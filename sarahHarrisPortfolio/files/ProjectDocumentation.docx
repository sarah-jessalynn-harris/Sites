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rPr>
          <w:rFonts w:asciiTheme="majorHAnsi" w:eastAsiaTheme="majorEastAsia" w:hAnsiTheme="majorHAnsi" w:cstheme="majorBidi"/>
          <w:color w:val="242852" w:themeColor="text2"/>
          <w:spacing w:val="5"/>
          <w:kern w:val="28"/>
          <w:sz w:val="96"/>
          <w:szCs w:val="56"/>
          <w14:ligatures w14:val="standardContextual"/>
          <w14:cntxtAlts/>
        </w:rPr>
      </w:sdtEndPr>
      <w:sdtContent>
        <w:p w14:paraId="34C6C520" w14:textId="77777777" w:rsidR="00172D10" w:rsidRDefault="001C62C8">
          <w:r>
            <w:rPr>
              <w:noProof/>
            </w:rPr>
            <mc:AlternateContent>
              <mc:Choice Requires="wpg">
                <w:drawing>
                  <wp:anchor distT="0" distB="0" distL="114300" distR="114300" simplePos="0" relativeHeight="251655168" behindDoc="0" locked="0" layoutInCell="1" allowOverlap="1" wp14:anchorId="32B625B1" wp14:editId="6A422813">
                    <wp:simplePos x="0" y="0"/>
                    <wp:positionH relativeFrom="column">
                      <wp:posOffset>3434938</wp:posOffset>
                    </wp:positionH>
                    <wp:positionV relativeFrom="paragraph">
                      <wp:posOffset>-2814452</wp:posOffset>
                    </wp:positionV>
                    <wp:extent cx="4363142" cy="4778829"/>
                    <wp:effectExtent l="0" t="0" r="0" b="3175"/>
                    <wp:wrapNone/>
                    <wp:docPr id="27" name="Group 27"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c 13" descr="hexagon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831272" y="0"/>
                                <a:ext cx="3531870" cy="4088130"/>
                              </a:xfrm>
                              <a:prstGeom prst="rect">
                                <a:avLst/>
                              </a:prstGeom>
                            </pic:spPr>
                          </pic:pic>
                          <pic:pic xmlns:pic="http://schemas.openxmlformats.org/drawingml/2006/picture">
                            <pic:nvPicPr>
                              <pic:cNvPr id="14" name="Graphic 14"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320633" y="1080655"/>
                                <a:ext cx="2771775" cy="3203575"/>
                              </a:xfrm>
                              <a:prstGeom prst="rect">
                                <a:avLst/>
                              </a:prstGeom>
                            </pic:spPr>
                          </pic:pic>
                          <pic:pic xmlns:pic="http://schemas.openxmlformats.org/drawingml/2006/picture">
                            <pic:nvPicPr>
                              <pic:cNvPr id="15" name="Graphic 15"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2256312"/>
                                <a:ext cx="1583055" cy="1832610"/>
                              </a:xfrm>
                              <a:prstGeom prst="rect">
                                <a:avLst/>
                              </a:prstGeom>
                            </pic:spPr>
                          </pic:pic>
                          <pic:pic xmlns:pic="http://schemas.openxmlformats.org/drawingml/2006/picture">
                            <pic:nvPicPr>
                              <pic:cNvPr id="16" name="Graphic 16"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280062" y="2873829"/>
                                <a:ext cx="1647825" cy="1905000"/>
                              </a:xfrm>
                              <a:prstGeom prst="rect">
                                <a:avLst/>
                              </a:prstGeom>
                            </pic:spPr>
                          </pic:pic>
                        </wpg:wgp>
                      </a:graphicData>
                    </a:graphic>
                  </wp:anchor>
                </w:drawing>
              </mc:Choice>
              <mc:Fallback>
                <w:pict>
                  <v:group w14:anchorId="30B10884" id="Group 27" o:spid="_x0000_s1026" alt="Hexagonal shapes" style="position:absolute;margin-left:270.45pt;margin-top:-221.6pt;width:343.55pt;height:376.3pt;z-index:251655168"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&#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&#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CpMJ&#10;GEF93lRhMgEjqM+bKkwmYAT1eVOFyQSMoD5vqjCZgBH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">
                    <v:shape id="Graphic 13"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">
                      <v:imagedata r:id="rId15" o:title="hexagon 1"/>
                    </v:shape>
                    <v:shape id="Graphic 1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">
                      <v:imagedata r:id="rId16" o:title="hexagon 2"/>
                    </v:shape>
                    <v:shape id="Graphic 1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">
                      <v:imagedata r:id="rId17" o:title="hexagon 4"/>
                    </v:shape>
                    <v:shape id="Graphic 1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">
                      <v:imagedata r:id="rId18"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358AD2D0"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48851BDD" w14:textId="77777777" w:rsidR="002A2E02" w:rsidRDefault="005D120C" w:rsidP="005D120C">
                <w:pPr>
                  <w:jc w:val="center"/>
                  <w:rPr>
                    <w:rFonts w:asciiTheme="majorHAnsi" w:eastAsiaTheme="majorEastAsia" w:hAnsiTheme="majorHAnsi" w:cstheme="majorBidi"/>
                    <w:color w:val="242852" w:themeColor="text2"/>
                    <w:spacing w:val="5"/>
                    <w:kern w:val="28"/>
                    <w:sz w:val="96"/>
                    <w:szCs w:val="56"/>
                    <w14:ligatures w14:val="standardContextual"/>
                    <w14:cntxtAlts/>
                  </w:rPr>
                </w:pPr>
                <w:r>
                  <w:rPr>
                    <w:noProof/>
                  </w:rPr>
                  <mc:AlternateContent>
                    <mc:Choice Requires="wps">
                      <w:drawing>
                        <wp:anchor distT="0" distB="0" distL="114300" distR="114300" simplePos="0" relativeHeight="251657216" behindDoc="0" locked="0" layoutInCell="1" allowOverlap="1" wp14:anchorId="31D81316" wp14:editId="07083DAB">
                          <wp:simplePos x="0" y="0"/>
                          <wp:positionH relativeFrom="column">
                            <wp:posOffset>2234565</wp:posOffset>
                          </wp:positionH>
                          <wp:positionV relativeFrom="paragraph">
                            <wp:posOffset>720527</wp:posOffset>
                          </wp:positionV>
                          <wp:extent cx="3202305" cy="95250"/>
                          <wp:effectExtent l="0" t="0" r="0" b="0"/>
                          <wp:wrapNone/>
                          <wp:docPr id="18" name="Rectangle 18"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8E63B" id="Rectangle 18" o:spid="_x0000_s1026" alt="Title: Line" style="position:absolute;margin-left:175.95pt;margin-top:56.75pt;width:252.15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" fillcolor="#242852 [3215]" stroked="f" strokeweight="2.25pt"/>
                      </w:pict>
                    </mc:Fallback>
                  </mc:AlternateContent>
                </w:r>
                <w:r w:rsidR="002A2E02">
                  <w:rPr>
                    <w:rFonts w:asciiTheme="majorHAnsi" w:eastAsiaTheme="majorEastAsia" w:hAnsiTheme="majorHAnsi" w:cstheme="majorBidi"/>
                    <w:noProof/>
                    <w:color w:val="242852" w:themeColor="text2"/>
                    <w:spacing w:val="5"/>
                    <w:kern w:val="28"/>
                    <w:sz w:val="96"/>
                    <w:szCs w:val="56"/>
                  </w:rPr>
                  <mc:AlternateContent>
                    <mc:Choice Requires="wps">
                      <w:drawing>
                        <wp:inline distT="0" distB="0" distL="0" distR="0" wp14:anchorId="2736C718" wp14:editId="623277A6">
                          <wp:extent cx="6697389" cy="771855"/>
                          <wp:effectExtent l="0" t="0" r="0" b="952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5C1FBB" w14:textId="7D8C676C" w:rsidR="009104A0" w:rsidRPr="008A25CD" w:rsidRDefault="009104A0" w:rsidP="002A2E02">
                                      <w:pPr>
                                        <w:pStyle w:val="Style1"/>
                                        <w:rPr>
                                          <w:b/>
                                          <w:sz w:val="60"/>
                                          <w:szCs w:val="60"/>
                                        </w:rPr>
                                      </w:pPr>
                                      <w:r>
                                        <w:rPr>
                                          <w:b/>
                                          <w:sz w:val="60"/>
                                          <w:szCs w:val="60"/>
                                        </w:rPr>
                                        <w:t>Hexagon Animal Shelter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736C718"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" filled="f" stroked="f">
                          <v:textbox>
                            <w:txbxContent>
                              <w:p w14:paraId="275C1FBB" w14:textId="7D8C676C" w:rsidR="009104A0" w:rsidRPr="008A25CD" w:rsidRDefault="009104A0" w:rsidP="002A2E02">
                                <w:pPr>
                                  <w:pStyle w:val="Style1"/>
                                  <w:rPr>
                                    <w:b/>
                                    <w:sz w:val="60"/>
                                    <w:szCs w:val="60"/>
                                  </w:rPr>
                                </w:pPr>
                                <w:r>
                                  <w:rPr>
                                    <w:b/>
                                    <w:sz w:val="60"/>
                                    <w:szCs w:val="60"/>
                                  </w:rPr>
                                  <w:t>Hexagon Animal Shelter</w:t>
                                </w:r>
                              </w:p>
                            </w:txbxContent>
                          </v:textbox>
                          <w10:anchorlock/>
                        </v:shape>
                      </w:pict>
                    </mc:Fallback>
                  </mc:AlternateContent>
                </w:r>
              </w:p>
            </w:tc>
          </w:tr>
          <w:tr w:rsidR="002A2E02" w14:paraId="6F54FEDB"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29C65420" w14:textId="77777777" w:rsidR="005D120C" w:rsidRDefault="002A2E02" w:rsidP="005D120C">
                <w:pPr>
                  <w:tabs>
                    <w:tab w:val="left" w:pos="397"/>
                    <w:tab w:val="center" w:pos="5695"/>
                  </w:tabs>
                  <w:jc w:val="center"/>
                  <w:rPr>
                    <w:rFonts w:asciiTheme="majorHAnsi" w:eastAsiaTheme="majorEastAsia" w:hAnsiTheme="majorHAnsi" w:cstheme="majorBidi"/>
                    <w:color w:val="242852" w:themeColor="text2"/>
                    <w:spacing w:val="5"/>
                    <w:kern w:val="28"/>
                    <w:sz w:val="24"/>
                    <w:szCs w:val="24"/>
                    <w14:ligatures w14:val="standardContextual"/>
                    <w14:cntxtAlts/>
                  </w:rPr>
                </w:pPr>
                <w:r>
                  <w:rPr>
                    <w:rFonts w:asciiTheme="majorHAnsi" w:eastAsiaTheme="majorEastAsia" w:hAnsiTheme="majorHAnsi" w:cstheme="majorBidi"/>
                    <w:noProof/>
                    <w:color w:val="242852" w:themeColor="text2"/>
                    <w:spacing w:val="5"/>
                    <w:kern w:val="28"/>
                    <w:sz w:val="96"/>
                    <w:szCs w:val="56"/>
                  </w:rPr>
                  <mc:AlternateContent>
                    <mc:Choice Requires="wps">
                      <w:drawing>
                        <wp:inline distT="0" distB="0" distL="0" distR="0" wp14:anchorId="10885B94" wp14:editId="452513CA">
                          <wp:extent cx="3515096" cy="818968"/>
                          <wp:effectExtent l="0" t="0" r="0" b="635"/>
                          <wp:docPr id="25" name="Text Box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E794C" w14:textId="15765C54" w:rsidR="009104A0" w:rsidRPr="003A53C0" w:rsidRDefault="009104A0" w:rsidP="00503E70">
                                      <w:pPr>
                                        <w:pStyle w:val="Subtitle"/>
                                        <w:jc w:val="center"/>
                                        <w:rPr>
                                          <w:sz w:val="32"/>
                                          <w:szCs w:val="32"/>
                                        </w:rPr>
                                      </w:pPr>
                                      <w:r w:rsidRPr="003A53C0">
                                        <w:rPr>
                                          <w:sz w:val="32"/>
                                          <w:szCs w:val="32"/>
                                        </w:rPr>
                                        <w:t>INFO-I211-21169</w:t>
                                      </w:r>
                                    </w:p>
                                    <w:p w14:paraId="140CE335" w14:textId="7160E7C8" w:rsidR="009104A0" w:rsidRPr="003A53C0" w:rsidRDefault="009104A0" w:rsidP="00503E70">
                                      <w:pPr>
                                        <w:pStyle w:val="Subtitle"/>
                                        <w:jc w:val="center"/>
                                        <w:rPr>
                                          <w:sz w:val="32"/>
                                          <w:szCs w:val="32"/>
                                        </w:rPr>
                                      </w:pPr>
                                      <w:r w:rsidRPr="003A53C0">
                                        <w:rPr>
                                          <w:sz w:val="32"/>
                                          <w:szCs w:val="32"/>
                                        </w:rPr>
                                        <w:t>Final Project</w:t>
                                      </w:r>
                                      <w:r>
                                        <w:rPr>
                                          <w:sz w:val="32"/>
                                          <w:szCs w:val="32"/>
                                        </w:rPr>
                                        <w:t xml:space="preserve"> Proposal</w:t>
                                      </w:r>
                                    </w:p>
                                    <w:p w14:paraId="78C0B5D7" w14:textId="77777777" w:rsidR="009104A0" w:rsidRPr="00503E70" w:rsidRDefault="009104A0" w:rsidP="00503E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885B94" id="Text Box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" filled="f" stroked="f">
                          <v:textbox>
                            <w:txbxContent>
                              <w:p w14:paraId="0F8E794C" w14:textId="15765C54" w:rsidR="009104A0" w:rsidRPr="003A53C0" w:rsidRDefault="009104A0" w:rsidP="00503E70">
                                <w:pPr>
                                  <w:pStyle w:val="Subtitle"/>
                                  <w:jc w:val="center"/>
                                  <w:rPr>
                                    <w:sz w:val="32"/>
                                    <w:szCs w:val="32"/>
                                  </w:rPr>
                                </w:pPr>
                                <w:r w:rsidRPr="003A53C0">
                                  <w:rPr>
                                    <w:sz w:val="32"/>
                                    <w:szCs w:val="32"/>
                                  </w:rPr>
                                  <w:t>INFO-I211-21169</w:t>
                                </w:r>
                              </w:p>
                              <w:p w14:paraId="140CE335" w14:textId="7160E7C8" w:rsidR="009104A0" w:rsidRPr="003A53C0" w:rsidRDefault="009104A0" w:rsidP="00503E70">
                                <w:pPr>
                                  <w:pStyle w:val="Subtitle"/>
                                  <w:jc w:val="center"/>
                                  <w:rPr>
                                    <w:sz w:val="32"/>
                                    <w:szCs w:val="32"/>
                                  </w:rPr>
                                </w:pPr>
                                <w:r w:rsidRPr="003A53C0">
                                  <w:rPr>
                                    <w:sz w:val="32"/>
                                    <w:szCs w:val="32"/>
                                  </w:rPr>
                                  <w:t>Final Project</w:t>
                                </w:r>
                                <w:r>
                                  <w:rPr>
                                    <w:sz w:val="32"/>
                                    <w:szCs w:val="32"/>
                                  </w:rPr>
                                  <w:t xml:space="preserve"> Proposal</w:t>
                                </w:r>
                              </w:p>
                              <w:p w14:paraId="78C0B5D7" w14:textId="77777777" w:rsidR="009104A0" w:rsidRPr="00503E70" w:rsidRDefault="009104A0" w:rsidP="00503E70"/>
                            </w:txbxContent>
                          </v:textbox>
                          <w10:anchorlock/>
                        </v:shape>
                      </w:pict>
                    </mc:Fallback>
                  </mc:AlternateContent>
                </w:r>
              </w:p>
              <w:p w14:paraId="38960BF1"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242852" w:themeColor="text2"/>
                    <w:spacing w:val="5"/>
                    <w:kern w:val="28"/>
                    <w:sz w:val="24"/>
                    <w:szCs w:val="24"/>
                    <w14:ligatures w14:val="standardContextual"/>
                    <w14:cntxtAlts/>
                  </w:rPr>
                </w:pPr>
              </w:p>
            </w:tc>
          </w:tr>
          <w:tr w:rsidR="002A2E02" w14:paraId="6F22931B"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4A66AC" w:themeFill="accent1"/>
                <w:vAlign w:val="center"/>
              </w:tcPr>
              <w:p w14:paraId="2AC1FD63" w14:textId="77777777" w:rsidR="002A2E02" w:rsidRPr="005D120C" w:rsidRDefault="005D120C" w:rsidP="005D120C">
                <w:pPr>
                  <w:jc w:val="center"/>
                  <w:rPr>
                    <w:rFonts w:asciiTheme="majorHAnsi" w:eastAsiaTheme="majorEastAsia" w:hAnsiTheme="majorHAnsi" w:cstheme="majorBidi"/>
                    <w:color w:val="242852" w:themeColor="text2"/>
                    <w:spacing w:val="5"/>
                    <w:kern w:val="28"/>
                    <w:sz w:val="20"/>
                    <w:szCs w:val="20"/>
                    <w14:ligatures w14:val="standardContextual"/>
                    <w14:cntxtAlts/>
                  </w:rPr>
                </w:pPr>
                <w:r>
                  <w:rPr>
                    <w:rFonts w:asciiTheme="majorHAnsi" w:eastAsiaTheme="majorEastAsia" w:hAnsiTheme="majorHAnsi" w:cstheme="majorBidi"/>
                    <w:noProof/>
                    <w:color w:val="242852" w:themeColor="text2"/>
                    <w:spacing w:val="5"/>
                    <w:kern w:val="28"/>
                    <w:sz w:val="96"/>
                    <w:szCs w:val="56"/>
                  </w:rPr>
                  <mc:AlternateContent>
                    <mc:Choice Requires="wps">
                      <w:drawing>
                        <wp:inline distT="0" distB="0" distL="0" distR="0" wp14:anchorId="31323781" wp14:editId="3A750938">
                          <wp:extent cx="6495393" cy="991960"/>
                          <wp:effectExtent l="0" t="0" r="0" b="0"/>
                          <wp:docPr id="26" name="Text Box 26"/>
                          <wp:cNvGraphicFramePr/>
                          <a:graphic xmlns:a="http://schemas.openxmlformats.org/drawingml/2006/main">
                            <a:graphicData uri="http://schemas.microsoft.com/office/word/2010/wordprocessingShape">
                              <wps:wsp>
                                <wps:cNvSpPr txBox="1"/>
                                <wps:spPr>
                                  <a:xfrm>
                                    <a:off x="0" y="0"/>
                                    <a:ext cx="6495393" cy="991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1B7D45" w14:textId="0EE40633" w:rsidR="009104A0" w:rsidRPr="003A53C0" w:rsidRDefault="009104A0" w:rsidP="003A53C0">
                                      <w:pPr>
                                        <w:spacing w:line="240" w:lineRule="auto"/>
                                        <w:jc w:val="center"/>
                                        <w:rPr>
                                          <w:b/>
                                          <w:color w:val="FFFFFF" w:themeColor="background1"/>
                                          <w:sz w:val="28"/>
                                          <w:szCs w:val="28"/>
                                        </w:rPr>
                                      </w:pPr>
                                      <w:r w:rsidRPr="003A53C0">
                                        <w:rPr>
                                          <w:b/>
                                          <w:color w:val="FFFFFF" w:themeColor="background1"/>
                                          <w:sz w:val="28"/>
                                          <w:szCs w:val="28"/>
                                        </w:rPr>
                                        <w:t>Group 14</w:t>
                                      </w:r>
                                    </w:p>
                                    <w:p w14:paraId="59CE162F" w14:textId="49560570" w:rsidR="009104A0" w:rsidRPr="003A53C0" w:rsidRDefault="009104A0" w:rsidP="003A53C0">
                                      <w:pPr>
                                        <w:spacing w:line="240" w:lineRule="auto"/>
                                        <w:jc w:val="center"/>
                                        <w:rPr>
                                          <w:color w:val="FFFFFF" w:themeColor="background1"/>
                                          <w:sz w:val="28"/>
                                          <w:szCs w:val="28"/>
                                        </w:rPr>
                                      </w:pPr>
                                      <w:r w:rsidRPr="003A53C0">
                                        <w:rPr>
                                          <w:color w:val="FFFFFF" w:themeColor="background1"/>
                                          <w:sz w:val="28"/>
                                          <w:szCs w:val="28"/>
                                        </w:rPr>
                                        <w:t>Sarah Harris</w:t>
                                      </w:r>
                                    </w:p>
                                    <w:p w14:paraId="3DDC7E82" w14:textId="0960568D" w:rsidR="009104A0" w:rsidRPr="003A53C0" w:rsidRDefault="009104A0" w:rsidP="003A53C0">
                                      <w:pPr>
                                        <w:spacing w:line="240" w:lineRule="auto"/>
                                        <w:jc w:val="center"/>
                                        <w:rPr>
                                          <w:color w:val="FFFFFF" w:themeColor="background1"/>
                                          <w:sz w:val="28"/>
                                          <w:szCs w:val="28"/>
                                        </w:rPr>
                                      </w:pPr>
                                      <w:r w:rsidRPr="003A53C0">
                                        <w:rPr>
                                          <w:color w:val="FFFFFF" w:themeColor="background1"/>
                                          <w:sz w:val="28"/>
                                          <w:szCs w:val="28"/>
                                        </w:rPr>
                                        <w:t>Giovonni Taylor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323781" id="Text Box 26" o:spid="_x0000_s1028" type="#_x0000_t202" style="width:511.45pt;height:7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" filled="f" stroked="f">
                          <v:textbox>
                            <w:txbxContent>
                              <w:p w14:paraId="041B7D45" w14:textId="0EE40633" w:rsidR="009104A0" w:rsidRPr="003A53C0" w:rsidRDefault="009104A0" w:rsidP="003A53C0">
                                <w:pPr>
                                  <w:spacing w:line="240" w:lineRule="auto"/>
                                  <w:jc w:val="center"/>
                                  <w:rPr>
                                    <w:b/>
                                    <w:color w:val="FFFFFF" w:themeColor="background1"/>
                                    <w:sz w:val="28"/>
                                    <w:szCs w:val="28"/>
                                  </w:rPr>
                                </w:pPr>
                                <w:r w:rsidRPr="003A53C0">
                                  <w:rPr>
                                    <w:b/>
                                    <w:color w:val="FFFFFF" w:themeColor="background1"/>
                                    <w:sz w:val="28"/>
                                    <w:szCs w:val="28"/>
                                  </w:rPr>
                                  <w:t>Group 14</w:t>
                                </w:r>
                              </w:p>
                              <w:p w14:paraId="59CE162F" w14:textId="49560570" w:rsidR="009104A0" w:rsidRPr="003A53C0" w:rsidRDefault="009104A0" w:rsidP="003A53C0">
                                <w:pPr>
                                  <w:spacing w:line="240" w:lineRule="auto"/>
                                  <w:jc w:val="center"/>
                                  <w:rPr>
                                    <w:color w:val="FFFFFF" w:themeColor="background1"/>
                                    <w:sz w:val="28"/>
                                    <w:szCs w:val="28"/>
                                  </w:rPr>
                                </w:pPr>
                                <w:r w:rsidRPr="003A53C0">
                                  <w:rPr>
                                    <w:color w:val="FFFFFF" w:themeColor="background1"/>
                                    <w:sz w:val="28"/>
                                    <w:szCs w:val="28"/>
                                  </w:rPr>
                                  <w:t>Sarah Harris</w:t>
                                </w:r>
                              </w:p>
                              <w:p w14:paraId="3DDC7E82" w14:textId="0960568D" w:rsidR="009104A0" w:rsidRPr="003A53C0" w:rsidRDefault="009104A0" w:rsidP="003A53C0">
                                <w:pPr>
                                  <w:spacing w:line="240" w:lineRule="auto"/>
                                  <w:jc w:val="center"/>
                                  <w:rPr>
                                    <w:color w:val="FFFFFF" w:themeColor="background1"/>
                                    <w:sz w:val="28"/>
                                    <w:szCs w:val="28"/>
                                  </w:rPr>
                                </w:pPr>
                                <w:r w:rsidRPr="003A53C0">
                                  <w:rPr>
                                    <w:color w:val="FFFFFF" w:themeColor="background1"/>
                                    <w:sz w:val="28"/>
                                    <w:szCs w:val="28"/>
                                  </w:rPr>
                                  <w:t>Giovonni Taylor</w:t>
                                </w:r>
                              </w:p>
                            </w:txbxContent>
                          </v:textbox>
                          <w10:anchorlock/>
                        </v:shape>
                      </w:pict>
                    </mc:Fallback>
                  </mc:AlternateContent>
                </w:r>
              </w:p>
            </w:tc>
          </w:tr>
          <w:tr w:rsidR="005D120C" w14:paraId="6D992D13"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1C727257" w14:textId="77777777" w:rsidR="002A2E02" w:rsidRDefault="002A2E02" w:rsidP="005D120C">
                <w:pPr>
                  <w:jc w:val="center"/>
                  <w:rPr>
                    <w:rFonts w:asciiTheme="majorHAnsi" w:eastAsiaTheme="majorEastAsia" w:hAnsiTheme="majorHAnsi" w:cstheme="majorBidi"/>
                    <w:color w:val="242852" w:themeColor="text2"/>
                    <w:spacing w:val="5"/>
                    <w:kern w:val="28"/>
                    <w:sz w:val="96"/>
                    <w:szCs w:val="56"/>
                    <w14:ligatures w14:val="standardContextual"/>
                    <w14:cntxtAlts/>
                  </w:rPr>
                </w:pPr>
              </w:p>
            </w:tc>
          </w:tr>
        </w:tbl>
        <w:p w14:paraId="286317F5" w14:textId="175F108D" w:rsidR="00172D10" w:rsidRDefault="005B770C">
          <w:pPr>
            <w:rPr>
              <w:rFonts w:asciiTheme="majorHAnsi" w:eastAsiaTheme="majorEastAsia" w:hAnsiTheme="majorHAnsi" w:cstheme="majorBidi"/>
              <w:color w:val="242852" w:themeColor="text2"/>
              <w:spacing w:val="5"/>
              <w:kern w:val="28"/>
              <w:sz w:val="96"/>
              <w:szCs w:val="56"/>
              <w14:ligatures w14:val="standardContextual"/>
              <w14:cntxtAlts/>
            </w:rPr>
          </w:pPr>
          <w:r>
            <w:rPr>
              <w:noProof/>
            </w:rPr>
            <mc:AlternateContent>
              <mc:Choice Requires="wps">
                <w:drawing>
                  <wp:anchor distT="0" distB="0" distL="114300" distR="114300" simplePos="0" relativeHeight="251718656" behindDoc="0" locked="0" layoutInCell="1" allowOverlap="1" wp14:anchorId="350AA29A" wp14:editId="34941B60">
                    <wp:simplePos x="0" y="0"/>
                    <wp:positionH relativeFrom="column">
                      <wp:posOffset>4991017</wp:posOffset>
                    </wp:positionH>
                    <wp:positionV relativeFrom="paragraph">
                      <wp:posOffset>7111286</wp:posOffset>
                    </wp:positionV>
                    <wp:extent cx="2371187" cy="2727370"/>
                    <wp:effectExtent l="0" t="0" r="0" b="0"/>
                    <wp:wrapNone/>
                    <wp:docPr id="186" name="Graphic 23" descr="hexagon 1"/>
                    <wp:cNvGraphicFramePr/>
                    <a:graphic xmlns:a="http://schemas.openxmlformats.org/drawingml/2006/main">
                      <a:graphicData uri="http://schemas.microsoft.com/office/word/2010/wordprocessingShape">
                        <wps:wsp>
                          <wps:cNvSpPr/>
                          <wps:spPr>
                            <a:xfrm>
                              <a:off x="0" y="0"/>
                              <a:ext cx="2371187" cy="2727370"/>
                            </a:xfrm>
                            <a:custGeom>
                              <a:avLst/>
                              <a:gdLst>
                                <a:gd name="connsiteX0" fmla="*/ 2358473 w 2371186"/>
                                <a:gd name="connsiteY0" fmla="*/ 2043013 h 2727369"/>
                                <a:gd name="connsiteX1" fmla="*/ 2358473 w 2371186"/>
                                <a:gd name="connsiteY1" fmla="*/ 689524 h 2727369"/>
                                <a:gd name="connsiteX2" fmla="*/ 1185628 w 2371186"/>
                                <a:gd name="connsiteY2" fmla="*/ 12779 h 2727369"/>
                                <a:gd name="connsiteX3" fmla="*/ 12783 w 2371186"/>
                                <a:gd name="connsiteY3" fmla="*/ 689524 h 2727369"/>
                                <a:gd name="connsiteX4" fmla="*/ 12783 w 2371186"/>
                                <a:gd name="connsiteY4" fmla="*/ 2043013 h 2727369"/>
                                <a:gd name="connsiteX5" fmla="*/ 1185628 w 2371186"/>
                                <a:gd name="connsiteY5" fmla="*/ 2721032 h 27273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1186" h="2727369">
                                  <a:moveTo>
                                    <a:pt x="2358473" y="2043013"/>
                                  </a:moveTo>
                                  <a:lnTo>
                                    <a:pt x="2358473" y="689524"/>
                                  </a:lnTo>
                                  <a:lnTo>
                                    <a:pt x="1185628" y="12779"/>
                                  </a:lnTo>
                                  <a:lnTo>
                                    <a:pt x="12783" y="689524"/>
                                  </a:lnTo>
                                  <a:lnTo>
                                    <a:pt x="12783" y="2043013"/>
                                  </a:lnTo>
                                  <a:lnTo>
                                    <a:pt x="1185628" y="2721032"/>
                                  </a:lnTo>
                                  <a:close/>
                                </a:path>
                              </a:pathLst>
                            </a:custGeom>
                            <a:solidFill>
                              <a:schemeClr val="accent1"/>
                            </a:solidFill>
                            <a:ln w="1273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AB7F9F" id="Graphic 23" o:spid="_x0000_s1026" alt="hexagon 1" style="position:absolute;margin-left:393pt;margin-top:559.95pt;width:186.7pt;height:214.75pt;z-index:251718656;visibility:visible;mso-wrap-style:square;mso-wrap-distance-left:9pt;mso-wrap-distance-top:0;mso-wrap-distance-right:9pt;mso-wrap-distance-bottom:0;mso-position-horizontal:absolute;mso-position-horizontal-relative:text;mso-position-vertical:absolute;mso-position-vertical-relative:text;v-text-anchor:middle" coordsize="2371186,2727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" path="m2358473,2043013r,-1353489l1185628,12779,12783,689524r,1353489l1185628,2721032,2358473,2043013xe" fillcolor="#4a66ac [3204]" stroked="f" strokeweight=".35375mm">
                    <v:stroke joinstyle="miter"/>
                    <v:path arrowok="t" o:connecttype="custom" o:connectlocs="2358474,2043014;2358474,689524;1185629,12779;12783,689524;12783,2043014;1185629,2721033" o:connectangles="0,0,0,0,0,0"/>
                  </v:shape>
                </w:pict>
              </mc:Fallback>
            </mc:AlternateContent>
          </w:r>
          <w:r w:rsidR="001C62C8">
            <w:rPr>
              <w:noProof/>
            </w:rPr>
            <mc:AlternateContent>
              <mc:Choice Requires="wpg">
                <w:drawing>
                  <wp:anchor distT="0" distB="0" distL="114300" distR="114300" simplePos="0" relativeHeight="251663360" behindDoc="0" locked="0" layoutInCell="1" allowOverlap="1" wp14:anchorId="778F7D40" wp14:editId="1DD61042">
                    <wp:simplePos x="0" y="0"/>
                    <wp:positionH relativeFrom="column">
                      <wp:posOffset>-899556</wp:posOffset>
                    </wp:positionH>
                    <wp:positionV relativeFrom="paragraph">
                      <wp:posOffset>6266955</wp:posOffset>
                    </wp:positionV>
                    <wp:extent cx="4088749" cy="3393580"/>
                    <wp:effectExtent l="0" t="0" r="7620" b="0"/>
                    <wp:wrapNone/>
                    <wp:docPr id="28" name="Group 28"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c 19"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190005"/>
                                <a:ext cx="2771775" cy="3203575"/>
                              </a:xfrm>
                              <a:prstGeom prst="rect">
                                <a:avLst/>
                              </a:prstGeom>
                            </pic:spPr>
                          </pic:pic>
                          <pic:pic xmlns:pic="http://schemas.openxmlformats.org/drawingml/2006/picture">
                            <pic:nvPicPr>
                              <pic:cNvPr id="20" name="Graphic 20"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137559" y="0"/>
                                <a:ext cx="1647825" cy="1905000"/>
                              </a:xfrm>
                              <a:prstGeom prst="rect">
                                <a:avLst/>
                              </a:prstGeom>
                            </pic:spPr>
                          </pic:pic>
                          <pic:pic xmlns:pic="http://schemas.openxmlformats.org/drawingml/2006/picture">
                            <pic:nvPicPr>
                              <pic:cNvPr id="21" name="Graphic 21"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3205136B" id="Group 28" o:spid="_x0000_s1026" alt="Hexagonal shapes" style="position:absolute;margin-left:-70.85pt;margin-top:493.45pt;width:321.95pt;height:267.2pt;z-index:251663360"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UJgAAGOj1Zh6KEwAgLHRakw9&#10;FCYAwNhoNaYeChMAYGy0GlMPhQkAMDZ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">
                    <v:shape id="Graphic 1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">
                      <v:imagedata r:id="rId16" o:title="hexagon 2"/>
                    </v:shape>
                    <v:shape id="Graphic 2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">
                      <v:imagedata r:id="rId18" o:title="hexagon 3"/>
                    </v:shape>
                    <v:shape id="Graphic 2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">
                      <v:imagedata r:id="rId17" o:title="hexagon 4"/>
                    </v:shape>
                  </v:group>
                </w:pict>
              </mc:Fallback>
            </mc:AlternateContent>
          </w:r>
          <w:r w:rsidR="001C62C8">
            <w:rPr>
              <w:rFonts w:asciiTheme="majorHAnsi" w:eastAsiaTheme="majorEastAsia" w:hAnsiTheme="majorHAnsi" w:cstheme="majorBidi"/>
              <w:color w:val="242852" w:themeColor="text2"/>
              <w:spacing w:val="5"/>
              <w:kern w:val="28"/>
              <w:sz w:val="96"/>
              <w:szCs w:val="56"/>
              <w14:ligatures w14:val="standardContextual"/>
              <w14:cntxtAlts/>
            </w:rPr>
            <w:br w:type="page"/>
          </w:r>
        </w:p>
      </w:sdtContent>
    </w:sdt>
    <w:p w14:paraId="6D6CA47E" w14:textId="0E9C1FE1" w:rsidR="00492D79" w:rsidRDefault="00492D79" w:rsidP="00492D79">
      <w:pPr>
        <w:tabs>
          <w:tab w:val="left" w:pos="8280"/>
        </w:tabs>
        <w:rPr>
          <w:sz w:val="24"/>
          <w:szCs w:val="24"/>
        </w:rPr>
      </w:pPr>
      <w:r>
        <w:rPr>
          <w:noProof/>
        </w:rPr>
        <w:lastRenderedPageBreak/>
        <mc:AlternateContent>
          <mc:Choice Requires="wps">
            <w:drawing>
              <wp:anchor distT="0" distB="0" distL="114300" distR="114300" simplePos="0" relativeHeight="251717632" behindDoc="0" locked="0" layoutInCell="1" allowOverlap="1" wp14:anchorId="1C91D372" wp14:editId="1125A57A">
                <wp:simplePos x="0" y="0"/>
                <wp:positionH relativeFrom="page">
                  <wp:align>right</wp:align>
                </wp:positionH>
                <wp:positionV relativeFrom="paragraph">
                  <wp:posOffset>-127000</wp:posOffset>
                </wp:positionV>
                <wp:extent cx="7763510" cy="719667"/>
                <wp:effectExtent l="0" t="0" r="8890" b="4445"/>
                <wp:wrapNone/>
                <wp:docPr id="151" name="Rectangle 151"/>
                <wp:cNvGraphicFramePr/>
                <a:graphic xmlns:a="http://schemas.openxmlformats.org/drawingml/2006/main">
                  <a:graphicData uri="http://schemas.microsoft.com/office/word/2010/wordprocessingShape">
                    <wps:wsp>
                      <wps:cNvSpPr/>
                      <wps:spPr>
                        <a:xfrm>
                          <a:off x="0" y="0"/>
                          <a:ext cx="7763510" cy="71966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3D102E" w14:textId="77777777" w:rsidR="009104A0" w:rsidRPr="002B6EA3" w:rsidRDefault="009104A0" w:rsidP="00492D79">
                            <w:pPr>
                              <w:pStyle w:val="Style1"/>
                              <w:rPr>
                                <w:color w:val="FFFFFF" w:themeColor="background1"/>
                                <w:sz w:val="72"/>
                                <w:szCs w:val="72"/>
                              </w:rPr>
                            </w:pPr>
                            <w:r w:rsidRPr="002B6EA3">
                              <w:rPr>
                                <w:color w:val="FFFFFF" w:themeColor="background1"/>
                                <w:sz w:val="72"/>
                                <w:szCs w:val="72"/>
                              </w:rPr>
                              <w:t>Table of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D372" id="Rectangle 151" o:spid="_x0000_s1029" style="position:absolute;margin-left:560.1pt;margin-top:-10pt;width:611.3pt;height:56.65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" fillcolor="#4a66ac [3204]" stroked="f" strokeweight="2.25pt">
                <v:textbox>
                  <w:txbxContent>
                    <w:p w14:paraId="2C3D102E" w14:textId="77777777" w:rsidR="009104A0" w:rsidRPr="002B6EA3" w:rsidRDefault="009104A0" w:rsidP="00492D79">
                      <w:pPr>
                        <w:pStyle w:val="Style1"/>
                        <w:rPr>
                          <w:color w:val="FFFFFF" w:themeColor="background1"/>
                          <w:sz w:val="72"/>
                          <w:szCs w:val="72"/>
                        </w:rPr>
                      </w:pPr>
                      <w:r w:rsidRPr="002B6EA3">
                        <w:rPr>
                          <w:color w:val="FFFFFF" w:themeColor="background1"/>
                          <w:sz w:val="72"/>
                          <w:szCs w:val="72"/>
                        </w:rPr>
                        <w:t>Table of Contents</w:t>
                      </w:r>
                    </w:p>
                  </w:txbxContent>
                </v:textbox>
                <w10:wrap anchorx="page"/>
              </v:rect>
            </w:pict>
          </mc:Fallback>
        </mc:AlternateContent>
      </w:r>
    </w:p>
    <w:p w14:paraId="167FA0A8" w14:textId="77777777" w:rsidR="00492D79" w:rsidRPr="00492D79" w:rsidRDefault="00492D79" w:rsidP="00492D79">
      <w:pPr>
        <w:tabs>
          <w:tab w:val="left" w:pos="8280"/>
        </w:tabs>
        <w:rPr>
          <w:sz w:val="24"/>
          <w:szCs w:val="24"/>
        </w:rPr>
      </w:pPr>
    </w:p>
    <w:p w14:paraId="381E3A2E" w14:textId="6C49FC9B" w:rsidR="00492D79" w:rsidRPr="007538E4" w:rsidRDefault="00492D79" w:rsidP="00492D79">
      <w:pPr>
        <w:tabs>
          <w:tab w:val="left" w:pos="8280"/>
        </w:tabs>
        <w:rPr>
          <w:sz w:val="44"/>
          <w:szCs w:val="44"/>
        </w:rPr>
      </w:pPr>
      <w:r>
        <w:rPr>
          <w:noProof/>
        </w:rPr>
        <mc:AlternateContent>
          <mc:Choice Requires="wpg">
            <w:drawing>
              <wp:anchor distT="0" distB="0" distL="114300" distR="114300" simplePos="0" relativeHeight="251710464" behindDoc="0" locked="0" layoutInCell="1" allowOverlap="1" wp14:anchorId="5559D5A7" wp14:editId="726646C0">
                <wp:simplePos x="0" y="0"/>
                <wp:positionH relativeFrom="margin">
                  <wp:posOffset>457200</wp:posOffset>
                </wp:positionH>
                <wp:positionV relativeFrom="paragraph">
                  <wp:posOffset>151765</wp:posOffset>
                </wp:positionV>
                <wp:extent cx="6337300" cy="3662680"/>
                <wp:effectExtent l="0" t="0" r="6350" b="0"/>
                <wp:wrapNone/>
                <wp:docPr id="159" name="Group 159" descr="Hexagonal shapes"/>
                <wp:cNvGraphicFramePr/>
                <a:graphic xmlns:a="http://schemas.openxmlformats.org/drawingml/2006/main">
                  <a:graphicData uri="http://schemas.microsoft.com/office/word/2010/wordprocessingGroup">
                    <wpg:wgp>
                      <wpg:cNvGrpSpPr/>
                      <wpg:grpSpPr>
                        <a:xfrm rot="10800000">
                          <a:off x="0" y="0"/>
                          <a:ext cx="6337300" cy="3662680"/>
                          <a:chOff x="-1136753" y="2873829"/>
                          <a:chExt cx="5064640" cy="3203000"/>
                        </a:xfrm>
                      </wpg:grpSpPr>
                      <pic:pic xmlns:pic="http://schemas.openxmlformats.org/drawingml/2006/picture">
                        <pic:nvPicPr>
                          <pic:cNvPr id="162" name="Graphic 162" descr="hexagon 4"/>
                          <pic:cNvPicPr>
                            <a:picLocks noChangeAspect="1"/>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1136753" y="4244219"/>
                            <a:ext cx="1583055" cy="1832610"/>
                          </a:xfrm>
                          <a:prstGeom prst="rect">
                            <a:avLst/>
                          </a:prstGeom>
                        </pic:spPr>
                      </pic:pic>
                      <pic:pic xmlns:pic="http://schemas.openxmlformats.org/drawingml/2006/picture">
                        <pic:nvPicPr>
                          <pic:cNvPr id="163" name="Graphic 163" descr="hexagon 3"/>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994AE58" id="Group 159" o:spid="_x0000_s1026" alt="Hexagonal shapes" style="position:absolute;margin-left:36pt;margin-top:11.95pt;width:499pt;height:288.4pt;rotation:180;z-index:251710464;mso-position-horizontal-relative:margin;mso-width-relative:margin;mso-height-relative:margin" coordorigin="-11367,28738" coordsize="50646,32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">
                <v:shape id="Graphic 162" o:spid="_x0000_s1027" type="#_x0000_t75" alt="hexagon 4" style="position:absolute;left:-11367;top:42442;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">
                  <v:imagedata r:id="rId23" o:title="hexagon 4"/>
                </v:shape>
                <v:shape id="Graphic 163" o:spid="_x0000_s1028"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">
                  <v:imagedata r:id="rId24" o:title="hexagon 3"/>
                </v:shape>
                <w10:wrap anchorx="margin"/>
              </v:group>
            </w:pict>
          </mc:Fallback>
        </mc:AlternateContent>
      </w:r>
      <w:r w:rsidRPr="007538E4">
        <w:rPr>
          <w:sz w:val="44"/>
          <w:szCs w:val="44"/>
        </w:rPr>
        <w:t>Section 1</w:t>
      </w:r>
    </w:p>
    <w:p w14:paraId="7AAAD45E" w14:textId="77777777" w:rsidR="00492D79" w:rsidRPr="00402F59" w:rsidRDefault="00492D79" w:rsidP="00492D79">
      <w:pPr>
        <w:rPr>
          <w:sz w:val="32"/>
          <w:szCs w:val="32"/>
        </w:rPr>
      </w:pPr>
      <w:r w:rsidRPr="00402F59">
        <w:rPr>
          <w:sz w:val="32"/>
          <w:szCs w:val="32"/>
        </w:rPr>
        <w:t xml:space="preserve">Group 14: Final Project Proposal </w:t>
      </w:r>
      <w:r w:rsidRPr="00402F59">
        <w:rPr>
          <w:sz w:val="32"/>
          <w:szCs w:val="32"/>
          <w:u w:val="single"/>
        </w:rPr>
        <w:tab/>
      </w:r>
      <w:r w:rsidRPr="00402F59">
        <w:rPr>
          <w:sz w:val="32"/>
          <w:szCs w:val="32"/>
          <w:u w:val="single"/>
        </w:rPr>
        <w:tab/>
      </w:r>
      <w:r w:rsidRPr="00402F59">
        <w:rPr>
          <w:sz w:val="32"/>
          <w:szCs w:val="32"/>
          <w:u w:val="single"/>
        </w:rPr>
        <w:tab/>
      </w:r>
      <w:r w:rsidRPr="00402F59">
        <w:rPr>
          <w:sz w:val="32"/>
          <w:szCs w:val="32"/>
          <w:u w:val="single"/>
        </w:rPr>
        <w:tab/>
      </w:r>
      <w:r w:rsidRPr="00402F59">
        <w:rPr>
          <w:sz w:val="32"/>
          <w:szCs w:val="32"/>
          <w:u w:val="single"/>
        </w:rPr>
        <w:tab/>
        <w:t xml:space="preserve">           </w:t>
      </w:r>
      <w:r w:rsidRPr="00402F59">
        <w:rPr>
          <w:sz w:val="32"/>
          <w:szCs w:val="32"/>
        </w:rPr>
        <w:t xml:space="preserve"> 2</w:t>
      </w:r>
    </w:p>
    <w:p w14:paraId="06A21C4D" w14:textId="77777777" w:rsidR="00492D79" w:rsidRDefault="00492D79" w:rsidP="00492D79">
      <w:pPr>
        <w:ind w:firstLine="720"/>
        <w:rPr>
          <w:sz w:val="28"/>
          <w:szCs w:val="28"/>
        </w:rPr>
      </w:pPr>
      <w:r w:rsidRPr="002B6EA3">
        <w:rPr>
          <w:sz w:val="28"/>
          <w:szCs w:val="28"/>
        </w:rPr>
        <w:t xml:space="preserve">Final Project </w:t>
      </w:r>
      <w:r>
        <w:rPr>
          <w:sz w:val="28"/>
          <w:szCs w:val="28"/>
        </w:rPr>
        <w:t xml:space="preserve">Overview </w:t>
      </w:r>
      <w:r w:rsidRPr="002B6EA3">
        <w:rPr>
          <w:sz w:val="28"/>
          <w:szCs w:val="28"/>
          <w:u w:val="single"/>
        </w:rPr>
        <w:tab/>
      </w:r>
      <w:r w:rsidRPr="002B6EA3">
        <w:rPr>
          <w:sz w:val="28"/>
          <w:szCs w:val="28"/>
          <w:u w:val="single"/>
        </w:rPr>
        <w:tab/>
      </w:r>
      <w:r w:rsidRPr="002B6EA3">
        <w:rPr>
          <w:sz w:val="28"/>
          <w:szCs w:val="28"/>
          <w:u w:val="single"/>
        </w:rPr>
        <w:tab/>
      </w:r>
      <w:r w:rsidRPr="002B6EA3">
        <w:rPr>
          <w:sz w:val="28"/>
          <w:szCs w:val="28"/>
          <w:u w:val="single"/>
        </w:rPr>
        <w:tab/>
      </w:r>
      <w:r>
        <w:rPr>
          <w:sz w:val="28"/>
          <w:szCs w:val="28"/>
          <w:u w:val="single"/>
        </w:rPr>
        <w:t xml:space="preserve"> </w:t>
      </w:r>
      <w:r w:rsidRPr="002B6EA3">
        <w:rPr>
          <w:sz w:val="28"/>
          <w:szCs w:val="28"/>
          <w:u w:val="single"/>
        </w:rPr>
        <w:tab/>
        <w:t xml:space="preserve">           </w:t>
      </w:r>
      <w:r>
        <w:rPr>
          <w:sz w:val="28"/>
          <w:szCs w:val="28"/>
          <w:u w:val="single"/>
        </w:rPr>
        <w:t xml:space="preserve">                       </w:t>
      </w:r>
      <w:r w:rsidRPr="004E4A7F">
        <w:rPr>
          <w:sz w:val="28"/>
          <w:szCs w:val="28"/>
        </w:rPr>
        <w:t xml:space="preserve"> </w:t>
      </w:r>
      <w:r>
        <w:rPr>
          <w:sz w:val="28"/>
          <w:szCs w:val="28"/>
        </w:rPr>
        <w:t>3</w:t>
      </w:r>
    </w:p>
    <w:p w14:paraId="14247D15" w14:textId="77777777" w:rsidR="00492D79" w:rsidRPr="009368EE" w:rsidRDefault="00492D79" w:rsidP="00492D79">
      <w:pPr>
        <w:ind w:left="720" w:firstLine="720"/>
        <w:rPr>
          <w:sz w:val="24"/>
          <w:szCs w:val="24"/>
        </w:rPr>
      </w:pPr>
      <w:r>
        <w:rPr>
          <w:noProof/>
        </w:rPr>
        <mc:AlternateContent>
          <mc:Choice Requires="wpg">
            <w:drawing>
              <wp:anchor distT="0" distB="0" distL="114300" distR="114300" simplePos="0" relativeHeight="251711488" behindDoc="0" locked="0" layoutInCell="1" allowOverlap="1" wp14:anchorId="58B520D8" wp14:editId="37B9EA4B">
                <wp:simplePos x="0" y="0"/>
                <wp:positionH relativeFrom="margin">
                  <wp:posOffset>-1371250</wp:posOffset>
                </wp:positionH>
                <wp:positionV relativeFrom="paragraph">
                  <wp:posOffset>363220</wp:posOffset>
                </wp:positionV>
                <wp:extent cx="6337300" cy="3662680"/>
                <wp:effectExtent l="0" t="0" r="6350" b="0"/>
                <wp:wrapNone/>
                <wp:docPr id="167" name="Group 167" descr="Hexagonal shapes"/>
                <wp:cNvGraphicFramePr/>
                <a:graphic xmlns:a="http://schemas.openxmlformats.org/drawingml/2006/main">
                  <a:graphicData uri="http://schemas.microsoft.com/office/word/2010/wordprocessingGroup">
                    <wpg:wgp>
                      <wpg:cNvGrpSpPr/>
                      <wpg:grpSpPr>
                        <a:xfrm rot="10800000">
                          <a:off x="0" y="0"/>
                          <a:ext cx="6337300" cy="3662680"/>
                          <a:chOff x="-1136753" y="2873829"/>
                          <a:chExt cx="5064640" cy="3203000"/>
                        </a:xfrm>
                      </wpg:grpSpPr>
                      <pic:pic xmlns:pic="http://schemas.openxmlformats.org/drawingml/2006/picture">
                        <pic:nvPicPr>
                          <pic:cNvPr id="168" name="Graphic 168" descr="hexagon 4"/>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1136753" y="4244219"/>
                            <a:ext cx="1583055" cy="1832610"/>
                          </a:xfrm>
                          <a:prstGeom prst="rect">
                            <a:avLst/>
                          </a:prstGeom>
                        </pic:spPr>
                      </pic:pic>
                      <pic:pic xmlns:pic="http://schemas.openxmlformats.org/drawingml/2006/picture">
                        <pic:nvPicPr>
                          <pic:cNvPr id="169" name="Graphic 169" descr="hexagon 3"/>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195521" id="Group 167" o:spid="_x0000_s1026" alt="Hexagonal shapes" style="position:absolute;margin-left:-107.95pt;margin-top:28.6pt;width:499pt;height:288.4pt;rotation:180;z-index:251711488;mso-position-horizontal-relative:margin;mso-width-relative:margin;mso-height-relative:margin" coordorigin="-11367,28738" coordsize="50646,32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">
                <v:shape id="Graphic 168" o:spid="_x0000_s1027" type="#_x0000_t75" alt="hexagon 4" style="position:absolute;left:-11367;top:42442;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">
                  <v:imagedata r:id="rId29" o:title="hexagon 4"/>
                </v:shape>
                <v:shape id="Graphic 169" o:spid="_x0000_s1028"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">
                  <v:imagedata r:id="rId30" o:title="hexagon 3"/>
                </v:shape>
                <w10:wrap anchorx="margin"/>
              </v:group>
            </w:pict>
          </mc:Fallback>
        </mc:AlternateContent>
      </w:r>
      <w:r>
        <w:rPr>
          <w:sz w:val="24"/>
          <w:szCs w:val="24"/>
        </w:rPr>
        <w:t>Problem, Solution, and Technical Requirements</w:t>
      </w:r>
    </w:p>
    <w:p w14:paraId="56DF5091" w14:textId="77777777" w:rsidR="00492D79" w:rsidRDefault="00492D79" w:rsidP="00492D79">
      <w:pPr>
        <w:ind w:firstLine="720"/>
        <w:rPr>
          <w:sz w:val="28"/>
          <w:szCs w:val="28"/>
        </w:rPr>
      </w:pPr>
      <w:r w:rsidRPr="002B6EA3">
        <w:rPr>
          <w:sz w:val="28"/>
          <w:szCs w:val="28"/>
        </w:rPr>
        <w:t>Group 14</w:t>
      </w:r>
      <w:r>
        <w:rPr>
          <w:sz w:val="28"/>
          <w:szCs w:val="28"/>
        </w:rPr>
        <w:t xml:space="preserve"> Responsibilities </w:t>
      </w:r>
      <w:r w:rsidRPr="002B6EA3">
        <w:rPr>
          <w:sz w:val="28"/>
          <w:szCs w:val="28"/>
          <w:u w:val="single"/>
        </w:rPr>
        <w:tab/>
      </w:r>
      <w:r w:rsidRPr="002B6EA3">
        <w:rPr>
          <w:sz w:val="28"/>
          <w:szCs w:val="28"/>
          <w:u w:val="single"/>
        </w:rPr>
        <w:tab/>
      </w:r>
      <w:r w:rsidRPr="002B6EA3">
        <w:rPr>
          <w:sz w:val="28"/>
          <w:szCs w:val="28"/>
          <w:u w:val="single"/>
        </w:rPr>
        <w:tab/>
      </w:r>
      <w:r w:rsidRPr="002B6EA3">
        <w:rPr>
          <w:sz w:val="28"/>
          <w:szCs w:val="28"/>
          <w:u w:val="single"/>
        </w:rPr>
        <w:tab/>
      </w:r>
      <w:r w:rsidRPr="002B6EA3">
        <w:rPr>
          <w:sz w:val="28"/>
          <w:szCs w:val="28"/>
          <w:u w:val="single"/>
        </w:rPr>
        <w:tab/>
        <w:t xml:space="preserve">           </w:t>
      </w:r>
      <w:r>
        <w:rPr>
          <w:sz w:val="28"/>
          <w:szCs w:val="28"/>
          <w:u w:val="single"/>
        </w:rPr>
        <w:t xml:space="preserve">                       </w:t>
      </w:r>
      <w:r w:rsidRPr="004E4A7F">
        <w:rPr>
          <w:sz w:val="28"/>
          <w:szCs w:val="28"/>
        </w:rPr>
        <w:t xml:space="preserve"> </w:t>
      </w:r>
      <w:r>
        <w:rPr>
          <w:sz w:val="28"/>
          <w:szCs w:val="28"/>
        </w:rPr>
        <w:t>4</w:t>
      </w:r>
    </w:p>
    <w:p w14:paraId="50229E85" w14:textId="77777777" w:rsidR="00492D79" w:rsidRPr="00B93FE7" w:rsidRDefault="00492D79" w:rsidP="00492D79">
      <w:pPr>
        <w:ind w:left="720" w:firstLine="720"/>
        <w:rPr>
          <w:sz w:val="16"/>
          <w:szCs w:val="16"/>
        </w:rPr>
      </w:pPr>
      <w:r>
        <w:rPr>
          <w:sz w:val="24"/>
          <w:szCs w:val="24"/>
        </w:rPr>
        <w:t>Group 14 Members and Responsibilities Agreement</w:t>
      </w:r>
    </w:p>
    <w:p w14:paraId="5B2837F8" w14:textId="77777777" w:rsidR="00492D79" w:rsidRPr="007538E4" w:rsidRDefault="00492D79" w:rsidP="00492D79">
      <w:pPr>
        <w:rPr>
          <w:sz w:val="44"/>
          <w:szCs w:val="44"/>
        </w:rPr>
      </w:pPr>
      <w:r>
        <w:rPr>
          <w:noProof/>
          <w:sz w:val="44"/>
          <w:szCs w:val="44"/>
        </w:rPr>
        <w:drawing>
          <wp:anchor distT="0" distB="0" distL="114300" distR="114300" simplePos="0" relativeHeight="251714560" behindDoc="0" locked="0" layoutInCell="1" allowOverlap="1" wp14:anchorId="725E0155" wp14:editId="1B65FBAA">
            <wp:simplePos x="0" y="0"/>
            <wp:positionH relativeFrom="column">
              <wp:posOffset>5448650</wp:posOffset>
            </wp:positionH>
            <wp:positionV relativeFrom="paragraph">
              <wp:posOffset>6985</wp:posOffset>
            </wp:positionV>
            <wp:extent cx="1980850" cy="2095618"/>
            <wp:effectExtent l="0" t="0" r="635" b="0"/>
            <wp:wrapNone/>
            <wp:docPr id="183" name="Graphic 183" descr="hexag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Graphic 183" descr="hexagon 4"/>
                    <pic:cNvPicPr>
                      <a:picLocks noChangeAspect="1"/>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rot="10800000">
                      <a:off x="0" y="0"/>
                      <a:ext cx="1980850" cy="2095618"/>
                    </a:xfrm>
                    <a:prstGeom prst="rect">
                      <a:avLst/>
                    </a:prstGeom>
                  </pic:spPr>
                </pic:pic>
              </a:graphicData>
            </a:graphic>
          </wp:anchor>
        </w:drawing>
      </w:r>
      <w:r w:rsidRPr="007538E4">
        <w:rPr>
          <w:sz w:val="44"/>
          <w:szCs w:val="44"/>
        </w:rPr>
        <w:t>Section 2</w:t>
      </w:r>
    </w:p>
    <w:p w14:paraId="30F81543" w14:textId="77777777" w:rsidR="00492D79" w:rsidRPr="00402F59" w:rsidRDefault="00492D79" w:rsidP="00492D79">
      <w:pPr>
        <w:rPr>
          <w:sz w:val="32"/>
          <w:szCs w:val="32"/>
        </w:rPr>
      </w:pPr>
      <w:r w:rsidRPr="00402F59">
        <w:rPr>
          <w:sz w:val="32"/>
          <w:szCs w:val="32"/>
        </w:rPr>
        <w:t xml:space="preserve">Group 14: Final Project Documentation </w:t>
      </w:r>
      <w:r w:rsidRPr="00402F59">
        <w:rPr>
          <w:sz w:val="32"/>
          <w:szCs w:val="32"/>
          <w:u w:val="single"/>
        </w:rPr>
        <w:tab/>
      </w:r>
      <w:r w:rsidRPr="00402F59">
        <w:rPr>
          <w:sz w:val="32"/>
          <w:szCs w:val="32"/>
          <w:u w:val="single"/>
        </w:rPr>
        <w:tab/>
      </w:r>
      <w:r w:rsidRPr="00402F59">
        <w:rPr>
          <w:sz w:val="32"/>
          <w:szCs w:val="32"/>
          <w:u w:val="single"/>
        </w:rPr>
        <w:tab/>
      </w:r>
      <w:r w:rsidRPr="00402F59">
        <w:rPr>
          <w:sz w:val="32"/>
          <w:szCs w:val="32"/>
          <w:u w:val="single"/>
        </w:rPr>
        <w:tab/>
        <w:t xml:space="preserve">    </w:t>
      </w:r>
      <w:r w:rsidRPr="00402F59">
        <w:rPr>
          <w:sz w:val="32"/>
          <w:szCs w:val="32"/>
        </w:rPr>
        <w:t xml:space="preserve"> 5</w:t>
      </w:r>
    </w:p>
    <w:p w14:paraId="385481F5" w14:textId="77777777" w:rsidR="00492D79" w:rsidRDefault="00492D79" w:rsidP="00492D79">
      <w:pPr>
        <w:ind w:firstLine="720"/>
        <w:rPr>
          <w:sz w:val="28"/>
          <w:szCs w:val="28"/>
        </w:rPr>
      </w:pPr>
      <w:r>
        <w:rPr>
          <w:sz w:val="28"/>
          <w:szCs w:val="28"/>
        </w:rPr>
        <w:t>Hexagon Animal Shelter Site Navigation</w:t>
      </w:r>
      <w:r w:rsidRPr="002B6EA3">
        <w:rPr>
          <w:sz w:val="28"/>
          <w:szCs w:val="28"/>
        </w:rPr>
        <w:t xml:space="preserve"> </w:t>
      </w:r>
      <w:r w:rsidRPr="002B6EA3">
        <w:rPr>
          <w:sz w:val="28"/>
          <w:szCs w:val="28"/>
          <w:u w:val="single"/>
        </w:rPr>
        <w:tab/>
      </w:r>
      <w:r w:rsidRPr="002B6EA3">
        <w:rPr>
          <w:sz w:val="28"/>
          <w:szCs w:val="28"/>
          <w:u w:val="single"/>
        </w:rPr>
        <w:tab/>
      </w:r>
      <w:r w:rsidRPr="002B6EA3">
        <w:rPr>
          <w:sz w:val="28"/>
          <w:szCs w:val="28"/>
          <w:u w:val="single"/>
        </w:rPr>
        <w:tab/>
      </w:r>
      <w:r w:rsidRPr="002B6EA3">
        <w:rPr>
          <w:sz w:val="28"/>
          <w:szCs w:val="28"/>
          <w:u w:val="single"/>
        </w:rPr>
        <w:tab/>
      </w:r>
      <w:r w:rsidRPr="002B6EA3">
        <w:rPr>
          <w:sz w:val="28"/>
          <w:szCs w:val="28"/>
          <w:u w:val="single"/>
        </w:rPr>
        <w:tab/>
      </w:r>
      <w:r>
        <w:rPr>
          <w:sz w:val="28"/>
          <w:szCs w:val="28"/>
          <w:u w:val="single"/>
        </w:rPr>
        <w:t xml:space="preserve">      </w:t>
      </w:r>
      <w:r w:rsidRPr="004E4A7F">
        <w:rPr>
          <w:sz w:val="28"/>
          <w:szCs w:val="28"/>
        </w:rPr>
        <w:t xml:space="preserve"> </w:t>
      </w:r>
      <w:r>
        <w:rPr>
          <w:sz w:val="28"/>
          <w:szCs w:val="28"/>
        </w:rPr>
        <w:t>6</w:t>
      </w:r>
    </w:p>
    <w:p w14:paraId="1D0A6CF2" w14:textId="77777777" w:rsidR="00492D79" w:rsidRPr="006E183F" w:rsidRDefault="00492D79" w:rsidP="00492D79">
      <w:pPr>
        <w:ind w:left="720" w:firstLine="720"/>
        <w:rPr>
          <w:sz w:val="24"/>
          <w:szCs w:val="24"/>
        </w:rPr>
      </w:pPr>
      <w:r>
        <w:rPr>
          <w:noProof/>
        </w:rPr>
        <mc:AlternateContent>
          <mc:Choice Requires="wpg">
            <w:drawing>
              <wp:anchor distT="0" distB="0" distL="114300" distR="114300" simplePos="0" relativeHeight="251713536" behindDoc="0" locked="0" layoutInCell="1" allowOverlap="1" wp14:anchorId="32745DE2" wp14:editId="354278A0">
                <wp:simplePos x="0" y="0"/>
                <wp:positionH relativeFrom="margin">
                  <wp:posOffset>-495300</wp:posOffset>
                </wp:positionH>
                <wp:positionV relativeFrom="paragraph">
                  <wp:posOffset>384810</wp:posOffset>
                </wp:positionV>
                <wp:extent cx="6337300" cy="3662680"/>
                <wp:effectExtent l="0" t="0" r="6350" b="0"/>
                <wp:wrapNone/>
                <wp:docPr id="179" name="Group 179" descr="Hexagonal shapes"/>
                <wp:cNvGraphicFramePr/>
                <a:graphic xmlns:a="http://schemas.openxmlformats.org/drawingml/2006/main">
                  <a:graphicData uri="http://schemas.microsoft.com/office/word/2010/wordprocessingGroup">
                    <wpg:wgp>
                      <wpg:cNvGrpSpPr/>
                      <wpg:grpSpPr>
                        <a:xfrm rot="10800000">
                          <a:off x="0" y="0"/>
                          <a:ext cx="6337300" cy="3662680"/>
                          <a:chOff x="-1136753" y="2873829"/>
                          <a:chExt cx="5064640" cy="3203000"/>
                        </a:xfrm>
                      </wpg:grpSpPr>
                      <pic:pic xmlns:pic="http://schemas.openxmlformats.org/drawingml/2006/picture">
                        <pic:nvPicPr>
                          <pic:cNvPr id="180" name="Graphic 180" descr="hexagon 4"/>
                          <pic:cNvPicPr>
                            <a:picLocks noChangeAspect="1"/>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1136753" y="4244219"/>
                            <a:ext cx="1583055" cy="1832610"/>
                          </a:xfrm>
                          <a:prstGeom prst="rect">
                            <a:avLst/>
                          </a:prstGeom>
                        </pic:spPr>
                      </pic:pic>
                      <pic:pic xmlns:pic="http://schemas.openxmlformats.org/drawingml/2006/picture">
                        <pic:nvPicPr>
                          <pic:cNvPr id="181" name="Graphic 181" descr="hexagon 3"/>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7BE201" id="Group 179" o:spid="_x0000_s1026" alt="Hexagonal shapes" style="position:absolute;margin-left:-39pt;margin-top:30.3pt;width:499pt;height:288.4pt;rotation:180;z-index:251713536;mso-position-horizontal-relative:margin;mso-width-relative:margin;mso-height-relative:margin" coordorigin="-11367,28738" coordsize="50646,32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">
                <v:shape id="Graphic 180" o:spid="_x0000_s1027" type="#_x0000_t75" alt="hexagon 4" style="position:absolute;left:-11367;top:42442;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">
                  <v:imagedata r:id="rId23" o:title="hexagon 4"/>
                </v:shape>
                <v:shape id="Graphic 181" o:spid="_x0000_s1028"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">
                  <v:imagedata r:id="rId35" o:title="hexagon 3"/>
                </v:shape>
                <w10:wrap anchorx="margin"/>
              </v:group>
            </w:pict>
          </mc:Fallback>
        </mc:AlternateContent>
      </w:r>
      <w:r>
        <w:rPr>
          <w:sz w:val="24"/>
          <w:szCs w:val="24"/>
        </w:rPr>
        <w:t>Site pages, Site Map</w:t>
      </w:r>
    </w:p>
    <w:p w14:paraId="34024AB2" w14:textId="65591845" w:rsidR="00492D79" w:rsidRDefault="00492D79" w:rsidP="00492D79">
      <w:pPr>
        <w:ind w:firstLine="720"/>
        <w:rPr>
          <w:sz w:val="28"/>
          <w:szCs w:val="28"/>
        </w:rPr>
      </w:pPr>
      <w:r>
        <w:rPr>
          <w:noProof/>
        </w:rPr>
        <w:drawing>
          <wp:anchor distT="0" distB="0" distL="114300" distR="114300" simplePos="0" relativeHeight="251715584" behindDoc="0" locked="0" layoutInCell="1" allowOverlap="1" wp14:anchorId="521A5D94" wp14:editId="5884CD3B">
            <wp:simplePos x="0" y="0"/>
            <wp:positionH relativeFrom="column">
              <wp:posOffset>1358900</wp:posOffset>
            </wp:positionH>
            <wp:positionV relativeFrom="paragraph">
              <wp:posOffset>10795</wp:posOffset>
            </wp:positionV>
            <wp:extent cx="2061896" cy="2178397"/>
            <wp:effectExtent l="0" t="0" r="0" b="0"/>
            <wp:wrapNone/>
            <wp:docPr id="185" name="Graphic 185" descr="hexag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Graphic 169" descr="hexagon 3"/>
                    <pic:cNvPicPr>
                      <a:picLocks noChangeAspect="1"/>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rot="10800000">
                      <a:off x="0" y="0"/>
                      <a:ext cx="2061896" cy="2178397"/>
                    </a:xfrm>
                    <a:prstGeom prst="rect">
                      <a:avLst/>
                    </a:prstGeom>
                  </pic:spPr>
                </pic:pic>
              </a:graphicData>
            </a:graphic>
          </wp:anchor>
        </w:drawing>
      </w:r>
      <w:r>
        <w:rPr>
          <w:sz w:val="28"/>
          <w:szCs w:val="28"/>
        </w:rPr>
        <w:t>Animal Adoption Application Functionality</w:t>
      </w:r>
      <w:r w:rsidRPr="002B6EA3">
        <w:rPr>
          <w:sz w:val="28"/>
          <w:szCs w:val="28"/>
        </w:rPr>
        <w:t xml:space="preserve"> </w:t>
      </w:r>
      <w:r w:rsidRPr="002B6EA3">
        <w:rPr>
          <w:sz w:val="28"/>
          <w:szCs w:val="28"/>
          <w:u w:val="single"/>
        </w:rPr>
        <w:tab/>
      </w:r>
      <w:r w:rsidRPr="002B6EA3">
        <w:rPr>
          <w:sz w:val="28"/>
          <w:szCs w:val="28"/>
          <w:u w:val="single"/>
        </w:rPr>
        <w:tab/>
      </w:r>
      <w:r w:rsidRPr="002B6EA3">
        <w:rPr>
          <w:sz w:val="28"/>
          <w:szCs w:val="28"/>
          <w:u w:val="single"/>
        </w:rPr>
        <w:tab/>
      </w:r>
      <w:r w:rsidR="007B4D4B">
        <w:rPr>
          <w:sz w:val="28"/>
          <w:szCs w:val="28"/>
          <w:u w:val="single"/>
        </w:rPr>
        <w:t xml:space="preserve">          </w:t>
      </w:r>
      <w:r w:rsidRPr="007B4D4B">
        <w:rPr>
          <w:sz w:val="28"/>
          <w:szCs w:val="28"/>
        </w:rPr>
        <w:t xml:space="preserve"> </w:t>
      </w:r>
      <w:r>
        <w:rPr>
          <w:sz w:val="28"/>
          <w:szCs w:val="28"/>
        </w:rPr>
        <w:t>7</w:t>
      </w:r>
      <w:r w:rsidR="007B4D4B">
        <w:rPr>
          <w:sz w:val="28"/>
          <w:szCs w:val="28"/>
        </w:rPr>
        <w:t xml:space="preserve"> - 8</w:t>
      </w:r>
    </w:p>
    <w:p w14:paraId="56F84CC7" w14:textId="725F4992" w:rsidR="00492D79" w:rsidRPr="0077283A" w:rsidRDefault="00FE1210" w:rsidP="00492D79">
      <w:pPr>
        <w:ind w:left="720" w:firstLine="720"/>
        <w:rPr>
          <w:sz w:val="24"/>
          <w:szCs w:val="24"/>
        </w:rPr>
      </w:pPr>
      <w:r>
        <w:rPr>
          <w:sz w:val="24"/>
          <w:szCs w:val="24"/>
        </w:rPr>
        <w:t>List of Functionalities and Features, Data Structure</w:t>
      </w:r>
    </w:p>
    <w:p w14:paraId="0EA65E64" w14:textId="6EB1F12E" w:rsidR="00492D79" w:rsidRPr="002B6EA3" w:rsidRDefault="00492D79" w:rsidP="00492D79">
      <w:pPr>
        <w:ind w:firstLine="720"/>
        <w:rPr>
          <w:sz w:val="28"/>
          <w:szCs w:val="28"/>
        </w:rPr>
      </w:pPr>
      <w:r>
        <w:rPr>
          <w:sz w:val="28"/>
          <w:szCs w:val="28"/>
        </w:rPr>
        <w:t>Animal Adoption Application Classes</w:t>
      </w:r>
      <w:r w:rsidRPr="002B6EA3">
        <w:rPr>
          <w:sz w:val="28"/>
          <w:szCs w:val="28"/>
        </w:rPr>
        <w:t xml:space="preserve"> </w:t>
      </w:r>
      <w:r w:rsidRPr="002B6EA3">
        <w:rPr>
          <w:sz w:val="28"/>
          <w:szCs w:val="28"/>
          <w:u w:val="single"/>
        </w:rPr>
        <w:tab/>
      </w:r>
      <w:r w:rsidRPr="002B6EA3">
        <w:rPr>
          <w:sz w:val="28"/>
          <w:szCs w:val="28"/>
          <w:u w:val="single"/>
        </w:rPr>
        <w:tab/>
      </w:r>
      <w:r w:rsidRPr="002B6EA3">
        <w:rPr>
          <w:sz w:val="28"/>
          <w:szCs w:val="28"/>
          <w:u w:val="single"/>
        </w:rPr>
        <w:tab/>
      </w:r>
      <w:r w:rsidRPr="002B6EA3">
        <w:rPr>
          <w:sz w:val="28"/>
          <w:szCs w:val="28"/>
          <w:u w:val="single"/>
        </w:rPr>
        <w:tab/>
        <w:t xml:space="preserve">        </w:t>
      </w:r>
      <w:r w:rsidRPr="004E4A7F">
        <w:rPr>
          <w:sz w:val="28"/>
          <w:szCs w:val="28"/>
        </w:rPr>
        <w:t xml:space="preserve"> </w:t>
      </w:r>
      <w:r w:rsidR="007B4D4B">
        <w:rPr>
          <w:sz w:val="28"/>
          <w:szCs w:val="28"/>
        </w:rPr>
        <w:t>9</w:t>
      </w:r>
      <w:r w:rsidR="00DC0FCE">
        <w:rPr>
          <w:sz w:val="28"/>
          <w:szCs w:val="28"/>
        </w:rPr>
        <w:t xml:space="preserve"> -</w:t>
      </w:r>
      <w:r w:rsidR="007B4D4B">
        <w:rPr>
          <w:sz w:val="28"/>
          <w:szCs w:val="28"/>
        </w:rPr>
        <w:t xml:space="preserve"> 10</w:t>
      </w:r>
    </w:p>
    <w:p w14:paraId="1F7FCB9E" w14:textId="77777777" w:rsidR="00492D79" w:rsidRPr="00585B85" w:rsidRDefault="00492D79" w:rsidP="00492D79">
      <w:pPr>
        <w:ind w:left="720" w:firstLine="720"/>
        <w:rPr>
          <w:sz w:val="24"/>
          <w:szCs w:val="24"/>
        </w:rPr>
      </w:pPr>
      <w:r>
        <w:rPr>
          <w:noProof/>
          <w:sz w:val="24"/>
          <w:szCs w:val="24"/>
        </w:rPr>
        <w:drawing>
          <wp:anchor distT="0" distB="0" distL="114300" distR="114300" simplePos="0" relativeHeight="251712512" behindDoc="0" locked="0" layoutInCell="1" allowOverlap="1" wp14:anchorId="79C241CC" wp14:editId="2C63287F">
            <wp:simplePos x="0" y="0"/>
            <wp:positionH relativeFrom="column">
              <wp:posOffset>-2870200</wp:posOffset>
            </wp:positionH>
            <wp:positionV relativeFrom="paragraph">
              <wp:posOffset>418118</wp:posOffset>
            </wp:positionV>
            <wp:extent cx="2061896" cy="2178397"/>
            <wp:effectExtent l="0" t="0" r="0" b="0"/>
            <wp:wrapNone/>
            <wp:docPr id="178" name="Graphic 178" descr="hexag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Graphic 178" descr="hexagon 3"/>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rot="10800000">
                      <a:off x="0" y="0"/>
                      <a:ext cx="2061896" cy="2178397"/>
                    </a:xfrm>
                    <a:prstGeom prst="rect">
                      <a:avLst/>
                    </a:prstGeom>
                  </pic:spPr>
                </pic:pic>
              </a:graphicData>
            </a:graphic>
          </wp:anchor>
        </w:drawing>
      </w:r>
      <w:r>
        <w:rPr>
          <w:sz w:val="24"/>
          <w:szCs w:val="24"/>
        </w:rPr>
        <w:t>List of Classes for Model, Controller, and View</w:t>
      </w:r>
    </w:p>
    <w:p w14:paraId="04B3231A" w14:textId="2CA3C0BA" w:rsidR="00492D79" w:rsidRPr="002B6EA3" w:rsidRDefault="00492D79" w:rsidP="00492D79">
      <w:pPr>
        <w:ind w:firstLine="720"/>
        <w:rPr>
          <w:sz w:val="28"/>
          <w:szCs w:val="28"/>
        </w:rPr>
      </w:pPr>
      <w:r>
        <w:rPr>
          <w:sz w:val="28"/>
          <w:szCs w:val="28"/>
        </w:rPr>
        <w:t xml:space="preserve">Animal Adoption Application MVC Diagram </w:t>
      </w:r>
      <w:r w:rsidRPr="002B6EA3">
        <w:rPr>
          <w:sz w:val="28"/>
          <w:szCs w:val="28"/>
          <w:u w:val="single"/>
        </w:rPr>
        <w:tab/>
      </w:r>
      <w:r w:rsidRPr="002B6EA3">
        <w:rPr>
          <w:sz w:val="28"/>
          <w:szCs w:val="28"/>
          <w:u w:val="single"/>
        </w:rPr>
        <w:tab/>
      </w:r>
      <w:r w:rsidRPr="002B6EA3">
        <w:rPr>
          <w:sz w:val="28"/>
          <w:szCs w:val="28"/>
          <w:u w:val="single"/>
        </w:rPr>
        <w:tab/>
      </w:r>
      <w:r w:rsidRPr="002B6EA3">
        <w:rPr>
          <w:sz w:val="28"/>
          <w:szCs w:val="28"/>
          <w:u w:val="single"/>
        </w:rPr>
        <w:tab/>
      </w:r>
      <w:r>
        <w:rPr>
          <w:sz w:val="28"/>
          <w:szCs w:val="28"/>
          <w:u w:val="single"/>
        </w:rPr>
        <w:t xml:space="preserve">    </w:t>
      </w:r>
      <w:r w:rsidRPr="00DC0FCE">
        <w:rPr>
          <w:sz w:val="28"/>
          <w:szCs w:val="28"/>
        </w:rPr>
        <w:t xml:space="preserve"> </w:t>
      </w:r>
      <w:r w:rsidR="00DC0FCE">
        <w:rPr>
          <w:sz w:val="28"/>
          <w:szCs w:val="28"/>
        </w:rPr>
        <w:t>1</w:t>
      </w:r>
      <w:r w:rsidR="000C5E18">
        <w:rPr>
          <w:sz w:val="28"/>
          <w:szCs w:val="28"/>
        </w:rPr>
        <w:t>1</w:t>
      </w:r>
    </w:p>
    <w:p w14:paraId="6756407C" w14:textId="77777777" w:rsidR="00492D79" w:rsidRPr="00585B85" w:rsidRDefault="00492D79" w:rsidP="00492D79">
      <w:pPr>
        <w:ind w:left="720" w:firstLine="720"/>
        <w:rPr>
          <w:sz w:val="24"/>
          <w:szCs w:val="24"/>
        </w:rPr>
      </w:pPr>
      <w:r>
        <w:rPr>
          <w:sz w:val="24"/>
          <w:szCs w:val="24"/>
        </w:rPr>
        <w:t>MVC Diagram for Hexagon Animal Shelter’s Animal Adoption Application</w:t>
      </w:r>
    </w:p>
    <w:p w14:paraId="72F4BD0B" w14:textId="33B87973" w:rsidR="00492D79" w:rsidRPr="002B6EA3" w:rsidRDefault="00492D79" w:rsidP="00492D79">
      <w:pPr>
        <w:ind w:firstLine="720"/>
        <w:rPr>
          <w:sz w:val="28"/>
          <w:szCs w:val="28"/>
        </w:rPr>
      </w:pPr>
      <w:r>
        <w:rPr>
          <w:sz w:val="28"/>
          <w:szCs w:val="28"/>
        </w:rPr>
        <w:t>Animal Adoption Application Error Handling</w:t>
      </w:r>
      <w:r w:rsidRPr="002B6EA3">
        <w:rPr>
          <w:sz w:val="28"/>
          <w:szCs w:val="28"/>
        </w:rPr>
        <w:t xml:space="preserve"> </w:t>
      </w:r>
      <w:r w:rsidRPr="002B6EA3">
        <w:rPr>
          <w:sz w:val="28"/>
          <w:szCs w:val="28"/>
          <w:u w:val="single"/>
        </w:rPr>
        <w:tab/>
      </w:r>
      <w:r w:rsidRPr="002B6EA3">
        <w:rPr>
          <w:sz w:val="28"/>
          <w:szCs w:val="28"/>
          <w:u w:val="single"/>
        </w:rPr>
        <w:tab/>
      </w:r>
      <w:r w:rsidRPr="002B6EA3">
        <w:rPr>
          <w:sz w:val="28"/>
          <w:szCs w:val="28"/>
          <w:u w:val="single"/>
        </w:rPr>
        <w:tab/>
      </w:r>
      <w:r w:rsidRPr="002B6EA3">
        <w:rPr>
          <w:sz w:val="28"/>
          <w:szCs w:val="28"/>
          <w:u w:val="single"/>
        </w:rPr>
        <w:tab/>
      </w:r>
      <w:r>
        <w:rPr>
          <w:sz w:val="28"/>
          <w:szCs w:val="28"/>
          <w:u w:val="single"/>
        </w:rPr>
        <w:t xml:space="preserve">    </w:t>
      </w:r>
      <w:r w:rsidRPr="004E4A7F">
        <w:rPr>
          <w:sz w:val="28"/>
          <w:szCs w:val="28"/>
        </w:rPr>
        <w:t xml:space="preserve"> </w:t>
      </w:r>
      <w:r>
        <w:rPr>
          <w:sz w:val="28"/>
          <w:szCs w:val="28"/>
        </w:rPr>
        <w:t>1</w:t>
      </w:r>
      <w:r w:rsidR="000C5E18">
        <w:rPr>
          <w:sz w:val="28"/>
          <w:szCs w:val="28"/>
        </w:rPr>
        <w:t>2</w:t>
      </w:r>
    </w:p>
    <w:p w14:paraId="320553B2" w14:textId="77777777" w:rsidR="00492D79" w:rsidRPr="00EA60B0" w:rsidRDefault="00492D79" w:rsidP="00492D79">
      <w:pPr>
        <w:ind w:left="720" w:firstLine="720"/>
        <w:rPr>
          <w:sz w:val="24"/>
          <w:szCs w:val="24"/>
        </w:rPr>
      </w:pPr>
      <w:r>
        <w:rPr>
          <w:sz w:val="24"/>
          <w:szCs w:val="24"/>
        </w:rPr>
        <w:t>Error Handling for the Application</w:t>
      </w:r>
    </w:p>
    <w:p w14:paraId="1168A185" w14:textId="7F22CF2A" w:rsidR="00492D79" w:rsidRPr="002B6EA3" w:rsidRDefault="00492D79" w:rsidP="00492D79">
      <w:pPr>
        <w:ind w:firstLine="720"/>
        <w:rPr>
          <w:sz w:val="28"/>
          <w:szCs w:val="28"/>
        </w:rPr>
      </w:pPr>
      <w:r w:rsidRPr="002B6EA3">
        <w:rPr>
          <w:sz w:val="28"/>
          <w:szCs w:val="28"/>
        </w:rPr>
        <w:t xml:space="preserve">Group 14: Final Project </w:t>
      </w:r>
      <w:r>
        <w:rPr>
          <w:sz w:val="28"/>
          <w:szCs w:val="28"/>
        </w:rPr>
        <w:t xml:space="preserve">Review </w:t>
      </w:r>
      <w:r w:rsidRPr="002B6EA3">
        <w:rPr>
          <w:sz w:val="28"/>
          <w:szCs w:val="28"/>
          <w:u w:val="single"/>
        </w:rPr>
        <w:tab/>
      </w:r>
      <w:r w:rsidRPr="002B6EA3">
        <w:rPr>
          <w:sz w:val="28"/>
          <w:szCs w:val="28"/>
          <w:u w:val="single"/>
        </w:rPr>
        <w:tab/>
      </w:r>
      <w:r w:rsidRPr="002B6EA3">
        <w:rPr>
          <w:sz w:val="28"/>
          <w:szCs w:val="28"/>
          <w:u w:val="single"/>
        </w:rPr>
        <w:tab/>
      </w:r>
      <w:r w:rsidRPr="002B6EA3">
        <w:rPr>
          <w:sz w:val="28"/>
          <w:szCs w:val="28"/>
          <w:u w:val="single"/>
        </w:rPr>
        <w:tab/>
      </w:r>
      <w:r w:rsidRPr="002B6EA3">
        <w:rPr>
          <w:sz w:val="28"/>
          <w:szCs w:val="28"/>
          <w:u w:val="single"/>
        </w:rPr>
        <w:tab/>
        <w:t xml:space="preserve">           </w:t>
      </w:r>
      <w:r>
        <w:rPr>
          <w:sz w:val="28"/>
          <w:szCs w:val="28"/>
          <w:u w:val="single"/>
        </w:rPr>
        <w:t xml:space="preserve">           </w:t>
      </w:r>
      <w:r w:rsidRPr="00775F4B">
        <w:rPr>
          <w:sz w:val="28"/>
          <w:szCs w:val="28"/>
        </w:rPr>
        <w:t xml:space="preserve"> </w:t>
      </w:r>
      <w:r>
        <w:rPr>
          <w:sz w:val="28"/>
          <w:szCs w:val="28"/>
        </w:rPr>
        <w:t>1</w:t>
      </w:r>
      <w:r w:rsidR="000C5E18">
        <w:rPr>
          <w:sz w:val="28"/>
          <w:szCs w:val="28"/>
        </w:rPr>
        <w:t>3</w:t>
      </w:r>
    </w:p>
    <w:p w14:paraId="76091439" w14:textId="5AFF0F42" w:rsidR="00492D79" w:rsidRPr="00402F59" w:rsidRDefault="00492D79" w:rsidP="00492D79">
      <w:pPr>
        <w:ind w:left="720" w:firstLine="720"/>
        <w:rPr>
          <w:sz w:val="24"/>
          <w:szCs w:val="24"/>
        </w:rPr>
      </w:pPr>
      <w:r>
        <w:rPr>
          <w:sz w:val="24"/>
          <w:szCs w:val="24"/>
        </w:rPr>
        <w:t>Thoughts from Sarah, Giovonni, and Group 14</w:t>
      </w:r>
    </w:p>
    <w:p w14:paraId="4E077E0E" w14:textId="03EFA762" w:rsidR="00395317" w:rsidRDefault="0031212E" w:rsidP="00395317">
      <w:pPr>
        <w:rPr>
          <w:sz w:val="24"/>
        </w:rPr>
      </w:pPr>
      <w:r>
        <w:rPr>
          <w:noProof/>
        </w:rPr>
        <w:lastRenderedPageBreak/>
        <w:softHyphen/>
      </w:r>
      <w:r>
        <w:rPr>
          <w:noProof/>
        </w:rPr>
        <w:softHyphen/>
      </w:r>
      <w:r>
        <w:rPr>
          <w:noProof/>
        </w:rPr>
        <w:softHyphen/>
      </w:r>
    </w:p>
    <w:p w14:paraId="107BC045" w14:textId="77777777" w:rsidR="00395317" w:rsidRDefault="00395317" w:rsidP="00395317">
      <w:pPr>
        <w:rPr>
          <w:sz w:val="24"/>
        </w:rPr>
      </w:pPr>
    </w:p>
    <w:p w14:paraId="768BE118" w14:textId="77777777" w:rsidR="00395317" w:rsidRDefault="00395317" w:rsidP="00395317">
      <w:pPr>
        <w:rPr>
          <w:sz w:val="24"/>
        </w:rPr>
      </w:pPr>
      <w:r>
        <w:rPr>
          <w:noProof/>
          <w:sz w:val="24"/>
        </w:rPr>
        <mc:AlternateContent>
          <mc:Choice Requires="wps">
            <w:drawing>
              <wp:anchor distT="0" distB="0" distL="114300" distR="114300" simplePos="0" relativeHeight="251699200" behindDoc="0" locked="0" layoutInCell="1" allowOverlap="1" wp14:anchorId="5A10C4E9" wp14:editId="383A6AD3">
                <wp:simplePos x="0" y="0"/>
                <wp:positionH relativeFrom="margin">
                  <wp:align>center</wp:align>
                </wp:positionH>
                <wp:positionV relativeFrom="paragraph">
                  <wp:posOffset>8890</wp:posOffset>
                </wp:positionV>
                <wp:extent cx="4072890" cy="4358640"/>
                <wp:effectExtent l="0" t="0" r="0" b="3810"/>
                <wp:wrapNone/>
                <wp:docPr id="144" name="Graphic 136" descr="hexagon 1"/>
                <wp:cNvGraphicFramePr/>
                <a:graphic xmlns:a="http://schemas.openxmlformats.org/drawingml/2006/main">
                  <a:graphicData uri="http://schemas.microsoft.com/office/word/2010/wordprocessingShape">
                    <wps:wsp>
                      <wps:cNvSpPr/>
                      <wps:spPr>
                        <a:xfrm>
                          <a:off x="0" y="0"/>
                          <a:ext cx="4072890" cy="4358640"/>
                        </a:xfrm>
                        <a:custGeom>
                          <a:avLst/>
                          <a:gdLst>
                            <a:gd name="connsiteX0" fmla="*/ 4045412 w 4073469"/>
                            <a:gd name="connsiteY0" fmla="*/ 3506969 h 4682871"/>
                            <a:gd name="connsiteX1" fmla="*/ 4045412 w 4073469"/>
                            <a:gd name="connsiteY1" fmla="*/ 1193848 h 4682871"/>
                            <a:gd name="connsiteX2" fmla="*/ 2041352 w 4073469"/>
                            <a:gd name="connsiteY2" fmla="*/ 37288 h 4682871"/>
                            <a:gd name="connsiteX3" fmla="*/ 37292 w 4073469"/>
                            <a:gd name="connsiteY3" fmla="*/ 1193848 h 4682871"/>
                            <a:gd name="connsiteX4" fmla="*/ 37292 w 4073469"/>
                            <a:gd name="connsiteY4" fmla="*/ 3506969 h 4682871"/>
                            <a:gd name="connsiteX5" fmla="*/ 2041352 w 4073469"/>
                            <a:gd name="connsiteY5" fmla="*/ 4665708 h 46828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073469" h="4682871">
                              <a:moveTo>
                                <a:pt x="4045412" y="3506969"/>
                              </a:moveTo>
                              <a:lnTo>
                                <a:pt x="4045412" y="1193848"/>
                              </a:lnTo>
                              <a:lnTo>
                                <a:pt x="2041352" y="37288"/>
                              </a:lnTo>
                              <a:lnTo>
                                <a:pt x="37292" y="1193848"/>
                              </a:lnTo>
                              <a:lnTo>
                                <a:pt x="37292" y="3506969"/>
                              </a:lnTo>
                              <a:lnTo>
                                <a:pt x="2041352" y="4665708"/>
                              </a:lnTo>
                              <a:close/>
                            </a:path>
                          </a:pathLst>
                        </a:custGeom>
                        <a:solidFill>
                          <a:schemeClr val="accent1"/>
                        </a:solidFill>
                        <a:ln w="21742" cap="flat">
                          <a:noFill/>
                          <a:prstDash val="solid"/>
                          <a:miter/>
                        </a:ln>
                      </wps:spPr>
                      <wps:txbx>
                        <w:txbxContent>
                          <w:p w14:paraId="21793498" w14:textId="77777777" w:rsidR="009104A0" w:rsidRDefault="009104A0" w:rsidP="00395317">
                            <w:pPr>
                              <w:pStyle w:val="Style1"/>
                              <w:rPr>
                                <w:color w:val="FFFFFF" w:themeColor="background1"/>
                                <w:sz w:val="144"/>
                                <w:szCs w:val="144"/>
                              </w:rPr>
                            </w:pPr>
                            <w:r>
                              <w:rPr>
                                <w:color w:val="FFFFFF" w:themeColor="background1"/>
                                <w:sz w:val="144"/>
                                <w:szCs w:val="144"/>
                              </w:rPr>
                              <w:t>Part</w:t>
                            </w:r>
                          </w:p>
                          <w:p w14:paraId="41E374E0" w14:textId="77777777" w:rsidR="009104A0" w:rsidRPr="004B6CC7" w:rsidRDefault="009104A0" w:rsidP="00395317">
                            <w:pPr>
                              <w:pStyle w:val="Style1"/>
                              <w:rPr>
                                <w:color w:val="FFFFFF" w:themeColor="background1"/>
                                <w:sz w:val="144"/>
                                <w:szCs w:val="144"/>
                              </w:rPr>
                            </w:pPr>
                            <w:r>
                              <w:rPr>
                                <w:color w:val="FFFFFF" w:themeColor="background1"/>
                                <w:sz w:val="144"/>
                                <w:szCs w:val="14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10C4E9" id="Graphic 136" o:spid="_x0000_s1030" alt="hexagon 1" style="position:absolute;margin-left:0;margin-top:.7pt;width:320.7pt;height:343.2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4073469,46828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" adj="-11796480,,5400" path="m4045412,3506969r,-2313121l2041352,37288,37292,1193848r,2313121l2041352,4665708,4045412,3506969xe" fillcolor="#4a66ac [3204]" stroked="f" strokeweight=".60394mm">
                <v:stroke joinstyle="miter"/>
                <v:formulas/>
                <v:path arrowok="t" o:connecttype="custom" o:connectlocs="4044837,3264155;4044837,1111189;2041062,34706;37287,1111189;37287,3264155;2041062,4342665" o:connectangles="0,0,0,0,0,0" textboxrect="0,0,4073469,4682871"/>
                <v:textbox>
                  <w:txbxContent>
                    <w:p w14:paraId="21793498" w14:textId="77777777" w:rsidR="009104A0" w:rsidRDefault="009104A0" w:rsidP="00395317">
                      <w:pPr>
                        <w:pStyle w:val="Style1"/>
                        <w:rPr>
                          <w:color w:val="FFFFFF" w:themeColor="background1"/>
                          <w:sz w:val="144"/>
                          <w:szCs w:val="144"/>
                        </w:rPr>
                      </w:pPr>
                      <w:r>
                        <w:rPr>
                          <w:color w:val="FFFFFF" w:themeColor="background1"/>
                          <w:sz w:val="144"/>
                          <w:szCs w:val="144"/>
                        </w:rPr>
                        <w:t>Part</w:t>
                      </w:r>
                    </w:p>
                    <w:p w14:paraId="41E374E0" w14:textId="77777777" w:rsidR="009104A0" w:rsidRPr="004B6CC7" w:rsidRDefault="009104A0" w:rsidP="00395317">
                      <w:pPr>
                        <w:pStyle w:val="Style1"/>
                        <w:rPr>
                          <w:color w:val="FFFFFF" w:themeColor="background1"/>
                          <w:sz w:val="144"/>
                          <w:szCs w:val="144"/>
                        </w:rPr>
                      </w:pPr>
                      <w:r>
                        <w:rPr>
                          <w:color w:val="FFFFFF" w:themeColor="background1"/>
                          <w:sz w:val="144"/>
                          <w:szCs w:val="144"/>
                        </w:rPr>
                        <w:t>1</w:t>
                      </w:r>
                    </w:p>
                  </w:txbxContent>
                </v:textbox>
                <w10:wrap anchorx="margin"/>
              </v:shape>
            </w:pict>
          </mc:Fallback>
        </mc:AlternateContent>
      </w:r>
    </w:p>
    <w:p w14:paraId="6F47413D" w14:textId="77777777" w:rsidR="00395317" w:rsidRDefault="00395317" w:rsidP="00395317">
      <w:pPr>
        <w:pStyle w:val="Style1"/>
        <w:framePr w:wrap="around"/>
      </w:pPr>
      <w:r>
        <w:br w:type="page"/>
      </w:r>
    </w:p>
    <w:p w14:paraId="1B9EB42D" w14:textId="77777777" w:rsidR="00395317" w:rsidRDefault="00395317" w:rsidP="00395317">
      <w:pPr>
        <w:rPr>
          <w:sz w:val="24"/>
        </w:rPr>
      </w:pPr>
    </w:p>
    <w:p w14:paraId="3272F54B" w14:textId="77777777" w:rsidR="00395317" w:rsidRPr="004B6CC7" w:rsidRDefault="00395317" w:rsidP="00395317">
      <w:pPr>
        <w:rPr>
          <w:sz w:val="24"/>
        </w:rPr>
      </w:pPr>
    </w:p>
    <w:p w14:paraId="7F391B01" w14:textId="77777777" w:rsidR="00395317" w:rsidRPr="004B6CC7" w:rsidRDefault="00395317" w:rsidP="00395317">
      <w:pPr>
        <w:rPr>
          <w:sz w:val="24"/>
        </w:rPr>
      </w:pPr>
    </w:p>
    <w:p w14:paraId="4CCDF09F" w14:textId="77777777" w:rsidR="00395317" w:rsidRPr="004B6CC7" w:rsidRDefault="00395317" w:rsidP="00395317">
      <w:pPr>
        <w:rPr>
          <w:sz w:val="24"/>
        </w:rPr>
      </w:pPr>
    </w:p>
    <w:p w14:paraId="1394D5F6" w14:textId="77777777" w:rsidR="00395317" w:rsidRPr="004B6CC7" w:rsidRDefault="00395317" w:rsidP="00395317">
      <w:pPr>
        <w:rPr>
          <w:sz w:val="24"/>
        </w:rPr>
      </w:pPr>
    </w:p>
    <w:p w14:paraId="4FE0FBCF" w14:textId="77777777" w:rsidR="00395317" w:rsidRPr="004B6CC7" w:rsidRDefault="00395317" w:rsidP="00395317">
      <w:pPr>
        <w:rPr>
          <w:sz w:val="24"/>
        </w:rPr>
      </w:pPr>
    </w:p>
    <w:p w14:paraId="05290BF2" w14:textId="77777777" w:rsidR="00395317" w:rsidRPr="004B6CC7" w:rsidRDefault="00395317" w:rsidP="00395317">
      <w:pPr>
        <w:rPr>
          <w:sz w:val="24"/>
        </w:rPr>
      </w:pPr>
    </w:p>
    <w:p w14:paraId="12BBEAEE" w14:textId="77777777" w:rsidR="00395317" w:rsidRPr="004B6CC7" w:rsidRDefault="00395317" w:rsidP="00395317">
      <w:pPr>
        <w:rPr>
          <w:sz w:val="24"/>
        </w:rPr>
      </w:pPr>
    </w:p>
    <w:p w14:paraId="4E305FC9" w14:textId="77777777" w:rsidR="00395317" w:rsidRPr="004B6CC7" w:rsidRDefault="00395317" w:rsidP="00395317">
      <w:pPr>
        <w:rPr>
          <w:sz w:val="24"/>
        </w:rPr>
      </w:pPr>
    </w:p>
    <w:p w14:paraId="30D78C1F" w14:textId="77777777" w:rsidR="00395317" w:rsidRPr="004B6CC7" w:rsidRDefault="00395317" w:rsidP="00395317">
      <w:pPr>
        <w:rPr>
          <w:sz w:val="24"/>
        </w:rPr>
      </w:pPr>
    </w:p>
    <w:p w14:paraId="58273C87" w14:textId="77777777" w:rsidR="00395317" w:rsidRPr="004B6CC7" w:rsidRDefault="00395317" w:rsidP="00395317">
      <w:pPr>
        <w:rPr>
          <w:sz w:val="24"/>
        </w:rPr>
      </w:pPr>
    </w:p>
    <w:p w14:paraId="7449FAE1" w14:textId="77777777" w:rsidR="00395317" w:rsidRDefault="00395317" w:rsidP="00395317">
      <w:pPr>
        <w:rPr>
          <w:sz w:val="24"/>
        </w:rPr>
      </w:pPr>
    </w:p>
    <w:p w14:paraId="552A82E5" w14:textId="77777777" w:rsidR="00395317" w:rsidRPr="004B6CC7" w:rsidRDefault="00395317" w:rsidP="00395317">
      <w:pPr>
        <w:rPr>
          <w:sz w:val="24"/>
        </w:rPr>
      </w:pPr>
    </w:p>
    <w:p w14:paraId="5AEC8074" w14:textId="77777777" w:rsidR="00395317" w:rsidRPr="004B6CC7" w:rsidRDefault="00395317" w:rsidP="00395317">
      <w:pPr>
        <w:pStyle w:val="Style1"/>
        <w:framePr w:wrap="around" w:hAnchor="page" w:x="3054" w:y="10321"/>
        <w:jc w:val="left"/>
      </w:pPr>
      <w:r>
        <w:t>Group 14</w:t>
      </w:r>
      <w:r>
        <w:tab/>
        <w:t>Final Project Proposal</w:t>
      </w:r>
    </w:p>
    <w:p w14:paraId="3E08C63F" w14:textId="77777777" w:rsidR="00395317" w:rsidRDefault="00395317" w:rsidP="00395317">
      <w:pPr>
        <w:rPr>
          <w:sz w:val="24"/>
        </w:rPr>
      </w:pPr>
    </w:p>
    <w:p w14:paraId="71AA2C23" w14:textId="77777777" w:rsidR="00395317" w:rsidRDefault="00395317" w:rsidP="00395317">
      <w:pPr>
        <w:pStyle w:val="Style1"/>
        <w:framePr w:hSpace="0" w:wrap="auto" w:vAnchor="margin" w:hAnchor="text" w:xAlign="left" w:yAlign="inline"/>
        <w:contextualSpacing w:val="0"/>
      </w:pPr>
    </w:p>
    <w:p w14:paraId="286C1EF8" w14:textId="77777777" w:rsidR="00395317" w:rsidRPr="004B6CC7" w:rsidRDefault="00395317" w:rsidP="00395317">
      <w:r>
        <w:rPr>
          <w:noProof/>
          <w:sz w:val="24"/>
        </w:rPr>
        <mc:AlternateContent>
          <mc:Choice Requires="wps">
            <w:drawing>
              <wp:anchor distT="0" distB="0" distL="114300" distR="114300" simplePos="0" relativeHeight="251698176" behindDoc="0" locked="0" layoutInCell="1" allowOverlap="1" wp14:anchorId="6583C952" wp14:editId="3420F8FE">
                <wp:simplePos x="0" y="0"/>
                <wp:positionH relativeFrom="column">
                  <wp:posOffset>625475</wp:posOffset>
                </wp:positionH>
                <wp:positionV relativeFrom="paragraph">
                  <wp:posOffset>52705</wp:posOffset>
                </wp:positionV>
                <wp:extent cx="5501640" cy="0"/>
                <wp:effectExtent l="0" t="38100" r="41910" b="38100"/>
                <wp:wrapNone/>
                <wp:docPr id="143" name="Straight Connector 143"/>
                <wp:cNvGraphicFramePr/>
                <a:graphic xmlns:a="http://schemas.openxmlformats.org/drawingml/2006/main">
                  <a:graphicData uri="http://schemas.microsoft.com/office/word/2010/wordprocessingShape">
                    <wps:wsp>
                      <wps:cNvCnPr/>
                      <wps:spPr>
                        <a:xfrm>
                          <a:off x="0" y="0"/>
                          <a:ext cx="550164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FC19D" id="Straight Connector 143"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9.25pt,4.15pt" to="482.4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" strokecolor="#4660a3 [3044]" strokeweight="6pt"/>
            </w:pict>
          </mc:Fallback>
        </mc:AlternateContent>
      </w:r>
    </w:p>
    <w:p w14:paraId="56ECEB6E" w14:textId="77777777" w:rsidR="00395317" w:rsidRPr="004B6CC7" w:rsidRDefault="00395317" w:rsidP="00395317">
      <w:pPr>
        <w:pStyle w:val="Style1"/>
        <w:framePr w:hSpace="0" w:wrap="auto" w:vAnchor="margin" w:hAnchor="text" w:xAlign="left" w:yAlign="inline"/>
        <w:rPr>
          <w:i/>
        </w:rPr>
      </w:pPr>
      <w:r w:rsidRPr="004B6CC7">
        <w:rPr>
          <w:i/>
        </w:rPr>
        <w:t xml:space="preserve">     Hexagon Animal Shelter Website</w:t>
      </w:r>
    </w:p>
    <w:p w14:paraId="56FFE9B8" w14:textId="20A1B234" w:rsidR="004F53E9" w:rsidRDefault="004F53E9" w:rsidP="001C62C8">
      <w:pPr>
        <w:rPr>
          <w:sz w:val="24"/>
        </w:rPr>
      </w:pPr>
    </w:p>
    <w:tbl>
      <w:tblPr>
        <w:tblStyle w:val="PlainTable4"/>
        <w:tblpPr w:leftFromText="180" w:rightFromText="180" w:vertAnchor="page" w:horzAnchor="margin" w:tblpY="2161"/>
        <w:tblW w:w="9485" w:type="dxa"/>
        <w:tblLayout w:type="fixed"/>
        <w:tblLook w:val="04A0" w:firstRow="1" w:lastRow="0" w:firstColumn="1" w:lastColumn="0" w:noHBand="0" w:noVBand="1"/>
      </w:tblPr>
      <w:tblGrid>
        <w:gridCol w:w="9485"/>
      </w:tblGrid>
      <w:tr w:rsidR="00E633C8" w14:paraId="765451B7" w14:textId="77777777" w:rsidTr="003C0BD1">
        <w:trPr>
          <w:cnfStyle w:val="100000000000" w:firstRow="1" w:lastRow="0" w:firstColumn="0" w:lastColumn="0" w:oddVBand="0" w:evenVBand="0" w:oddHBand="0"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9485" w:type="dxa"/>
          </w:tcPr>
          <w:p w14:paraId="0C49627F" w14:textId="08E7502C" w:rsidR="00E633C8" w:rsidRPr="00B903A7" w:rsidRDefault="00E633C8" w:rsidP="00E633C8">
            <w:pPr>
              <w:pStyle w:val="Title"/>
              <w:rPr>
                <w:b/>
              </w:rPr>
            </w:pPr>
            <w:r>
              <w:rPr>
                <w:noProof/>
                <w14:ligatures w14:val="none"/>
                <w14:cntxtAlts w14:val="0"/>
              </w:rPr>
              <w:lastRenderedPageBreak/>
              <mc:AlternateContent>
                <mc:Choice Requires="wps">
                  <w:drawing>
                    <wp:inline distT="0" distB="0" distL="0" distR="0" wp14:anchorId="37D78CA0" wp14:editId="6FFD0807">
                      <wp:extent cx="3779520" cy="502920"/>
                      <wp:effectExtent l="0" t="0" r="0" b="0"/>
                      <wp:docPr id="10" name="Text Box 10"/>
                      <wp:cNvGraphicFramePr/>
                      <a:graphic xmlns:a="http://schemas.openxmlformats.org/drawingml/2006/main">
                        <a:graphicData uri="http://schemas.microsoft.com/office/word/2010/wordprocessingShape">
                          <wps:wsp>
                            <wps:cNvSpPr txBox="1"/>
                            <wps:spPr>
                              <a:xfrm>
                                <a:off x="0" y="0"/>
                                <a:ext cx="3779520" cy="502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06541A" w14:textId="53ADE8B6" w:rsidR="009104A0" w:rsidRPr="00B903A7" w:rsidRDefault="009104A0" w:rsidP="00E633C8">
                                  <w:pPr>
                                    <w:pStyle w:val="Title"/>
                                  </w:pPr>
                                  <w:r>
                                    <w:t>Overview</w:t>
                                  </w:r>
                                </w:p>
                                <w:p w14:paraId="4BD552DE" w14:textId="77777777" w:rsidR="009104A0" w:rsidRDefault="009104A0" w:rsidP="00E633C8">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D78CA0" id="Text Box 10" o:spid="_x0000_s1031" type="#_x0000_t202" style="width:297.6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" filled="f" stroked="f">
                      <v:textbox>
                        <w:txbxContent>
                          <w:p w14:paraId="5606541A" w14:textId="53ADE8B6" w:rsidR="009104A0" w:rsidRPr="00B903A7" w:rsidRDefault="009104A0" w:rsidP="00E633C8">
                            <w:pPr>
                              <w:pStyle w:val="Title"/>
                            </w:pPr>
                            <w:r>
                              <w:t>Overview</w:t>
                            </w:r>
                          </w:p>
                          <w:p w14:paraId="4BD552DE" w14:textId="77777777" w:rsidR="009104A0" w:rsidRDefault="009104A0" w:rsidP="00E633C8">
                            <w:pPr>
                              <w:pStyle w:val="Title"/>
                            </w:pPr>
                          </w:p>
                        </w:txbxContent>
                      </v:textbox>
                      <w10:anchorlock/>
                    </v:shape>
                  </w:pict>
                </mc:Fallback>
              </mc:AlternateContent>
            </w:r>
          </w:p>
        </w:tc>
      </w:tr>
      <w:tr w:rsidR="003C0BD1" w14:paraId="0C162BFB" w14:textId="77777777" w:rsidTr="003C0BD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9485" w:type="dxa"/>
            <w:tcBorders>
              <w:bottom w:val="single" w:sz="4" w:space="0" w:color="5B63B7" w:themeColor="text2" w:themeTint="99"/>
            </w:tcBorders>
            <w:shd w:val="clear" w:color="auto" w:fill="auto"/>
          </w:tcPr>
          <w:p w14:paraId="1BCFC06F" w14:textId="77777777" w:rsidR="00E633C8" w:rsidRPr="00B903A7" w:rsidRDefault="00E633C8" w:rsidP="00E633C8">
            <w:pPr>
              <w:pStyle w:val="Subtitle"/>
              <w:rPr>
                <w:b/>
              </w:rPr>
            </w:pPr>
            <w:r>
              <w:rPr>
                <w:noProof/>
              </w:rPr>
              <mc:AlternateContent>
                <mc:Choice Requires="wps">
                  <w:drawing>
                    <wp:inline distT="0" distB="0" distL="0" distR="0" wp14:anchorId="5A640C18" wp14:editId="5929F9FD">
                      <wp:extent cx="4749421" cy="382137"/>
                      <wp:effectExtent l="0" t="0" r="0" b="5715"/>
                      <wp:docPr id="11" name="Text Box 11"/>
                      <wp:cNvGraphicFramePr/>
                      <a:graphic xmlns:a="http://schemas.openxmlformats.org/drawingml/2006/main">
                        <a:graphicData uri="http://schemas.microsoft.com/office/word/2010/wordprocessingShape">
                          <wps:wsp>
                            <wps:cNvSpPr txBox="1"/>
                            <wps:spPr>
                              <a:xfrm>
                                <a:off x="0" y="0"/>
                                <a:ext cx="4749421" cy="3821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D8FE4A" w14:textId="1757EDF1" w:rsidR="009104A0" w:rsidRPr="009823B0" w:rsidRDefault="009104A0" w:rsidP="00E633C8">
                                  <w:pPr>
                                    <w:pStyle w:val="Subtitle"/>
                                  </w:pPr>
                                  <w:r>
                                    <w:t>Hexagon Animal Shelter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640C18" id="Text Box 11" o:spid="_x0000_s1032" type="#_x0000_t202" style="width:373.95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" filled="f" stroked="f">
                      <v:textbox>
                        <w:txbxContent>
                          <w:p w14:paraId="51D8FE4A" w14:textId="1757EDF1" w:rsidR="009104A0" w:rsidRPr="009823B0" w:rsidRDefault="009104A0" w:rsidP="00E633C8">
                            <w:pPr>
                              <w:pStyle w:val="Subtitle"/>
                            </w:pPr>
                            <w:r>
                              <w:t>Hexagon Animal Shelter Website</w:t>
                            </w:r>
                          </w:p>
                        </w:txbxContent>
                      </v:textbox>
                      <w10:anchorlock/>
                    </v:shape>
                  </w:pict>
                </mc:Fallback>
              </mc:AlternateContent>
            </w:r>
          </w:p>
        </w:tc>
      </w:tr>
      <w:tr w:rsidR="00E633C8" w:rsidRPr="004F53E9" w14:paraId="67A17377" w14:textId="77777777" w:rsidTr="003C0BD1">
        <w:trPr>
          <w:trHeight w:val="8510"/>
        </w:trPr>
        <w:tc>
          <w:tcPr>
            <w:cnfStyle w:val="001000000000" w:firstRow="0" w:lastRow="0" w:firstColumn="1" w:lastColumn="0" w:oddVBand="0" w:evenVBand="0" w:oddHBand="0" w:evenHBand="0" w:firstRowFirstColumn="0" w:firstRowLastColumn="0" w:lastRowFirstColumn="0" w:lastRowLastColumn="0"/>
            <w:tcW w:w="9485" w:type="dxa"/>
            <w:tcBorders>
              <w:top w:val="single" w:sz="4" w:space="0" w:color="5B63B7" w:themeColor="text2" w:themeTint="99"/>
              <w:bottom w:val="single" w:sz="4" w:space="0" w:color="5B63B7" w:themeColor="text2" w:themeTint="99"/>
            </w:tcBorders>
          </w:tcPr>
          <w:p w14:paraId="49A204DD" w14:textId="77777777" w:rsidR="00E633C8" w:rsidRPr="0031212E" w:rsidRDefault="00E633C8" w:rsidP="00E633C8">
            <w:pPr>
              <w:jc w:val="center"/>
            </w:pPr>
            <w:r>
              <w:rPr>
                <w:noProof/>
              </w:rPr>
              <mc:AlternateContent>
                <mc:Choice Requires="wps">
                  <w:drawing>
                    <wp:inline distT="0" distB="0" distL="0" distR="0" wp14:anchorId="2E1A2B76" wp14:editId="096048EE">
                      <wp:extent cx="6074228" cy="5372100"/>
                      <wp:effectExtent l="0" t="0" r="0" b="0"/>
                      <wp:docPr id="9" name="Text Box 9"/>
                      <wp:cNvGraphicFramePr/>
                      <a:graphic xmlns:a="http://schemas.openxmlformats.org/drawingml/2006/main">
                        <a:graphicData uri="http://schemas.microsoft.com/office/word/2010/wordprocessingShape">
                          <wps:wsp>
                            <wps:cNvSpPr txBox="1"/>
                            <wps:spPr>
                              <a:xfrm>
                                <a:off x="0" y="0"/>
                                <a:ext cx="6074228" cy="537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C0DF6A" w14:textId="77777777" w:rsidR="009104A0" w:rsidRDefault="009104A0" w:rsidP="00E633C8">
                                  <w:pPr>
                                    <w:pStyle w:val="Heading2"/>
                                    <w:spacing w:before="0"/>
                                  </w:pPr>
                                </w:p>
                                <w:p w14:paraId="7D14BE33" w14:textId="04004E1A" w:rsidR="009104A0" w:rsidRPr="004F53E9" w:rsidRDefault="009104A0" w:rsidP="00E633C8">
                                  <w:pPr>
                                    <w:pStyle w:val="Heading2"/>
                                    <w:spacing w:before="0"/>
                                  </w:pPr>
                                  <w:r>
                                    <w:t>The Problem</w:t>
                                  </w:r>
                                </w:p>
                                <w:p w14:paraId="46E93833" w14:textId="292F9539" w:rsidR="009104A0" w:rsidRDefault="009104A0" w:rsidP="00E633C8">
                                  <w:pPr>
                                    <w:spacing w:after="0" w:line="240" w:lineRule="auto"/>
                                  </w:pPr>
                                  <w:r>
                                    <w:t xml:space="preserve">Hexagon Animal Shelter </w:t>
                                  </w:r>
                                  <w:proofErr w:type="gramStart"/>
                                  <w:r>
                                    <w:t>is in need of</w:t>
                                  </w:r>
                                  <w:proofErr w:type="gramEnd"/>
                                  <w:r>
                                    <w:t xml:space="preserve"> assistance. Animal shelters all over need people to adopt the animals they have rescued, and Hexagon is no exception. Their shelter can fill quickly, so they need a cohesive way to keep track of which animal guests are currently residing in their facility. Hexagon is also looking for a way for people to learn more about their shelter. They long to see each and every animal find its forever </w:t>
                                  </w:r>
                                  <w:proofErr w:type="gramStart"/>
                                  <w:r>
                                    <w:t>home..</w:t>
                                  </w:r>
                                  <w:proofErr w:type="gramEnd"/>
                                </w:p>
                                <w:p w14:paraId="35E878E5" w14:textId="77777777" w:rsidR="009104A0" w:rsidRDefault="009104A0" w:rsidP="00E633C8">
                                  <w:pPr>
                                    <w:spacing w:after="0" w:line="240" w:lineRule="auto"/>
                                  </w:pPr>
                                </w:p>
                                <w:p w14:paraId="7AD8C0CD" w14:textId="77777777" w:rsidR="009104A0" w:rsidRDefault="009104A0" w:rsidP="00E633C8">
                                  <w:pPr>
                                    <w:pStyle w:val="Heading2"/>
                                    <w:spacing w:before="0"/>
                                  </w:pPr>
                                </w:p>
                                <w:p w14:paraId="7C1DEA5E" w14:textId="7447A02C" w:rsidR="009104A0" w:rsidRDefault="009104A0" w:rsidP="00E633C8">
                                  <w:pPr>
                                    <w:pStyle w:val="Heading2"/>
                                    <w:spacing w:before="0"/>
                                  </w:pPr>
                                  <w:r>
                                    <w:t>The Solution</w:t>
                                  </w:r>
                                </w:p>
                                <w:p w14:paraId="18B72CDB" w14:textId="2F7D5985" w:rsidR="009104A0" w:rsidRDefault="009104A0" w:rsidP="00E633C8">
                                  <w:pPr>
                                    <w:spacing w:after="0"/>
                                  </w:pPr>
                                  <w:r>
                                    <w:t xml:space="preserve">We have a solution for Hexagon Animal Shelter. Together, Group 14 and Hexagon have chosen to create a website and web application to solve their problems. The advantage to having this information available online is that potential adopters can view animals that are currently in the facility as well. For this reason, the website will allow for user profiles to be created for public users, where they can make appointments to visit the animals and potentially adopt them. </w:t>
                                  </w:r>
                                  <w:proofErr w:type="gramStart"/>
                                  <w:r>
                                    <w:t>The end result</w:t>
                                  </w:r>
                                  <w:proofErr w:type="gramEnd"/>
                                  <w:r>
                                    <w:t xml:space="preserve"> is a database of all of the animals living in Hexagon as well as an adoption scheduling tool available to the public.</w:t>
                                  </w:r>
                                </w:p>
                                <w:p w14:paraId="7F5D6848" w14:textId="77777777" w:rsidR="009104A0" w:rsidRDefault="009104A0" w:rsidP="00E633C8">
                                  <w:pPr>
                                    <w:spacing w:after="0"/>
                                  </w:pPr>
                                </w:p>
                                <w:p w14:paraId="2F6FEBCE" w14:textId="77777777" w:rsidR="009104A0" w:rsidRDefault="009104A0" w:rsidP="00E633C8">
                                  <w:pPr>
                                    <w:pStyle w:val="Heading2"/>
                                    <w:spacing w:before="0"/>
                                  </w:pPr>
                                </w:p>
                                <w:p w14:paraId="46408A40" w14:textId="68696C62" w:rsidR="009104A0" w:rsidRDefault="009104A0" w:rsidP="00E633C8">
                                  <w:pPr>
                                    <w:pStyle w:val="Heading2"/>
                                    <w:spacing w:before="0"/>
                                  </w:pPr>
                                  <w:r>
                                    <w:t>Technical Requirements</w:t>
                                  </w:r>
                                </w:p>
                                <w:p w14:paraId="2B2F1ECF" w14:textId="77777777" w:rsidR="009104A0" w:rsidRDefault="009104A0" w:rsidP="00E633C8">
                                  <w:pPr>
                                    <w:spacing w:after="0"/>
                                  </w:pPr>
                                  <w:r>
                                    <w:t xml:space="preserve">For this dynamic website, Group 14 will implement an MVC design approach to create it. There will be a Model, View, and Controller for both the animal data as well as the user data. Administrator users will be able to edit data dynamically via the site. It will </w:t>
                                  </w:r>
                                </w:p>
                                <w:p w14:paraId="67992109" w14:textId="73651F6C" w:rsidR="009104A0" w:rsidRDefault="009104A0" w:rsidP="00E633C8">
                                  <w:pPr>
                                    <w:spacing w:after="0"/>
                                  </w:pPr>
                                  <w:r>
                                    <w:t>be programmed with PHP, SCSS, CSS, JavaScript and HTML. The data will be stored into a MySQL database, accessed by using PhpMyAdmin.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1A2B76" id="Text Box 9" o:spid="_x0000_s1033" type="#_x0000_t202" style="width:478.3pt;height:4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" filled="f" stroked="f">
                      <v:textbox>
                        <w:txbxContent>
                          <w:p w14:paraId="1AC0DF6A" w14:textId="77777777" w:rsidR="009104A0" w:rsidRDefault="009104A0" w:rsidP="00E633C8">
                            <w:pPr>
                              <w:pStyle w:val="Heading2"/>
                              <w:spacing w:before="0"/>
                            </w:pPr>
                          </w:p>
                          <w:p w14:paraId="7D14BE33" w14:textId="04004E1A" w:rsidR="009104A0" w:rsidRPr="004F53E9" w:rsidRDefault="009104A0" w:rsidP="00E633C8">
                            <w:pPr>
                              <w:pStyle w:val="Heading2"/>
                              <w:spacing w:before="0"/>
                            </w:pPr>
                            <w:r>
                              <w:t>The Problem</w:t>
                            </w:r>
                          </w:p>
                          <w:p w14:paraId="46E93833" w14:textId="292F9539" w:rsidR="009104A0" w:rsidRDefault="009104A0" w:rsidP="00E633C8">
                            <w:pPr>
                              <w:spacing w:after="0" w:line="240" w:lineRule="auto"/>
                            </w:pPr>
                            <w:r>
                              <w:t xml:space="preserve">Hexagon Animal Shelter </w:t>
                            </w:r>
                            <w:proofErr w:type="gramStart"/>
                            <w:r>
                              <w:t>is in need of</w:t>
                            </w:r>
                            <w:proofErr w:type="gramEnd"/>
                            <w:r>
                              <w:t xml:space="preserve"> assistance. Animal shelters all over need people to adopt the animals they have rescued, and Hexagon is no exception. Their shelter can fill quickly, so they need a cohesive way to keep track of which animal guests are currently residing in their facility. Hexagon is also looking for a way for people to learn more about their shelter. They long to see each and every animal find its forever </w:t>
                            </w:r>
                            <w:proofErr w:type="gramStart"/>
                            <w:r>
                              <w:t>home..</w:t>
                            </w:r>
                            <w:proofErr w:type="gramEnd"/>
                          </w:p>
                          <w:p w14:paraId="35E878E5" w14:textId="77777777" w:rsidR="009104A0" w:rsidRDefault="009104A0" w:rsidP="00E633C8">
                            <w:pPr>
                              <w:spacing w:after="0" w:line="240" w:lineRule="auto"/>
                            </w:pPr>
                          </w:p>
                          <w:p w14:paraId="7AD8C0CD" w14:textId="77777777" w:rsidR="009104A0" w:rsidRDefault="009104A0" w:rsidP="00E633C8">
                            <w:pPr>
                              <w:pStyle w:val="Heading2"/>
                              <w:spacing w:before="0"/>
                            </w:pPr>
                          </w:p>
                          <w:p w14:paraId="7C1DEA5E" w14:textId="7447A02C" w:rsidR="009104A0" w:rsidRDefault="009104A0" w:rsidP="00E633C8">
                            <w:pPr>
                              <w:pStyle w:val="Heading2"/>
                              <w:spacing w:before="0"/>
                            </w:pPr>
                            <w:r>
                              <w:t>The Solution</w:t>
                            </w:r>
                          </w:p>
                          <w:p w14:paraId="18B72CDB" w14:textId="2F7D5985" w:rsidR="009104A0" w:rsidRDefault="009104A0" w:rsidP="00E633C8">
                            <w:pPr>
                              <w:spacing w:after="0"/>
                            </w:pPr>
                            <w:r>
                              <w:t xml:space="preserve">We have a solution for Hexagon Animal Shelter. Together, Group 14 and Hexagon have chosen to create a website and web application to solve their problems. The advantage to having this information available online is that potential adopters can view animals that are currently in the facility as well. For this reason, the website will allow for user profiles to be created for public users, where they can make appointments to visit the animals and potentially adopt them. </w:t>
                            </w:r>
                            <w:proofErr w:type="gramStart"/>
                            <w:r>
                              <w:t>The end result</w:t>
                            </w:r>
                            <w:proofErr w:type="gramEnd"/>
                            <w:r>
                              <w:t xml:space="preserve"> is a database of all of the animals living in Hexagon as well as an adoption scheduling tool available to the public.</w:t>
                            </w:r>
                          </w:p>
                          <w:p w14:paraId="7F5D6848" w14:textId="77777777" w:rsidR="009104A0" w:rsidRDefault="009104A0" w:rsidP="00E633C8">
                            <w:pPr>
                              <w:spacing w:after="0"/>
                            </w:pPr>
                          </w:p>
                          <w:p w14:paraId="2F6FEBCE" w14:textId="77777777" w:rsidR="009104A0" w:rsidRDefault="009104A0" w:rsidP="00E633C8">
                            <w:pPr>
                              <w:pStyle w:val="Heading2"/>
                              <w:spacing w:before="0"/>
                            </w:pPr>
                          </w:p>
                          <w:p w14:paraId="46408A40" w14:textId="68696C62" w:rsidR="009104A0" w:rsidRDefault="009104A0" w:rsidP="00E633C8">
                            <w:pPr>
                              <w:pStyle w:val="Heading2"/>
                              <w:spacing w:before="0"/>
                            </w:pPr>
                            <w:r>
                              <w:t>Technical Requirements</w:t>
                            </w:r>
                          </w:p>
                          <w:p w14:paraId="2B2F1ECF" w14:textId="77777777" w:rsidR="009104A0" w:rsidRDefault="009104A0" w:rsidP="00E633C8">
                            <w:pPr>
                              <w:spacing w:after="0"/>
                            </w:pPr>
                            <w:r>
                              <w:t xml:space="preserve">For this dynamic website, Group 14 will implement an MVC design approach to create it. There will be a Model, View, and Controller for both the animal data as well as the user data. Administrator users will be able to edit data dynamically via the site. It will </w:t>
                            </w:r>
                          </w:p>
                          <w:p w14:paraId="67992109" w14:textId="73651F6C" w:rsidR="009104A0" w:rsidRDefault="009104A0" w:rsidP="00E633C8">
                            <w:pPr>
                              <w:spacing w:after="0"/>
                            </w:pPr>
                            <w:r>
                              <w:t>be programmed with PHP, SCSS, CSS, JavaScript and HTML. The data will be stored into a MySQL database, accessed by using PhpMyAdmin.</w:t>
                            </w:r>
                          </w:p>
                        </w:txbxContent>
                      </v:textbox>
                      <w10:anchorlock/>
                    </v:shape>
                  </w:pict>
                </mc:Fallback>
              </mc:AlternateContent>
            </w:r>
          </w:p>
        </w:tc>
      </w:tr>
    </w:tbl>
    <w:p w14:paraId="5DB1B65E" w14:textId="4E47D80F" w:rsidR="0031212E" w:rsidRPr="0031212E" w:rsidRDefault="00395317" w:rsidP="0031212E">
      <w:pPr>
        <w:rPr>
          <w:sz w:val="24"/>
        </w:rPr>
      </w:pPr>
      <w:r>
        <w:rPr>
          <w:noProof/>
        </w:rPr>
        <mc:AlternateContent>
          <mc:Choice Requires="wpg">
            <w:drawing>
              <wp:anchor distT="0" distB="0" distL="114300" distR="114300" simplePos="0" relativeHeight="251654143" behindDoc="0" locked="0" layoutInCell="1" allowOverlap="1" wp14:anchorId="369E6595" wp14:editId="4E3B8E0E">
                <wp:simplePos x="0" y="0"/>
                <wp:positionH relativeFrom="page">
                  <wp:align>right</wp:align>
                </wp:positionH>
                <wp:positionV relativeFrom="paragraph">
                  <wp:posOffset>-914400</wp:posOffset>
                </wp:positionV>
                <wp:extent cx="1951190" cy="1905000"/>
                <wp:effectExtent l="0" t="0" r="0" b="0"/>
                <wp:wrapNone/>
                <wp:docPr id="4" name="Group 4" descr="Hexagonal shapes"/>
                <wp:cNvGraphicFramePr/>
                <a:graphic xmlns:a="http://schemas.openxmlformats.org/drawingml/2006/main">
                  <a:graphicData uri="http://schemas.microsoft.com/office/word/2010/wordprocessingGroup">
                    <wpg:wgp>
                      <wpg:cNvGrpSpPr/>
                      <wpg:grpSpPr>
                        <a:xfrm>
                          <a:off x="0" y="0"/>
                          <a:ext cx="1951190" cy="1905000"/>
                          <a:chOff x="2137559" y="0"/>
                          <a:chExt cx="1951190" cy="1905000"/>
                        </a:xfrm>
                      </wpg:grpSpPr>
                      <pic:pic xmlns:pic="http://schemas.openxmlformats.org/drawingml/2006/picture">
                        <pic:nvPicPr>
                          <pic:cNvPr id="6" name="Graphic 6"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137559" y="0"/>
                            <a:ext cx="1647825" cy="1905000"/>
                          </a:xfrm>
                          <a:prstGeom prst="rect">
                            <a:avLst/>
                          </a:prstGeom>
                        </pic:spPr>
                      </pic:pic>
                      <pic:pic xmlns:pic="http://schemas.openxmlformats.org/drawingml/2006/picture">
                        <pic:nvPicPr>
                          <pic:cNvPr id="7" name="Graphic 7"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FE47BE4" id="Group 4" o:spid="_x0000_s1026" alt="Hexagonal shapes" style="position:absolute;margin-left:102.45pt;margin-top:-1in;width:153.65pt;height:150pt;z-index:251654143;mso-position-horizontal:right;mso-position-horizontal-relative:page;mso-width-relative:margin;mso-height-relative:margin" coordorigin="21375" coordsize="195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YKkwkYQX3eVGEyASOoz5sqTCZgBPV5U4XJBIygPm+qMJmAEdTnTRUmEzCC&#10;+rypwmQCRlCfN1WYTMAI6vOmCpMJGEF93lRhMgEjqM+bKkwmYAT1eVOFyQSMoD5vqjCZgBHU500V&#10;JhMwgvq8qcJkAkZQnzdVmEzACOrzpgqTCRhBfd5UYTIBI6jPmypMJmAE9XlThckEjKA+b6owmYAR&#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VQmAAAY6PVmHooTACAsdFqTD0UJgDA2Gg1ph4K&#10;EwBgbLQaUw+FCQAwN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">
                <v:shape id="Graphic 6" o:spid="_x0000_s1027"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">
                  <v:imagedata r:id="rId18" o:title="hexagon 3"/>
                </v:shape>
                <v:shape id="Graphic 7" o:spid="_x0000_s1028"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">
                  <v:imagedata r:id="rId17" o:title="hexagon 4"/>
                </v:shape>
                <w10:wrap anchorx="page"/>
              </v:group>
            </w:pict>
          </mc:Fallback>
        </mc:AlternateContent>
      </w:r>
    </w:p>
    <w:p w14:paraId="02022D16" w14:textId="7C51645B" w:rsidR="0031212E" w:rsidRPr="0031212E" w:rsidRDefault="0031212E" w:rsidP="0031212E">
      <w:pPr>
        <w:tabs>
          <w:tab w:val="left" w:pos="7056"/>
        </w:tabs>
        <w:rPr>
          <w:sz w:val="24"/>
        </w:rPr>
      </w:pPr>
      <w:r>
        <w:rPr>
          <w:sz w:val="24"/>
        </w:rPr>
        <w:tab/>
      </w:r>
    </w:p>
    <w:p w14:paraId="1052554F" w14:textId="60A47EF5" w:rsidR="0031212E" w:rsidRPr="0031212E" w:rsidRDefault="0031212E" w:rsidP="0031212E">
      <w:pPr>
        <w:rPr>
          <w:sz w:val="24"/>
        </w:rPr>
      </w:pPr>
    </w:p>
    <w:p w14:paraId="1B58551A" w14:textId="27D82D37" w:rsidR="0031212E" w:rsidRPr="0031212E" w:rsidRDefault="0031212E" w:rsidP="0031212E">
      <w:pPr>
        <w:rPr>
          <w:sz w:val="24"/>
        </w:rPr>
      </w:pPr>
    </w:p>
    <w:p w14:paraId="0119C1F4" w14:textId="3FB6B19C" w:rsidR="0031212E" w:rsidRPr="0031212E" w:rsidRDefault="0031212E" w:rsidP="0031212E">
      <w:pPr>
        <w:rPr>
          <w:sz w:val="24"/>
        </w:rPr>
      </w:pPr>
    </w:p>
    <w:p w14:paraId="2B76F111" w14:textId="0D0AD3D9" w:rsidR="0031212E" w:rsidRPr="0031212E" w:rsidRDefault="0031212E" w:rsidP="0031212E">
      <w:pPr>
        <w:rPr>
          <w:sz w:val="24"/>
        </w:rPr>
      </w:pPr>
    </w:p>
    <w:p w14:paraId="736DE7EC" w14:textId="5A673C7F" w:rsidR="0031212E" w:rsidRPr="0031212E" w:rsidRDefault="0031212E" w:rsidP="0031212E">
      <w:pPr>
        <w:rPr>
          <w:sz w:val="24"/>
        </w:rPr>
      </w:pPr>
    </w:p>
    <w:p w14:paraId="4588C667" w14:textId="2B303755" w:rsidR="0031212E" w:rsidRPr="0031212E" w:rsidRDefault="0031212E" w:rsidP="0031212E">
      <w:pPr>
        <w:rPr>
          <w:sz w:val="24"/>
        </w:rPr>
      </w:pPr>
    </w:p>
    <w:p w14:paraId="73C79084" w14:textId="4A001396" w:rsidR="0031212E" w:rsidRPr="0031212E" w:rsidRDefault="0031212E" w:rsidP="0031212E">
      <w:pPr>
        <w:rPr>
          <w:sz w:val="24"/>
        </w:rPr>
      </w:pPr>
    </w:p>
    <w:p w14:paraId="7FFC303D" w14:textId="08D390B2" w:rsidR="0031212E" w:rsidRPr="0031212E" w:rsidRDefault="0031212E" w:rsidP="0031212E">
      <w:pPr>
        <w:rPr>
          <w:sz w:val="24"/>
        </w:rPr>
      </w:pPr>
    </w:p>
    <w:p w14:paraId="3762ABF2" w14:textId="5F6B2DFE" w:rsidR="0031212E" w:rsidRPr="0031212E" w:rsidRDefault="0031212E" w:rsidP="0031212E">
      <w:pPr>
        <w:rPr>
          <w:sz w:val="24"/>
        </w:rPr>
      </w:pPr>
    </w:p>
    <w:p w14:paraId="2DD04344" w14:textId="29B140F3" w:rsidR="0031212E" w:rsidRPr="0031212E" w:rsidRDefault="0031212E" w:rsidP="0031212E">
      <w:pPr>
        <w:rPr>
          <w:sz w:val="24"/>
        </w:rPr>
      </w:pPr>
    </w:p>
    <w:p w14:paraId="10157B6E" w14:textId="232CD393" w:rsidR="0031212E" w:rsidRPr="0031212E" w:rsidRDefault="0031212E" w:rsidP="0031212E">
      <w:pPr>
        <w:rPr>
          <w:sz w:val="24"/>
        </w:rPr>
      </w:pPr>
    </w:p>
    <w:p w14:paraId="09BD731D" w14:textId="43F5E8AA" w:rsidR="0031212E" w:rsidRPr="0031212E" w:rsidRDefault="0031212E" w:rsidP="0031212E">
      <w:pPr>
        <w:rPr>
          <w:sz w:val="24"/>
        </w:rPr>
      </w:pPr>
    </w:p>
    <w:p w14:paraId="4BEBA663" w14:textId="2A5AFBA2" w:rsidR="0031212E" w:rsidRPr="0031212E" w:rsidRDefault="0031212E" w:rsidP="0031212E">
      <w:pPr>
        <w:rPr>
          <w:sz w:val="24"/>
        </w:rPr>
      </w:pPr>
    </w:p>
    <w:p w14:paraId="7F743D41" w14:textId="0D3BAED3" w:rsidR="0031212E" w:rsidRPr="0031212E" w:rsidRDefault="0031212E" w:rsidP="0031212E">
      <w:pPr>
        <w:rPr>
          <w:sz w:val="24"/>
        </w:rPr>
      </w:pPr>
    </w:p>
    <w:p w14:paraId="39620ABE" w14:textId="0143002E" w:rsidR="0031212E" w:rsidRPr="0031212E" w:rsidRDefault="0031212E" w:rsidP="0031212E">
      <w:pPr>
        <w:rPr>
          <w:sz w:val="24"/>
        </w:rPr>
      </w:pPr>
    </w:p>
    <w:p w14:paraId="026AA06F" w14:textId="4F996CE2" w:rsidR="0031212E" w:rsidRPr="0031212E" w:rsidRDefault="0031212E" w:rsidP="0031212E">
      <w:pPr>
        <w:rPr>
          <w:sz w:val="24"/>
        </w:rPr>
      </w:pPr>
    </w:p>
    <w:p w14:paraId="4BF30608" w14:textId="453B5006" w:rsidR="0031212E" w:rsidRPr="0031212E" w:rsidRDefault="0031212E" w:rsidP="0031212E">
      <w:pPr>
        <w:rPr>
          <w:sz w:val="24"/>
        </w:rPr>
      </w:pPr>
    </w:p>
    <w:p w14:paraId="0F79DE55" w14:textId="353884DA" w:rsidR="0031212E" w:rsidRPr="0031212E" w:rsidRDefault="007236AF" w:rsidP="0031212E">
      <w:pPr>
        <w:rPr>
          <w:sz w:val="24"/>
        </w:rPr>
      </w:pPr>
      <w:r>
        <w:rPr>
          <w:noProof/>
        </w:rPr>
        <mc:AlternateContent>
          <mc:Choice Requires="wpg">
            <w:drawing>
              <wp:anchor distT="0" distB="0" distL="114300" distR="114300" simplePos="0" relativeHeight="251653118" behindDoc="0" locked="0" layoutInCell="1" allowOverlap="1" wp14:anchorId="48AC390C" wp14:editId="2D6626E0">
                <wp:simplePos x="0" y="0"/>
                <wp:positionH relativeFrom="page">
                  <wp:posOffset>-294640</wp:posOffset>
                </wp:positionH>
                <wp:positionV relativeFrom="paragraph">
                  <wp:posOffset>234738</wp:posOffset>
                </wp:positionV>
                <wp:extent cx="3459480" cy="3665855"/>
                <wp:effectExtent l="0" t="0" r="7620" b="0"/>
                <wp:wrapNone/>
                <wp:docPr id="29" name="Group 29" descr="Hexagonal shapes"/>
                <wp:cNvGraphicFramePr/>
                <a:graphic xmlns:a="http://schemas.openxmlformats.org/drawingml/2006/main">
                  <a:graphicData uri="http://schemas.microsoft.com/office/word/2010/wordprocessingGroup">
                    <wpg:wgp>
                      <wpg:cNvGrpSpPr/>
                      <wpg:grpSpPr>
                        <a:xfrm rot="10800000">
                          <a:off x="0" y="0"/>
                          <a:ext cx="3459480" cy="3665855"/>
                          <a:chOff x="0" y="0"/>
                          <a:chExt cx="4363142" cy="4778829"/>
                        </a:xfrm>
                      </wpg:grpSpPr>
                      <pic:pic xmlns:pic="http://schemas.openxmlformats.org/drawingml/2006/picture">
                        <pic:nvPicPr>
                          <pic:cNvPr id="30" name="Graphic 30" descr="hexagon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831272" y="0"/>
                            <a:ext cx="3531870" cy="4088130"/>
                          </a:xfrm>
                          <a:prstGeom prst="rect">
                            <a:avLst/>
                          </a:prstGeom>
                        </pic:spPr>
                      </pic:pic>
                      <pic:pic xmlns:pic="http://schemas.openxmlformats.org/drawingml/2006/picture">
                        <pic:nvPicPr>
                          <pic:cNvPr id="31" name="Graphic 31"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320633" y="1080655"/>
                            <a:ext cx="2771775" cy="3203575"/>
                          </a:xfrm>
                          <a:prstGeom prst="rect">
                            <a:avLst/>
                          </a:prstGeom>
                        </pic:spPr>
                      </pic:pic>
                      <pic:pic xmlns:pic="http://schemas.openxmlformats.org/drawingml/2006/picture">
                        <pic:nvPicPr>
                          <pic:cNvPr id="32" name="Graphic 32"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2256312"/>
                            <a:ext cx="1583055" cy="1832610"/>
                          </a:xfrm>
                          <a:prstGeom prst="rect">
                            <a:avLst/>
                          </a:prstGeom>
                        </pic:spPr>
                      </pic:pic>
                      <pic:pic xmlns:pic="http://schemas.openxmlformats.org/drawingml/2006/picture">
                        <pic:nvPicPr>
                          <pic:cNvPr id="33" name="Graphic 33"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62A294" id="Group 29" o:spid="_x0000_s1026" alt="Hexagonal shapes" style="position:absolute;margin-left:-23.2pt;margin-top:18.5pt;width:272.4pt;height:288.65pt;rotation:180;z-index:251653118;mso-position-horizont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">
                <v:shape id="Graphic 30"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">
                  <v:imagedata r:id="rId15" o:title="hexagon 1"/>
                </v:shape>
                <v:shape id="Graphic 31"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">
                  <v:imagedata r:id="rId16" o:title="hexagon 2"/>
                </v:shape>
                <v:shape id="Graphic 32"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">
                  <v:imagedata r:id="rId17" o:title="hexagon 4"/>
                </v:shape>
                <v:shape id="Graphic 33"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">
                  <v:imagedata r:id="rId18" o:title="hexagon 3"/>
                </v:shape>
                <w10:wrap anchorx="page"/>
              </v:group>
            </w:pict>
          </mc:Fallback>
        </mc:AlternateContent>
      </w:r>
    </w:p>
    <w:p w14:paraId="7AC46223" w14:textId="43F50CC6" w:rsidR="00786F72" w:rsidRDefault="00786F72" w:rsidP="00786F72"/>
    <w:p w14:paraId="5AF5CE33" w14:textId="77777777" w:rsidR="00786F72" w:rsidRDefault="00786F72" w:rsidP="00786F72">
      <w:pPr>
        <w:rPr>
          <w:sz w:val="24"/>
        </w:rPr>
      </w:pPr>
    </w:p>
    <w:tbl>
      <w:tblPr>
        <w:tblStyle w:val="PlainTable4"/>
        <w:tblpPr w:leftFromText="180" w:rightFromText="180" w:vertAnchor="page" w:horzAnchor="margin" w:tblpY="2161"/>
        <w:tblW w:w="9485" w:type="dxa"/>
        <w:tblLayout w:type="fixed"/>
        <w:tblLook w:val="04A0" w:firstRow="1" w:lastRow="0" w:firstColumn="1" w:lastColumn="0" w:noHBand="0" w:noVBand="1"/>
      </w:tblPr>
      <w:tblGrid>
        <w:gridCol w:w="9485"/>
      </w:tblGrid>
      <w:tr w:rsidR="00786F72" w14:paraId="17013606" w14:textId="77777777" w:rsidTr="003C0BD1">
        <w:trPr>
          <w:cnfStyle w:val="100000000000" w:firstRow="1" w:lastRow="0" w:firstColumn="0" w:lastColumn="0" w:oddVBand="0" w:evenVBand="0" w:oddHBand="0"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9485" w:type="dxa"/>
          </w:tcPr>
          <w:p w14:paraId="22F4738A" w14:textId="7D518B26" w:rsidR="00786F72" w:rsidRPr="00B903A7" w:rsidRDefault="00786F72" w:rsidP="00A415F4">
            <w:pPr>
              <w:pStyle w:val="Title"/>
              <w:rPr>
                <w:b/>
              </w:rPr>
            </w:pPr>
            <w:r>
              <w:rPr>
                <w:noProof/>
                <w14:ligatures w14:val="none"/>
                <w14:cntxtAlts w14:val="0"/>
              </w:rPr>
              <w:lastRenderedPageBreak/>
              <mc:AlternateContent>
                <mc:Choice Requires="wps">
                  <w:drawing>
                    <wp:inline distT="0" distB="0" distL="0" distR="0" wp14:anchorId="1C597A2F" wp14:editId="7FB52BA9">
                      <wp:extent cx="3779520" cy="502920"/>
                      <wp:effectExtent l="0" t="0" r="0" b="0"/>
                      <wp:docPr id="5" name="Text Box 5"/>
                      <wp:cNvGraphicFramePr/>
                      <a:graphic xmlns:a="http://schemas.openxmlformats.org/drawingml/2006/main">
                        <a:graphicData uri="http://schemas.microsoft.com/office/word/2010/wordprocessingShape">
                          <wps:wsp>
                            <wps:cNvSpPr txBox="1"/>
                            <wps:spPr>
                              <a:xfrm>
                                <a:off x="0" y="0"/>
                                <a:ext cx="3779520" cy="502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85FC83" w14:textId="719E9F72" w:rsidR="009104A0" w:rsidRPr="00B903A7" w:rsidRDefault="009104A0" w:rsidP="00786F72">
                                  <w:pPr>
                                    <w:pStyle w:val="Title"/>
                                  </w:pPr>
                                  <w:r>
                                    <w:t>Group 14</w:t>
                                  </w:r>
                                </w:p>
                                <w:p w14:paraId="5734FCF0" w14:textId="77777777" w:rsidR="009104A0" w:rsidRDefault="009104A0" w:rsidP="00786F72">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597A2F" id="Text Box 5" o:spid="_x0000_s1034" type="#_x0000_t202" style="width:297.6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" filled="f" stroked="f">
                      <v:textbox>
                        <w:txbxContent>
                          <w:p w14:paraId="4885FC83" w14:textId="719E9F72" w:rsidR="009104A0" w:rsidRPr="00B903A7" w:rsidRDefault="009104A0" w:rsidP="00786F72">
                            <w:pPr>
                              <w:pStyle w:val="Title"/>
                            </w:pPr>
                            <w:r>
                              <w:t>Group 14</w:t>
                            </w:r>
                          </w:p>
                          <w:p w14:paraId="5734FCF0" w14:textId="77777777" w:rsidR="009104A0" w:rsidRDefault="009104A0" w:rsidP="00786F72">
                            <w:pPr>
                              <w:pStyle w:val="Title"/>
                            </w:pPr>
                          </w:p>
                        </w:txbxContent>
                      </v:textbox>
                      <w10:anchorlock/>
                    </v:shape>
                  </w:pict>
                </mc:Fallback>
              </mc:AlternateContent>
            </w:r>
          </w:p>
        </w:tc>
      </w:tr>
      <w:tr w:rsidR="00786F72" w14:paraId="3458A5CA" w14:textId="77777777" w:rsidTr="003C0BD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9485" w:type="dxa"/>
            <w:tcBorders>
              <w:bottom w:val="single" w:sz="4" w:space="0" w:color="5B63B7" w:themeColor="text2" w:themeTint="99"/>
            </w:tcBorders>
            <w:shd w:val="clear" w:color="auto" w:fill="auto"/>
          </w:tcPr>
          <w:p w14:paraId="24824332" w14:textId="77777777" w:rsidR="00786F72" w:rsidRPr="00B903A7" w:rsidRDefault="00786F72" w:rsidP="00A415F4">
            <w:pPr>
              <w:pStyle w:val="Subtitle"/>
              <w:rPr>
                <w:b/>
              </w:rPr>
            </w:pPr>
            <w:r>
              <w:rPr>
                <w:noProof/>
              </w:rPr>
              <mc:AlternateContent>
                <mc:Choice Requires="wps">
                  <w:drawing>
                    <wp:inline distT="0" distB="0" distL="0" distR="0" wp14:anchorId="360B8BF3" wp14:editId="6458F0A6">
                      <wp:extent cx="4749421" cy="382137"/>
                      <wp:effectExtent l="0" t="0" r="0" b="5715"/>
                      <wp:docPr id="8" name="Text Box 8"/>
                      <wp:cNvGraphicFramePr/>
                      <a:graphic xmlns:a="http://schemas.openxmlformats.org/drawingml/2006/main">
                        <a:graphicData uri="http://schemas.microsoft.com/office/word/2010/wordprocessingShape">
                          <wps:wsp>
                            <wps:cNvSpPr txBox="1"/>
                            <wps:spPr>
                              <a:xfrm>
                                <a:off x="0" y="0"/>
                                <a:ext cx="4749421" cy="3821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83AF8C" w14:textId="3C71499A" w:rsidR="009104A0" w:rsidRPr="009823B0" w:rsidRDefault="009104A0" w:rsidP="00786F72">
                                  <w:pPr>
                                    <w:pStyle w:val="Subtitle"/>
                                  </w:pPr>
                                  <w:r>
                                    <w:t>Members and Responsibilities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0B8BF3" id="Text Box 8" o:spid="_x0000_s1035" type="#_x0000_t202" style="width:373.95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" filled="f" stroked="f">
                      <v:textbox>
                        <w:txbxContent>
                          <w:p w14:paraId="5783AF8C" w14:textId="3C71499A" w:rsidR="009104A0" w:rsidRPr="009823B0" w:rsidRDefault="009104A0" w:rsidP="00786F72">
                            <w:pPr>
                              <w:pStyle w:val="Subtitle"/>
                            </w:pPr>
                            <w:r>
                              <w:t>Members and Responsibilities</w:t>
                            </w:r>
                          </w:p>
                        </w:txbxContent>
                      </v:textbox>
                      <w10:anchorlock/>
                    </v:shape>
                  </w:pict>
                </mc:Fallback>
              </mc:AlternateContent>
            </w:r>
          </w:p>
        </w:tc>
      </w:tr>
      <w:tr w:rsidR="00786F72" w:rsidRPr="004F53E9" w14:paraId="0393D11D" w14:textId="77777777" w:rsidTr="003C0BD1">
        <w:trPr>
          <w:trHeight w:val="8510"/>
        </w:trPr>
        <w:tc>
          <w:tcPr>
            <w:cnfStyle w:val="001000000000" w:firstRow="0" w:lastRow="0" w:firstColumn="1" w:lastColumn="0" w:oddVBand="0" w:evenVBand="0" w:oddHBand="0" w:evenHBand="0" w:firstRowFirstColumn="0" w:firstRowLastColumn="0" w:lastRowFirstColumn="0" w:lastRowLastColumn="0"/>
            <w:tcW w:w="9485" w:type="dxa"/>
            <w:tcBorders>
              <w:top w:val="single" w:sz="4" w:space="0" w:color="5B63B7" w:themeColor="text2" w:themeTint="99"/>
              <w:bottom w:val="single" w:sz="4" w:space="0" w:color="5B63B7" w:themeColor="text2" w:themeTint="99"/>
            </w:tcBorders>
          </w:tcPr>
          <w:p w14:paraId="47DCFAF1" w14:textId="2B8BF573" w:rsidR="00786F72" w:rsidRPr="0031212E" w:rsidRDefault="00786F72" w:rsidP="00A415F4">
            <w:pPr>
              <w:jc w:val="center"/>
            </w:pPr>
            <w:r>
              <w:rPr>
                <w:noProof/>
              </w:rPr>
              <mc:AlternateContent>
                <mc:Choice Requires="wps">
                  <w:drawing>
                    <wp:inline distT="0" distB="0" distL="0" distR="0" wp14:anchorId="72E9C828" wp14:editId="18B0C4E8">
                      <wp:extent cx="5958840" cy="5623560"/>
                      <wp:effectExtent l="0" t="0" r="0" b="0"/>
                      <wp:docPr id="12" name="Text Box 12"/>
                      <wp:cNvGraphicFramePr/>
                      <a:graphic xmlns:a="http://schemas.openxmlformats.org/drawingml/2006/main">
                        <a:graphicData uri="http://schemas.microsoft.com/office/word/2010/wordprocessingShape">
                          <wps:wsp>
                            <wps:cNvSpPr txBox="1"/>
                            <wps:spPr>
                              <a:xfrm>
                                <a:off x="0" y="0"/>
                                <a:ext cx="5958840" cy="5623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D8C20A" w14:textId="36BBFA35" w:rsidR="009104A0" w:rsidRDefault="009104A0" w:rsidP="00786F72">
                                  <w:pPr>
                                    <w:pStyle w:val="Heading2"/>
                                    <w:spacing w:before="0"/>
                                  </w:pPr>
                                  <w:r>
                                    <w:t>Group 14</w:t>
                                  </w:r>
                                </w:p>
                                <w:p w14:paraId="647A9992" w14:textId="7DB1BFD7" w:rsidR="009104A0" w:rsidRPr="0053554C" w:rsidRDefault="009104A0" w:rsidP="0053554C">
                                  <w:r>
                                    <w:t>Group 14 is comprised of two members, Sarah Harris and Giovonni Taylor. They will be completing this Final Project for I211 together.</w:t>
                                  </w:r>
                                </w:p>
                                <w:p w14:paraId="6DC00703" w14:textId="286911B3" w:rsidR="009104A0" w:rsidRPr="004F53E9" w:rsidRDefault="009104A0" w:rsidP="00786F72">
                                  <w:pPr>
                                    <w:pStyle w:val="Heading2"/>
                                    <w:spacing w:before="0"/>
                                  </w:pPr>
                                  <w:r>
                                    <w:t>Sarah Harris</w:t>
                                  </w:r>
                                </w:p>
                                <w:p w14:paraId="7AD9EC4E" w14:textId="022371C6" w:rsidR="009104A0" w:rsidRDefault="009104A0" w:rsidP="00786F72">
                                  <w:pPr>
                                    <w:spacing w:after="0" w:line="240" w:lineRule="auto"/>
                                  </w:pPr>
                                  <w:r>
                                    <w:t>Sarah is a sophomore in SOIC’s Media Arts and Science Program specializing in Web Design and Development. She is also minoring in Informatics at SOIC and minoring in Information and Computer Technology at the Purdue School of Engineering at IUPUI. Sarah is aspiring to be a front-end developer, creating dynamic and interactive websites and web applications that are easy to use (as well as easy on the eyes).</w:t>
                                  </w:r>
                                </w:p>
                                <w:p w14:paraId="154B7409" w14:textId="77777777" w:rsidR="009104A0" w:rsidRDefault="009104A0" w:rsidP="00786F72">
                                  <w:pPr>
                                    <w:spacing w:after="0" w:line="240" w:lineRule="auto"/>
                                  </w:pPr>
                                </w:p>
                                <w:p w14:paraId="0AAF2EF3" w14:textId="5EA973B9" w:rsidR="009104A0" w:rsidRPr="0031363A" w:rsidRDefault="009104A0" w:rsidP="00786F72">
                                  <w:pPr>
                                    <w:pStyle w:val="Heading2"/>
                                    <w:spacing w:before="0"/>
                                    <w:rPr>
                                      <w:sz w:val="24"/>
                                      <w:szCs w:val="24"/>
                                    </w:rPr>
                                  </w:pPr>
                                  <w:r w:rsidRPr="0031363A">
                                    <w:rPr>
                                      <w:sz w:val="24"/>
                                      <w:szCs w:val="24"/>
                                    </w:rPr>
                                    <w:t>Responsibilities</w:t>
                                  </w:r>
                                </w:p>
                                <w:p w14:paraId="7DA8E429" w14:textId="5A3FC556" w:rsidR="009104A0" w:rsidRDefault="009104A0" w:rsidP="00786F72">
                                  <w:pPr>
                                    <w:spacing w:after="0"/>
                                  </w:pPr>
                                  <w:r>
                                    <w:t xml:space="preserve">Due to her skill set, Sarah has chosen to </w:t>
                                  </w:r>
                                  <w:proofErr w:type="gramStart"/>
                                  <w:r>
                                    <w:t>be in charge of</w:t>
                                  </w:r>
                                  <w:proofErr w:type="gramEnd"/>
                                  <w:r>
                                    <w:t xml:space="preserve"> the functionality of the View parts of the MVC design. In addition, she is responsible for the design, imagery, animal/site data, and most of the documentation for this project. As all group members are required, Sarah will help Giovonni with any issues.</w:t>
                                  </w:r>
                                </w:p>
                                <w:p w14:paraId="1646A2A6" w14:textId="77777777" w:rsidR="009104A0" w:rsidRDefault="009104A0" w:rsidP="00786F72">
                                  <w:pPr>
                                    <w:spacing w:after="0"/>
                                  </w:pPr>
                                </w:p>
                                <w:p w14:paraId="2EDA7DF7" w14:textId="44BEF7CF" w:rsidR="009104A0" w:rsidRDefault="009104A0" w:rsidP="00786F72">
                                  <w:pPr>
                                    <w:pStyle w:val="Heading2"/>
                                    <w:spacing w:before="0"/>
                                  </w:pPr>
                                  <w:r>
                                    <w:t>Giovonni Taylor</w:t>
                                  </w:r>
                                </w:p>
                                <w:p w14:paraId="0F1F4766" w14:textId="4DF1E9C6" w:rsidR="009104A0" w:rsidRDefault="009104A0" w:rsidP="00786F72">
                                  <w:pPr>
                                    <w:spacing w:after="0"/>
                                  </w:pPr>
                                  <w:r>
                                    <w:t>Giovonni is a</w:t>
                                  </w:r>
                                  <w:r w:rsidRPr="00410C6F">
                                    <w:t>n Informatics student minoring in Biology at IUPUI.  Interests include video games, working out</w:t>
                                  </w:r>
                                  <w:r>
                                    <w:t>,</w:t>
                                  </w:r>
                                  <w:r w:rsidRPr="00410C6F">
                                    <w:t xml:space="preserve"> and browsing YouTube.  After school, Giovonni intends to secure a position at Roche.</w:t>
                                  </w:r>
                                </w:p>
                                <w:p w14:paraId="3E02BF4A" w14:textId="77777777" w:rsidR="009104A0" w:rsidRDefault="009104A0" w:rsidP="00786F72">
                                  <w:pPr>
                                    <w:spacing w:after="0"/>
                                  </w:pPr>
                                </w:p>
                                <w:p w14:paraId="0A714C4F" w14:textId="76818084" w:rsidR="009104A0" w:rsidRPr="0031363A" w:rsidRDefault="009104A0" w:rsidP="00786F72">
                                  <w:pPr>
                                    <w:pStyle w:val="Heading2"/>
                                    <w:spacing w:before="0"/>
                                    <w:rPr>
                                      <w:sz w:val="24"/>
                                      <w:szCs w:val="24"/>
                                    </w:rPr>
                                  </w:pPr>
                                  <w:r w:rsidRPr="0031363A">
                                    <w:rPr>
                                      <w:sz w:val="24"/>
                                      <w:szCs w:val="24"/>
                                    </w:rPr>
                                    <w:t>Responsibilities</w:t>
                                  </w:r>
                                </w:p>
                                <w:p w14:paraId="3F5636D5" w14:textId="6105C79F" w:rsidR="009104A0" w:rsidRDefault="009104A0" w:rsidP="00D07984">
                                  <w:pPr>
                                    <w:spacing w:after="0"/>
                                  </w:pPr>
                                  <w:r>
                                    <w:t xml:space="preserve">Due to his skill set, Giovonni has chosen to </w:t>
                                  </w:r>
                                  <w:proofErr w:type="gramStart"/>
                                  <w:r>
                                    <w:t>be in charge of</w:t>
                                  </w:r>
                                  <w:proofErr w:type="gramEnd"/>
                                  <w:r>
                                    <w:t xml:space="preserve"> the functionality of the Model and Controller parts of the MVC design. In addition, he is responsible for the database setup, model table for documentation, and part of the MVC diagram for this project. As all group members are required, Giovonni will help Sarah with any issues.</w:t>
                                  </w:r>
                                </w:p>
                                <w:p w14:paraId="37891EAF" w14:textId="2B999E2F" w:rsidR="009104A0" w:rsidRDefault="009104A0" w:rsidP="00D07984">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E9C828" id="Text Box 12" o:spid="_x0000_s1036" type="#_x0000_t202" style="width:469.2pt;height:4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" filled="f" stroked="f">
                      <v:textbox>
                        <w:txbxContent>
                          <w:p w14:paraId="61D8C20A" w14:textId="36BBFA35" w:rsidR="009104A0" w:rsidRDefault="009104A0" w:rsidP="00786F72">
                            <w:pPr>
                              <w:pStyle w:val="Heading2"/>
                              <w:spacing w:before="0"/>
                            </w:pPr>
                            <w:r>
                              <w:t>Group 14</w:t>
                            </w:r>
                          </w:p>
                          <w:p w14:paraId="647A9992" w14:textId="7DB1BFD7" w:rsidR="009104A0" w:rsidRPr="0053554C" w:rsidRDefault="009104A0" w:rsidP="0053554C">
                            <w:r>
                              <w:t>Group 14 is comprised of two members, Sarah Harris and Giovonni Taylor. They will be completing this Final Project for I211 together.</w:t>
                            </w:r>
                          </w:p>
                          <w:p w14:paraId="6DC00703" w14:textId="286911B3" w:rsidR="009104A0" w:rsidRPr="004F53E9" w:rsidRDefault="009104A0" w:rsidP="00786F72">
                            <w:pPr>
                              <w:pStyle w:val="Heading2"/>
                              <w:spacing w:before="0"/>
                            </w:pPr>
                            <w:r>
                              <w:t>Sarah Harris</w:t>
                            </w:r>
                          </w:p>
                          <w:p w14:paraId="7AD9EC4E" w14:textId="022371C6" w:rsidR="009104A0" w:rsidRDefault="009104A0" w:rsidP="00786F72">
                            <w:pPr>
                              <w:spacing w:after="0" w:line="240" w:lineRule="auto"/>
                            </w:pPr>
                            <w:r>
                              <w:t>Sarah is a sophomore in SOIC’s Media Arts and Science Program specializing in Web Design and Development. She is also minoring in Informatics at SOIC and minoring in Information and Computer Technology at the Purdue School of Engineering at IUPUI. Sarah is aspiring to be a front-end developer, creating dynamic and interactive websites and web applications that are easy to use (as well as easy on the eyes).</w:t>
                            </w:r>
                          </w:p>
                          <w:p w14:paraId="154B7409" w14:textId="77777777" w:rsidR="009104A0" w:rsidRDefault="009104A0" w:rsidP="00786F72">
                            <w:pPr>
                              <w:spacing w:after="0" w:line="240" w:lineRule="auto"/>
                            </w:pPr>
                          </w:p>
                          <w:p w14:paraId="0AAF2EF3" w14:textId="5EA973B9" w:rsidR="009104A0" w:rsidRPr="0031363A" w:rsidRDefault="009104A0" w:rsidP="00786F72">
                            <w:pPr>
                              <w:pStyle w:val="Heading2"/>
                              <w:spacing w:before="0"/>
                              <w:rPr>
                                <w:sz w:val="24"/>
                                <w:szCs w:val="24"/>
                              </w:rPr>
                            </w:pPr>
                            <w:r w:rsidRPr="0031363A">
                              <w:rPr>
                                <w:sz w:val="24"/>
                                <w:szCs w:val="24"/>
                              </w:rPr>
                              <w:t>Responsibilities</w:t>
                            </w:r>
                          </w:p>
                          <w:p w14:paraId="7DA8E429" w14:textId="5A3FC556" w:rsidR="009104A0" w:rsidRDefault="009104A0" w:rsidP="00786F72">
                            <w:pPr>
                              <w:spacing w:after="0"/>
                            </w:pPr>
                            <w:r>
                              <w:t xml:space="preserve">Due to her skill set, Sarah has chosen to </w:t>
                            </w:r>
                            <w:proofErr w:type="gramStart"/>
                            <w:r>
                              <w:t>be in charge of</w:t>
                            </w:r>
                            <w:proofErr w:type="gramEnd"/>
                            <w:r>
                              <w:t xml:space="preserve"> the functionality of the View parts of the MVC design. In addition, she is responsible for the design, imagery, animal/site data, and most of the documentation for this project. As all group members are required, Sarah will help Giovonni with any issues.</w:t>
                            </w:r>
                          </w:p>
                          <w:p w14:paraId="1646A2A6" w14:textId="77777777" w:rsidR="009104A0" w:rsidRDefault="009104A0" w:rsidP="00786F72">
                            <w:pPr>
                              <w:spacing w:after="0"/>
                            </w:pPr>
                          </w:p>
                          <w:p w14:paraId="2EDA7DF7" w14:textId="44BEF7CF" w:rsidR="009104A0" w:rsidRDefault="009104A0" w:rsidP="00786F72">
                            <w:pPr>
                              <w:pStyle w:val="Heading2"/>
                              <w:spacing w:before="0"/>
                            </w:pPr>
                            <w:r>
                              <w:t>Giovonni Taylor</w:t>
                            </w:r>
                          </w:p>
                          <w:p w14:paraId="0F1F4766" w14:textId="4DF1E9C6" w:rsidR="009104A0" w:rsidRDefault="009104A0" w:rsidP="00786F72">
                            <w:pPr>
                              <w:spacing w:after="0"/>
                            </w:pPr>
                            <w:r>
                              <w:t>Giovonni is a</w:t>
                            </w:r>
                            <w:r w:rsidRPr="00410C6F">
                              <w:t>n Informatics student minoring in Biology at IUPUI.  Interests include video games, working out</w:t>
                            </w:r>
                            <w:r>
                              <w:t>,</w:t>
                            </w:r>
                            <w:r w:rsidRPr="00410C6F">
                              <w:t xml:space="preserve"> and browsing YouTube.  After school, Giovonni intends to secure a position at Roche.</w:t>
                            </w:r>
                          </w:p>
                          <w:p w14:paraId="3E02BF4A" w14:textId="77777777" w:rsidR="009104A0" w:rsidRDefault="009104A0" w:rsidP="00786F72">
                            <w:pPr>
                              <w:spacing w:after="0"/>
                            </w:pPr>
                          </w:p>
                          <w:p w14:paraId="0A714C4F" w14:textId="76818084" w:rsidR="009104A0" w:rsidRPr="0031363A" w:rsidRDefault="009104A0" w:rsidP="00786F72">
                            <w:pPr>
                              <w:pStyle w:val="Heading2"/>
                              <w:spacing w:before="0"/>
                              <w:rPr>
                                <w:sz w:val="24"/>
                                <w:szCs w:val="24"/>
                              </w:rPr>
                            </w:pPr>
                            <w:r w:rsidRPr="0031363A">
                              <w:rPr>
                                <w:sz w:val="24"/>
                                <w:szCs w:val="24"/>
                              </w:rPr>
                              <w:t>Responsibilities</w:t>
                            </w:r>
                          </w:p>
                          <w:p w14:paraId="3F5636D5" w14:textId="6105C79F" w:rsidR="009104A0" w:rsidRDefault="009104A0" w:rsidP="00D07984">
                            <w:pPr>
                              <w:spacing w:after="0"/>
                            </w:pPr>
                            <w:r>
                              <w:t xml:space="preserve">Due to his skill set, Giovonni has chosen to </w:t>
                            </w:r>
                            <w:proofErr w:type="gramStart"/>
                            <w:r>
                              <w:t>be in charge of</w:t>
                            </w:r>
                            <w:proofErr w:type="gramEnd"/>
                            <w:r>
                              <w:t xml:space="preserve"> the functionality of the Model and Controller parts of the MVC design. In addition, he is responsible for the database setup, model table for documentation, and part of the MVC diagram for this project. As all group members are required, Giovonni will help Sarah with any issues.</w:t>
                            </w:r>
                          </w:p>
                          <w:p w14:paraId="37891EAF" w14:textId="2B999E2F" w:rsidR="009104A0" w:rsidRDefault="009104A0" w:rsidP="00D07984">
                            <w:pPr>
                              <w:spacing w:after="0"/>
                            </w:pPr>
                          </w:p>
                        </w:txbxContent>
                      </v:textbox>
                      <w10:anchorlock/>
                    </v:shape>
                  </w:pict>
                </mc:Fallback>
              </mc:AlternateContent>
            </w:r>
          </w:p>
        </w:tc>
      </w:tr>
    </w:tbl>
    <w:p w14:paraId="58C9E5AE" w14:textId="516C7BB7" w:rsidR="00786F72" w:rsidRPr="0031212E" w:rsidRDefault="00786F72" w:rsidP="00786F72">
      <w:pPr>
        <w:rPr>
          <w:sz w:val="24"/>
        </w:rPr>
      </w:pPr>
      <w:r>
        <w:rPr>
          <w:noProof/>
        </w:rPr>
        <mc:AlternateContent>
          <mc:Choice Requires="wpg">
            <w:drawing>
              <wp:anchor distT="0" distB="0" distL="114300" distR="114300" simplePos="0" relativeHeight="251667456" behindDoc="0" locked="0" layoutInCell="1" allowOverlap="1" wp14:anchorId="34920A20" wp14:editId="14C91AB8">
                <wp:simplePos x="0" y="0"/>
                <wp:positionH relativeFrom="page">
                  <wp:posOffset>6035040</wp:posOffset>
                </wp:positionH>
                <wp:positionV relativeFrom="paragraph">
                  <wp:posOffset>-917888</wp:posOffset>
                </wp:positionV>
                <wp:extent cx="1951190" cy="1905000"/>
                <wp:effectExtent l="0" t="0" r="0" b="0"/>
                <wp:wrapNone/>
                <wp:docPr id="1" name="Group 1" descr="Hexagonal shapes"/>
                <wp:cNvGraphicFramePr/>
                <a:graphic xmlns:a="http://schemas.openxmlformats.org/drawingml/2006/main">
                  <a:graphicData uri="http://schemas.microsoft.com/office/word/2010/wordprocessingGroup">
                    <wpg:wgp>
                      <wpg:cNvGrpSpPr/>
                      <wpg:grpSpPr>
                        <a:xfrm>
                          <a:off x="0" y="0"/>
                          <a:ext cx="1951190" cy="1905000"/>
                          <a:chOff x="2137559" y="0"/>
                          <a:chExt cx="1951190" cy="1905000"/>
                        </a:xfrm>
                      </wpg:grpSpPr>
                      <pic:pic xmlns:pic="http://schemas.openxmlformats.org/drawingml/2006/picture">
                        <pic:nvPicPr>
                          <pic:cNvPr id="17" name="Graphic 2"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137559" y="0"/>
                            <a:ext cx="1647825" cy="1905000"/>
                          </a:xfrm>
                          <a:prstGeom prst="rect">
                            <a:avLst/>
                          </a:prstGeom>
                        </pic:spPr>
                      </pic:pic>
                      <pic:pic xmlns:pic="http://schemas.openxmlformats.org/drawingml/2006/picture">
                        <pic:nvPicPr>
                          <pic:cNvPr id="22" name="Graphic 3"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BF3D8D8" id="Group 1" o:spid="_x0000_s1026" alt="Hexagonal shapes" style="position:absolute;margin-left:475.2pt;margin-top:-72.25pt;width:153.65pt;height:150pt;z-index:251667456;mso-position-horizontal-relative:page;mso-width-relative:margin;mso-height-relative:margin" coordorigin="21375" coordsize="195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">
                <v:shape id="Graphic 2" o:spid="_x0000_s1027"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">
                  <v:imagedata r:id="rId18" o:title="hexagon 3"/>
                </v:shape>
                <v:shape id="Graphic 3" o:spid="_x0000_s1028"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">
                  <v:imagedata r:id="rId17" o:title="hexagon 4"/>
                </v:shape>
                <w10:wrap anchorx="page"/>
              </v:group>
            </w:pict>
          </mc:Fallback>
        </mc:AlternateContent>
      </w:r>
    </w:p>
    <w:p w14:paraId="547D1B20" w14:textId="77777777" w:rsidR="00786F72" w:rsidRPr="0031212E" w:rsidRDefault="00786F72" w:rsidP="00786F72">
      <w:pPr>
        <w:tabs>
          <w:tab w:val="left" w:pos="7056"/>
        </w:tabs>
        <w:rPr>
          <w:sz w:val="24"/>
        </w:rPr>
      </w:pPr>
      <w:r>
        <w:rPr>
          <w:sz w:val="24"/>
        </w:rPr>
        <w:tab/>
      </w:r>
    </w:p>
    <w:p w14:paraId="5E868F70" w14:textId="77777777" w:rsidR="00786F72" w:rsidRPr="0031212E" w:rsidRDefault="00786F72" w:rsidP="00786F72">
      <w:pPr>
        <w:rPr>
          <w:sz w:val="24"/>
        </w:rPr>
      </w:pPr>
    </w:p>
    <w:p w14:paraId="6B399C58" w14:textId="77777777" w:rsidR="00786F72" w:rsidRPr="0031212E" w:rsidRDefault="00786F72" w:rsidP="00786F72">
      <w:pPr>
        <w:rPr>
          <w:sz w:val="24"/>
        </w:rPr>
      </w:pPr>
    </w:p>
    <w:p w14:paraId="1C2FC1F3" w14:textId="77777777" w:rsidR="00786F72" w:rsidRPr="0031212E" w:rsidRDefault="00786F72" w:rsidP="00786F72">
      <w:pPr>
        <w:rPr>
          <w:sz w:val="24"/>
        </w:rPr>
      </w:pPr>
    </w:p>
    <w:p w14:paraId="6F3042FE" w14:textId="77777777" w:rsidR="00786F72" w:rsidRPr="0031212E" w:rsidRDefault="00786F72" w:rsidP="00786F72">
      <w:pPr>
        <w:rPr>
          <w:sz w:val="24"/>
        </w:rPr>
      </w:pPr>
    </w:p>
    <w:p w14:paraId="29870190" w14:textId="77777777" w:rsidR="00786F72" w:rsidRPr="0031212E" w:rsidRDefault="00786F72" w:rsidP="00786F72">
      <w:pPr>
        <w:rPr>
          <w:sz w:val="24"/>
        </w:rPr>
      </w:pPr>
    </w:p>
    <w:p w14:paraId="3B53AB62" w14:textId="77777777" w:rsidR="00786F72" w:rsidRPr="0031212E" w:rsidRDefault="00786F72" w:rsidP="00786F72">
      <w:pPr>
        <w:rPr>
          <w:sz w:val="24"/>
        </w:rPr>
      </w:pPr>
    </w:p>
    <w:p w14:paraId="13E29FAD" w14:textId="77777777" w:rsidR="00786F72" w:rsidRPr="0031212E" w:rsidRDefault="00786F72" w:rsidP="00786F72">
      <w:pPr>
        <w:rPr>
          <w:sz w:val="24"/>
        </w:rPr>
      </w:pPr>
    </w:p>
    <w:p w14:paraId="781477DA" w14:textId="77777777" w:rsidR="00786F72" w:rsidRPr="0031212E" w:rsidRDefault="00786F72" w:rsidP="00786F72">
      <w:pPr>
        <w:rPr>
          <w:sz w:val="24"/>
        </w:rPr>
      </w:pPr>
    </w:p>
    <w:p w14:paraId="4446D564" w14:textId="77777777" w:rsidR="00786F72" w:rsidRPr="0031212E" w:rsidRDefault="00786F72" w:rsidP="00786F72">
      <w:pPr>
        <w:rPr>
          <w:sz w:val="24"/>
        </w:rPr>
      </w:pPr>
    </w:p>
    <w:p w14:paraId="6C752615" w14:textId="77777777" w:rsidR="00786F72" w:rsidRPr="0031212E" w:rsidRDefault="00786F72" w:rsidP="00786F72">
      <w:pPr>
        <w:rPr>
          <w:sz w:val="24"/>
        </w:rPr>
      </w:pPr>
    </w:p>
    <w:p w14:paraId="6542DBC7" w14:textId="77777777" w:rsidR="00786F72" w:rsidRPr="0031212E" w:rsidRDefault="00786F72" w:rsidP="00786F72">
      <w:pPr>
        <w:rPr>
          <w:sz w:val="24"/>
        </w:rPr>
      </w:pPr>
    </w:p>
    <w:p w14:paraId="50F64DB7" w14:textId="0CA20F1E" w:rsidR="00786F72" w:rsidRPr="0031212E" w:rsidRDefault="00786F72" w:rsidP="00786F72">
      <w:pPr>
        <w:rPr>
          <w:sz w:val="24"/>
        </w:rPr>
      </w:pPr>
    </w:p>
    <w:p w14:paraId="141038F4" w14:textId="77777777" w:rsidR="00786F72" w:rsidRPr="0031212E" w:rsidRDefault="00786F72" w:rsidP="00786F72">
      <w:pPr>
        <w:rPr>
          <w:sz w:val="24"/>
        </w:rPr>
      </w:pPr>
    </w:p>
    <w:p w14:paraId="4D65A974" w14:textId="77777777" w:rsidR="00786F72" w:rsidRPr="0031212E" w:rsidRDefault="00786F72" w:rsidP="00786F72">
      <w:pPr>
        <w:rPr>
          <w:sz w:val="24"/>
        </w:rPr>
      </w:pPr>
    </w:p>
    <w:p w14:paraId="5022A58D" w14:textId="77777777" w:rsidR="00786F72" w:rsidRPr="0031212E" w:rsidRDefault="00786F72" w:rsidP="00786F72">
      <w:pPr>
        <w:rPr>
          <w:sz w:val="24"/>
        </w:rPr>
      </w:pPr>
    </w:p>
    <w:p w14:paraId="5C35E6F7" w14:textId="77777777" w:rsidR="00786F72" w:rsidRPr="0031212E" w:rsidRDefault="00786F72" w:rsidP="00786F72">
      <w:pPr>
        <w:rPr>
          <w:sz w:val="24"/>
        </w:rPr>
      </w:pPr>
    </w:p>
    <w:p w14:paraId="1AEA7C48" w14:textId="6E9A5556" w:rsidR="00786F72" w:rsidRPr="0031212E" w:rsidRDefault="00786F72" w:rsidP="00786F72">
      <w:pPr>
        <w:rPr>
          <w:sz w:val="24"/>
        </w:rPr>
      </w:pPr>
    </w:p>
    <w:p w14:paraId="30AE94DF" w14:textId="2AE3A4C4" w:rsidR="00786F72" w:rsidRPr="0031212E" w:rsidRDefault="00786F72" w:rsidP="00786F72">
      <w:pPr>
        <w:rPr>
          <w:sz w:val="24"/>
        </w:rPr>
      </w:pPr>
    </w:p>
    <w:p w14:paraId="46F81685" w14:textId="49D309B3" w:rsidR="00786F72" w:rsidRDefault="00A26013" w:rsidP="00786F72">
      <w:r>
        <w:rPr>
          <w:noProof/>
        </w:rPr>
        <mc:AlternateContent>
          <mc:Choice Requires="wpg">
            <w:drawing>
              <wp:anchor distT="0" distB="0" distL="114300" distR="114300" simplePos="0" relativeHeight="251668480" behindDoc="0" locked="0" layoutInCell="1" allowOverlap="1" wp14:anchorId="4D5547E8" wp14:editId="0212C536">
                <wp:simplePos x="0" y="0"/>
                <wp:positionH relativeFrom="page">
                  <wp:posOffset>-320041</wp:posOffset>
                </wp:positionH>
                <wp:positionV relativeFrom="paragraph">
                  <wp:posOffset>185098</wp:posOffset>
                </wp:positionV>
                <wp:extent cx="3459480" cy="3665855"/>
                <wp:effectExtent l="0" t="0" r="7620" b="0"/>
                <wp:wrapNone/>
                <wp:docPr id="2" name="Group 2" descr="Hexagonal shapes"/>
                <wp:cNvGraphicFramePr/>
                <a:graphic xmlns:a="http://schemas.openxmlformats.org/drawingml/2006/main">
                  <a:graphicData uri="http://schemas.microsoft.com/office/word/2010/wordprocessingGroup">
                    <wpg:wgp>
                      <wpg:cNvGrpSpPr/>
                      <wpg:grpSpPr>
                        <a:xfrm rot="10800000">
                          <a:off x="0" y="0"/>
                          <a:ext cx="3459480" cy="3665855"/>
                          <a:chOff x="0" y="0"/>
                          <a:chExt cx="4363142" cy="4778829"/>
                        </a:xfrm>
                      </wpg:grpSpPr>
                      <pic:pic xmlns:pic="http://schemas.openxmlformats.org/drawingml/2006/picture">
                        <pic:nvPicPr>
                          <pic:cNvPr id="34" name="Graphic 22" descr="hexagon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831272" y="0"/>
                            <a:ext cx="3531870" cy="4088130"/>
                          </a:xfrm>
                          <a:prstGeom prst="rect">
                            <a:avLst/>
                          </a:prstGeom>
                        </pic:spPr>
                      </pic:pic>
                      <pic:pic xmlns:pic="http://schemas.openxmlformats.org/drawingml/2006/picture">
                        <pic:nvPicPr>
                          <pic:cNvPr id="35" name="Graphic 34"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320633" y="1080655"/>
                            <a:ext cx="2771775" cy="3203575"/>
                          </a:xfrm>
                          <a:prstGeom prst="rect">
                            <a:avLst/>
                          </a:prstGeom>
                        </pic:spPr>
                      </pic:pic>
                      <pic:pic xmlns:pic="http://schemas.openxmlformats.org/drawingml/2006/picture">
                        <pic:nvPicPr>
                          <pic:cNvPr id="36" name="Graphic 35"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2256312"/>
                            <a:ext cx="1583055" cy="1832610"/>
                          </a:xfrm>
                          <a:prstGeom prst="rect">
                            <a:avLst/>
                          </a:prstGeom>
                        </pic:spPr>
                      </pic:pic>
                      <pic:pic xmlns:pic="http://schemas.openxmlformats.org/drawingml/2006/picture">
                        <pic:nvPicPr>
                          <pic:cNvPr id="37" name="Graphic 36"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B3F4311" id="Group 17" o:spid="_x0000_s1026" alt="Hexagonal shapes" style="position:absolute;margin-left:-25.2pt;margin-top:14.55pt;width:272.4pt;height:288.65pt;rotation:180;z-index:251668480;mso-position-horizont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gqTCRhBfd5UYTIBI6jPmypMJmAE9XlThckEjKA+b6owmYAR1OdNFSYTMIL6vKnCZAJG&#10;UJ83VZhMwAjq86YKkwkYQX3eVGEyASOoz5sqTCZgBPV5U4XJBIygPm+qMJmAEd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UJgAAGOj1Zh6KEwAgLHRakw9&#10;FCYAwNhoNaYeChMAYGy0GlMPhQkAMDZ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">
                <v:shape id="Graphic 22"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">
                  <v:imagedata r:id="rId15" o:title="hexagon 1"/>
                </v:shape>
                <v:shape id="Graphic 3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">
                  <v:imagedata r:id="rId16" o:title="hexagon 2"/>
                </v:shape>
                <v:shape id="Graphic 3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">
                  <v:imagedata r:id="rId17" o:title="hexagon 4"/>
                </v:shape>
                <v:shape id="Graphic 3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">
                  <v:imagedata r:id="rId18" o:title="hexagon 3"/>
                </v:shape>
                <w10:wrap anchorx="page"/>
              </v:group>
            </w:pict>
          </mc:Fallback>
        </mc:AlternateContent>
      </w:r>
    </w:p>
    <w:p w14:paraId="3684CB2D" w14:textId="7BD6309E" w:rsidR="00786F72" w:rsidRDefault="00786F72" w:rsidP="00786F72">
      <w:pPr>
        <w:rPr>
          <w:sz w:val="24"/>
        </w:rPr>
      </w:pPr>
    </w:p>
    <w:p w14:paraId="631419DA" w14:textId="1530B529" w:rsidR="0007011C" w:rsidRPr="0007011C" w:rsidRDefault="0007011C" w:rsidP="0007011C">
      <w:pPr>
        <w:rPr>
          <w:sz w:val="24"/>
        </w:rPr>
      </w:pPr>
    </w:p>
    <w:p w14:paraId="0831C779" w14:textId="1F426C53" w:rsidR="0007011C" w:rsidRDefault="0007011C" w:rsidP="0007011C">
      <w:pPr>
        <w:rPr>
          <w:sz w:val="24"/>
        </w:rPr>
      </w:pPr>
      <w:r>
        <w:rPr>
          <w:sz w:val="24"/>
        </w:rPr>
        <w:tab/>
      </w:r>
    </w:p>
    <w:p w14:paraId="78BE1B09" w14:textId="77777777" w:rsidR="0007011C" w:rsidRDefault="0007011C" w:rsidP="0007011C">
      <w:pPr>
        <w:pStyle w:val="Style1"/>
        <w:framePr w:wrap="around"/>
      </w:pPr>
      <w:r>
        <w:br w:type="page"/>
      </w:r>
    </w:p>
    <w:p w14:paraId="30201D4F" w14:textId="2872A812" w:rsidR="0007011C" w:rsidRDefault="0007011C" w:rsidP="0007011C">
      <w:pPr>
        <w:rPr>
          <w:sz w:val="24"/>
        </w:rPr>
      </w:pPr>
    </w:p>
    <w:p w14:paraId="5B112F0C" w14:textId="3C5902FB" w:rsidR="0007011C" w:rsidRPr="004B6CC7" w:rsidRDefault="0007011C" w:rsidP="0007011C">
      <w:pPr>
        <w:rPr>
          <w:sz w:val="24"/>
        </w:rPr>
      </w:pPr>
    </w:p>
    <w:p w14:paraId="3D46C6E9" w14:textId="5283AB55" w:rsidR="0007011C" w:rsidRPr="004B6CC7" w:rsidRDefault="0007011C" w:rsidP="0007011C">
      <w:pPr>
        <w:rPr>
          <w:sz w:val="24"/>
        </w:rPr>
      </w:pPr>
    </w:p>
    <w:p w14:paraId="5F49B388" w14:textId="4DB9F243" w:rsidR="0007011C" w:rsidRPr="004B6CC7" w:rsidRDefault="0007011C" w:rsidP="0007011C">
      <w:pPr>
        <w:rPr>
          <w:sz w:val="24"/>
        </w:rPr>
      </w:pPr>
      <w:r>
        <w:rPr>
          <w:noProof/>
          <w:sz w:val="24"/>
        </w:rPr>
        <mc:AlternateContent>
          <mc:Choice Requires="wps">
            <w:drawing>
              <wp:anchor distT="0" distB="0" distL="114300" distR="114300" simplePos="0" relativeHeight="251702272" behindDoc="0" locked="0" layoutInCell="1" allowOverlap="1" wp14:anchorId="7AC8D214" wp14:editId="25245D38">
                <wp:simplePos x="0" y="0"/>
                <wp:positionH relativeFrom="margin">
                  <wp:posOffset>1163955</wp:posOffset>
                </wp:positionH>
                <wp:positionV relativeFrom="paragraph">
                  <wp:posOffset>68580</wp:posOffset>
                </wp:positionV>
                <wp:extent cx="4072890" cy="4358640"/>
                <wp:effectExtent l="0" t="0" r="0" b="3810"/>
                <wp:wrapNone/>
                <wp:docPr id="147" name="Graphic 136" descr="hexagon 1"/>
                <wp:cNvGraphicFramePr/>
                <a:graphic xmlns:a="http://schemas.openxmlformats.org/drawingml/2006/main">
                  <a:graphicData uri="http://schemas.microsoft.com/office/word/2010/wordprocessingShape">
                    <wps:wsp>
                      <wps:cNvSpPr/>
                      <wps:spPr>
                        <a:xfrm>
                          <a:off x="0" y="0"/>
                          <a:ext cx="4072890" cy="4358640"/>
                        </a:xfrm>
                        <a:custGeom>
                          <a:avLst/>
                          <a:gdLst>
                            <a:gd name="connsiteX0" fmla="*/ 4045412 w 4073469"/>
                            <a:gd name="connsiteY0" fmla="*/ 3506969 h 4682871"/>
                            <a:gd name="connsiteX1" fmla="*/ 4045412 w 4073469"/>
                            <a:gd name="connsiteY1" fmla="*/ 1193848 h 4682871"/>
                            <a:gd name="connsiteX2" fmla="*/ 2041352 w 4073469"/>
                            <a:gd name="connsiteY2" fmla="*/ 37288 h 4682871"/>
                            <a:gd name="connsiteX3" fmla="*/ 37292 w 4073469"/>
                            <a:gd name="connsiteY3" fmla="*/ 1193848 h 4682871"/>
                            <a:gd name="connsiteX4" fmla="*/ 37292 w 4073469"/>
                            <a:gd name="connsiteY4" fmla="*/ 3506969 h 4682871"/>
                            <a:gd name="connsiteX5" fmla="*/ 2041352 w 4073469"/>
                            <a:gd name="connsiteY5" fmla="*/ 4665708 h 46828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073469" h="4682871">
                              <a:moveTo>
                                <a:pt x="4045412" y="3506969"/>
                              </a:moveTo>
                              <a:lnTo>
                                <a:pt x="4045412" y="1193848"/>
                              </a:lnTo>
                              <a:lnTo>
                                <a:pt x="2041352" y="37288"/>
                              </a:lnTo>
                              <a:lnTo>
                                <a:pt x="37292" y="1193848"/>
                              </a:lnTo>
                              <a:lnTo>
                                <a:pt x="37292" y="3506969"/>
                              </a:lnTo>
                              <a:lnTo>
                                <a:pt x="2041352" y="4665708"/>
                              </a:lnTo>
                              <a:close/>
                            </a:path>
                          </a:pathLst>
                        </a:custGeom>
                        <a:solidFill>
                          <a:schemeClr val="accent1"/>
                        </a:solidFill>
                        <a:ln w="21742" cap="flat">
                          <a:noFill/>
                          <a:prstDash val="solid"/>
                          <a:miter/>
                        </a:ln>
                      </wps:spPr>
                      <wps:txbx>
                        <w:txbxContent>
                          <w:p w14:paraId="43CBAF2D" w14:textId="77777777" w:rsidR="009104A0" w:rsidRDefault="009104A0" w:rsidP="0007011C">
                            <w:pPr>
                              <w:pStyle w:val="Style1"/>
                              <w:rPr>
                                <w:color w:val="FFFFFF" w:themeColor="background1"/>
                                <w:sz w:val="144"/>
                                <w:szCs w:val="144"/>
                              </w:rPr>
                            </w:pPr>
                            <w:r>
                              <w:rPr>
                                <w:color w:val="FFFFFF" w:themeColor="background1"/>
                                <w:sz w:val="144"/>
                                <w:szCs w:val="144"/>
                              </w:rPr>
                              <w:t>Part</w:t>
                            </w:r>
                          </w:p>
                          <w:p w14:paraId="780C3A9E" w14:textId="77777777" w:rsidR="009104A0" w:rsidRPr="004B6CC7" w:rsidRDefault="009104A0" w:rsidP="0007011C">
                            <w:pPr>
                              <w:pStyle w:val="Style1"/>
                              <w:rPr>
                                <w:color w:val="FFFFFF" w:themeColor="background1"/>
                                <w:sz w:val="144"/>
                                <w:szCs w:val="144"/>
                              </w:rPr>
                            </w:pPr>
                            <w:r>
                              <w:rPr>
                                <w:color w:val="FFFFFF" w:themeColor="background1"/>
                                <w:sz w:val="144"/>
                                <w:szCs w:val="1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C8D214" id="_x0000_s1037" alt="hexagon 1" style="position:absolute;margin-left:91.65pt;margin-top:5.4pt;width:320.7pt;height:343.2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4073469,46828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" adj="-11796480,,5400" path="m4045412,3506969r,-2313121l2041352,37288,37292,1193848r,2313121l2041352,4665708,4045412,3506969xe" fillcolor="#4a66ac [3204]" stroked="f" strokeweight=".60394mm">
                <v:stroke joinstyle="miter"/>
                <v:formulas/>
                <v:path arrowok="t" o:connecttype="custom" o:connectlocs="4044837,3264155;4044837,1111189;2041062,34706;37287,1111189;37287,3264155;2041062,4342665" o:connectangles="0,0,0,0,0,0" textboxrect="0,0,4073469,4682871"/>
                <v:textbox>
                  <w:txbxContent>
                    <w:p w14:paraId="43CBAF2D" w14:textId="77777777" w:rsidR="009104A0" w:rsidRDefault="009104A0" w:rsidP="0007011C">
                      <w:pPr>
                        <w:pStyle w:val="Style1"/>
                        <w:rPr>
                          <w:color w:val="FFFFFF" w:themeColor="background1"/>
                          <w:sz w:val="144"/>
                          <w:szCs w:val="144"/>
                        </w:rPr>
                      </w:pPr>
                      <w:r>
                        <w:rPr>
                          <w:color w:val="FFFFFF" w:themeColor="background1"/>
                          <w:sz w:val="144"/>
                          <w:szCs w:val="144"/>
                        </w:rPr>
                        <w:t>Part</w:t>
                      </w:r>
                    </w:p>
                    <w:p w14:paraId="780C3A9E" w14:textId="77777777" w:rsidR="009104A0" w:rsidRPr="004B6CC7" w:rsidRDefault="009104A0" w:rsidP="0007011C">
                      <w:pPr>
                        <w:pStyle w:val="Style1"/>
                        <w:rPr>
                          <w:color w:val="FFFFFF" w:themeColor="background1"/>
                          <w:sz w:val="144"/>
                          <w:szCs w:val="144"/>
                        </w:rPr>
                      </w:pPr>
                      <w:r>
                        <w:rPr>
                          <w:color w:val="FFFFFF" w:themeColor="background1"/>
                          <w:sz w:val="144"/>
                          <w:szCs w:val="144"/>
                        </w:rPr>
                        <w:t>2</w:t>
                      </w:r>
                    </w:p>
                  </w:txbxContent>
                </v:textbox>
                <w10:wrap anchorx="margin"/>
              </v:shape>
            </w:pict>
          </mc:Fallback>
        </mc:AlternateContent>
      </w:r>
    </w:p>
    <w:p w14:paraId="29794EE9" w14:textId="77777777" w:rsidR="0007011C" w:rsidRPr="004B6CC7" w:rsidRDefault="0007011C" w:rsidP="0007011C">
      <w:pPr>
        <w:rPr>
          <w:sz w:val="24"/>
        </w:rPr>
      </w:pPr>
    </w:p>
    <w:p w14:paraId="2DD506B4" w14:textId="1DB35A6F" w:rsidR="0007011C" w:rsidRPr="004B6CC7" w:rsidRDefault="0007011C" w:rsidP="0007011C">
      <w:pPr>
        <w:rPr>
          <w:sz w:val="24"/>
        </w:rPr>
      </w:pPr>
    </w:p>
    <w:p w14:paraId="606EFADC" w14:textId="77777777" w:rsidR="0007011C" w:rsidRPr="004B6CC7" w:rsidRDefault="0007011C" w:rsidP="0007011C">
      <w:pPr>
        <w:rPr>
          <w:sz w:val="24"/>
        </w:rPr>
      </w:pPr>
    </w:p>
    <w:p w14:paraId="1C9AB11A" w14:textId="77777777" w:rsidR="0007011C" w:rsidRPr="004B6CC7" w:rsidRDefault="0007011C" w:rsidP="0007011C">
      <w:pPr>
        <w:rPr>
          <w:sz w:val="24"/>
        </w:rPr>
      </w:pPr>
    </w:p>
    <w:p w14:paraId="7588EA7D" w14:textId="77777777" w:rsidR="0007011C" w:rsidRPr="004B6CC7" w:rsidRDefault="0007011C" w:rsidP="0007011C">
      <w:pPr>
        <w:rPr>
          <w:sz w:val="24"/>
        </w:rPr>
      </w:pPr>
    </w:p>
    <w:p w14:paraId="2098B885" w14:textId="77777777" w:rsidR="0007011C" w:rsidRPr="004B6CC7" w:rsidRDefault="0007011C" w:rsidP="0007011C">
      <w:pPr>
        <w:rPr>
          <w:sz w:val="24"/>
        </w:rPr>
      </w:pPr>
    </w:p>
    <w:p w14:paraId="1DEB8A94" w14:textId="77777777" w:rsidR="0007011C" w:rsidRPr="004B6CC7" w:rsidRDefault="0007011C" w:rsidP="0007011C">
      <w:pPr>
        <w:rPr>
          <w:sz w:val="24"/>
        </w:rPr>
      </w:pPr>
    </w:p>
    <w:p w14:paraId="70301572" w14:textId="77777777" w:rsidR="0007011C" w:rsidRDefault="0007011C" w:rsidP="0007011C">
      <w:pPr>
        <w:rPr>
          <w:sz w:val="24"/>
        </w:rPr>
      </w:pPr>
    </w:p>
    <w:p w14:paraId="7FB3B3C4" w14:textId="0C4604D1" w:rsidR="0007011C" w:rsidRPr="004B6CC7" w:rsidRDefault="0007011C" w:rsidP="0007011C">
      <w:pPr>
        <w:rPr>
          <w:sz w:val="24"/>
        </w:rPr>
      </w:pPr>
    </w:p>
    <w:p w14:paraId="2C046210" w14:textId="77777777" w:rsidR="0007011C" w:rsidRDefault="0007011C" w:rsidP="0007011C">
      <w:pPr>
        <w:rPr>
          <w:sz w:val="24"/>
        </w:rPr>
      </w:pPr>
    </w:p>
    <w:p w14:paraId="42FF36D0" w14:textId="2A77ABF2" w:rsidR="0007011C" w:rsidRDefault="0007011C" w:rsidP="0007011C">
      <w:pPr>
        <w:pStyle w:val="Style1"/>
        <w:framePr w:hSpace="0" w:wrap="auto" w:vAnchor="margin" w:hAnchor="text" w:xAlign="left" w:yAlign="inline"/>
        <w:tabs>
          <w:tab w:val="left" w:pos="1520"/>
        </w:tabs>
        <w:contextualSpacing w:val="0"/>
        <w:jc w:val="left"/>
      </w:pPr>
      <w:r>
        <w:tab/>
      </w:r>
    </w:p>
    <w:p w14:paraId="50B30820" w14:textId="7F4B994D" w:rsidR="0007011C" w:rsidRDefault="0007011C" w:rsidP="0007011C">
      <w:pPr>
        <w:pStyle w:val="Style1"/>
        <w:framePr w:hSpace="0" w:wrap="auto" w:vAnchor="margin" w:hAnchor="text" w:xAlign="left" w:yAlign="inline"/>
        <w:tabs>
          <w:tab w:val="left" w:pos="1520"/>
        </w:tabs>
        <w:contextualSpacing w:val="0"/>
        <w:jc w:val="left"/>
      </w:pPr>
    </w:p>
    <w:p w14:paraId="0F5A76F7" w14:textId="77777777" w:rsidR="0007011C" w:rsidRPr="004B6CC7" w:rsidRDefault="0007011C" w:rsidP="0007011C">
      <w:pPr>
        <w:pStyle w:val="Style1"/>
        <w:framePr w:wrap="around" w:hAnchor="page" w:x="2214" w:y="10241"/>
        <w:jc w:val="left"/>
      </w:pPr>
      <w:r>
        <w:t>Group 14</w:t>
      </w:r>
      <w:r>
        <w:tab/>
        <w:t>Final Project Documentation</w:t>
      </w:r>
    </w:p>
    <w:p w14:paraId="12450B79" w14:textId="247622B1" w:rsidR="0007011C" w:rsidRDefault="0007011C" w:rsidP="0007011C">
      <w:pPr>
        <w:pStyle w:val="Style1"/>
        <w:framePr w:hSpace="0" w:wrap="auto" w:vAnchor="margin" w:hAnchor="text" w:xAlign="left" w:yAlign="inline"/>
        <w:tabs>
          <w:tab w:val="left" w:pos="1520"/>
        </w:tabs>
        <w:contextualSpacing w:val="0"/>
        <w:jc w:val="left"/>
      </w:pPr>
    </w:p>
    <w:p w14:paraId="18F8B9C4" w14:textId="34C48501" w:rsidR="0007011C" w:rsidRPr="004B6CC7" w:rsidRDefault="0007011C" w:rsidP="0007011C">
      <w:r>
        <w:rPr>
          <w:noProof/>
          <w:sz w:val="24"/>
        </w:rPr>
        <mc:AlternateContent>
          <mc:Choice Requires="wps">
            <w:drawing>
              <wp:anchor distT="0" distB="0" distL="114300" distR="114300" simplePos="0" relativeHeight="251704320" behindDoc="0" locked="0" layoutInCell="1" allowOverlap="1" wp14:anchorId="75EB1FBD" wp14:editId="7F18F473">
                <wp:simplePos x="0" y="0"/>
                <wp:positionH relativeFrom="column">
                  <wp:posOffset>635000</wp:posOffset>
                </wp:positionH>
                <wp:positionV relativeFrom="paragraph">
                  <wp:posOffset>153035</wp:posOffset>
                </wp:positionV>
                <wp:extent cx="5501640" cy="0"/>
                <wp:effectExtent l="0" t="38100" r="41910" b="38100"/>
                <wp:wrapNone/>
                <wp:docPr id="148" name="Straight Connector 148"/>
                <wp:cNvGraphicFramePr/>
                <a:graphic xmlns:a="http://schemas.openxmlformats.org/drawingml/2006/main">
                  <a:graphicData uri="http://schemas.microsoft.com/office/word/2010/wordprocessingShape">
                    <wps:wsp>
                      <wps:cNvCnPr/>
                      <wps:spPr>
                        <a:xfrm>
                          <a:off x="0" y="0"/>
                          <a:ext cx="550164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229A3" id="Straight Connector 148"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50pt,12.05pt" to="483.2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" strokecolor="#4660a3 [3044]" strokeweight="6pt"/>
            </w:pict>
          </mc:Fallback>
        </mc:AlternateContent>
      </w:r>
    </w:p>
    <w:p w14:paraId="18FB4668" w14:textId="60DD16D8" w:rsidR="0007011C" w:rsidRPr="004B6CC7" w:rsidRDefault="0007011C" w:rsidP="0007011C">
      <w:pPr>
        <w:pStyle w:val="Style1"/>
        <w:framePr w:hSpace="0" w:wrap="auto" w:vAnchor="margin" w:hAnchor="text" w:xAlign="left" w:yAlign="inline"/>
        <w:rPr>
          <w:i/>
        </w:rPr>
      </w:pPr>
      <w:r w:rsidRPr="004B6CC7">
        <w:rPr>
          <w:i/>
        </w:rPr>
        <w:t xml:space="preserve">   Hexagon Animal Shelter Website</w:t>
      </w:r>
    </w:p>
    <w:tbl>
      <w:tblPr>
        <w:tblStyle w:val="PlainTable4"/>
        <w:tblpPr w:leftFromText="180" w:rightFromText="180" w:vertAnchor="page" w:horzAnchor="margin" w:tblpY="2161"/>
        <w:tblW w:w="9485" w:type="dxa"/>
        <w:tblLayout w:type="fixed"/>
        <w:tblLook w:val="04A0" w:firstRow="1" w:lastRow="0" w:firstColumn="1" w:lastColumn="0" w:noHBand="0" w:noVBand="1"/>
      </w:tblPr>
      <w:tblGrid>
        <w:gridCol w:w="9485"/>
      </w:tblGrid>
      <w:tr w:rsidR="006D3681" w14:paraId="1C78EF92" w14:textId="77777777" w:rsidTr="00A415F4">
        <w:trPr>
          <w:cnfStyle w:val="100000000000" w:firstRow="1" w:lastRow="0" w:firstColumn="0" w:lastColumn="0" w:oddVBand="0" w:evenVBand="0" w:oddHBand="0"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9485" w:type="dxa"/>
          </w:tcPr>
          <w:p w14:paraId="7405C58F" w14:textId="77777777" w:rsidR="006D3681" w:rsidRPr="00B903A7" w:rsidRDefault="006D3681" w:rsidP="00A415F4">
            <w:pPr>
              <w:pStyle w:val="Title"/>
              <w:rPr>
                <w:b/>
              </w:rPr>
            </w:pPr>
            <w:r>
              <w:rPr>
                <w:noProof/>
                <w14:ligatures w14:val="none"/>
                <w14:cntxtAlts w14:val="0"/>
              </w:rPr>
              <w:lastRenderedPageBreak/>
              <mc:AlternateContent>
                <mc:Choice Requires="wps">
                  <w:drawing>
                    <wp:inline distT="0" distB="0" distL="0" distR="0" wp14:anchorId="7C47930A" wp14:editId="7B66DF14">
                      <wp:extent cx="3779520" cy="502920"/>
                      <wp:effectExtent l="0" t="0" r="0" b="0"/>
                      <wp:docPr id="95" name="Text Box 95"/>
                      <wp:cNvGraphicFramePr/>
                      <a:graphic xmlns:a="http://schemas.openxmlformats.org/drawingml/2006/main">
                        <a:graphicData uri="http://schemas.microsoft.com/office/word/2010/wordprocessingShape">
                          <wps:wsp>
                            <wps:cNvSpPr txBox="1"/>
                            <wps:spPr>
                              <a:xfrm>
                                <a:off x="0" y="0"/>
                                <a:ext cx="3779520" cy="502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F4608" w14:textId="77777777" w:rsidR="009104A0" w:rsidRPr="00B903A7" w:rsidRDefault="009104A0" w:rsidP="006D3681">
                                  <w:pPr>
                                    <w:pStyle w:val="Title"/>
                                  </w:pPr>
                                  <w:r>
                                    <w:t>Site Navigation</w:t>
                                  </w:r>
                                </w:p>
                                <w:p w14:paraId="64DE81DD" w14:textId="77777777" w:rsidR="009104A0" w:rsidRDefault="009104A0" w:rsidP="006D3681">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47930A" id="Text Box 95" o:spid="_x0000_s1038" type="#_x0000_t202" style="width:297.6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" filled="f" stroked="f">
                      <v:textbox>
                        <w:txbxContent>
                          <w:p w14:paraId="416F4608" w14:textId="77777777" w:rsidR="009104A0" w:rsidRPr="00B903A7" w:rsidRDefault="009104A0" w:rsidP="006D3681">
                            <w:pPr>
                              <w:pStyle w:val="Title"/>
                            </w:pPr>
                            <w:r>
                              <w:t>Site Navigation</w:t>
                            </w:r>
                          </w:p>
                          <w:p w14:paraId="64DE81DD" w14:textId="77777777" w:rsidR="009104A0" w:rsidRDefault="009104A0" w:rsidP="006D3681">
                            <w:pPr>
                              <w:pStyle w:val="Title"/>
                            </w:pPr>
                          </w:p>
                        </w:txbxContent>
                      </v:textbox>
                      <w10:anchorlock/>
                    </v:shape>
                  </w:pict>
                </mc:Fallback>
              </mc:AlternateContent>
            </w:r>
          </w:p>
        </w:tc>
      </w:tr>
      <w:tr w:rsidR="006D3681" w14:paraId="0D1A841C" w14:textId="77777777" w:rsidTr="00A415F4">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9485" w:type="dxa"/>
            <w:tcBorders>
              <w:bottom w:val="single" w:sz="4" w:space="0" w:color="5B63B7" w:themeColor="text2" w:themeTint="99"/>
            </w:tcBorders>
            <w:shd w:val="clear" w:color="auto" w:fill="auto"/>
          </w:tcPr>
          <w:p w14:paraId="668B67D0" w14:textId="77777777" w:rsidR="006D3681" w:rsidRPr="00B903A7" w:rsidRDefault="006D3681" w:rsidP="00A415F4">
            <w:pPr>
              <w:pStyle w:val="Subtitle"/>
              <w:rPr>
                <w:b/>
              </w:rPr>
            </w:pPr>
            <w:r>
              <w:rPr>
                <w:noProof/>
              </w:rPr>
              <mc:AlternateContent>
                <mc:Choice Requires="wps">
                  <w:drawing>
                    <wp:inline distT="0" distB="0" distL="0" distR="0" wp14:anchorId="2D7AA348" wp14:editId="3488F37C">
                      <wp:extent cx="4749421" cy="382137"/>
                      <wp:effectExtent l="0" t="0" r="0" b="5715"/>
                      <wp:docPr id="96" name="Text Box 96"/>
                      <wp:cNvGraphicFramePr/>
                      <a:graphic xmlns:a="http://schemas.openxmlformats.org/drawingml/2006/main">
                        <a:graphicData uri="http://schemas.microsoft.com/office/word/2010/wordprocessingShape">
                          <wps:wsp>
                            <wps:cNvSpPr txBox="1"/>
                            <wps:spPr>
                              <a:xfrm>
                                <a:off x="0" y="0"/>
                                <a:ext cx="4749421" cy="3821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28D6C6" w14:textId="77777777" w:rsidR="009104A0" w:rsidRPr="009823B0" w:rsidRDefault="009104A0" w:rsidP="006D3681">
                                  <w:pPr>
                                    <w:pStyle w:val="Subtitle"/>
                                  </w:pPr>
                                  <w:r>
                                    <w:t>Hexagon Animal Shelter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7AA348" id="Text Box 96" o:spid="_x0000_s1039" type="#_x0000_t202" style="width:373.95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" filled="f" stroked="f">
                      <v:textbox>
                        <w:txbxContent>
                          <w:p w14:paraId="4728D6C6" w14:textId="77777777" w:rsidR="009104A0" w:rsidRPr="009823B0" w:rsidRDefault="009104A0" w:rsidP="006D3681">
                            <w:pPr>
                              <w:pStyle w:val="Subtitle"/>
                            </w:pPr>
                            <w:r>
                              <w:t>Hexagon Animal Shelter Website</w:t>
                            </w:r>
                          </w:p>
                        </w:txbxContent>
                      </v:textbox>
                      <w10:anchorlock/>
                    </v:shape>
                  </w:pict>
                </mc:Fallback>
              </mc:AlternateContent>
            </w:r>
          </w:p>
        </w:tc>
      </w:tr>
      <w:tr w:rsidR="006D3681" w:rsidRPr="004F53E9" w14:paraId="4EC2A1FD" w14:textId="77777777" w:rsidTr="00A415F4">
        <w:trPr>
          <w:trHeight w:val="8510"/>
        </w:trPr>
        <w:tc>
          <w:tcPr>
            <w:cnfStyle w:val="001000000000" w:firstRow="0" w:lastRow="0" w:firstColumn="1" w:lastColumn="0" w:oddVBand="0" w:evenVBand="0" w:oddHBand="0" w:evenHBand="0" w:firstRowFirstColumn="0" w:firstRowLastColumn="0" w:lastRowFirstColumn="0" w:lastRowLastColumn="0"/>
            <w:tcW w:w="9485" w:type="dxa"/>
            <w:tcBorders>
              <w:top w:val="single" w:sz="4" w:space="0" w:color="5B63B7" w:themeColor="text2" w:themeTint="99"/>
              <w:bottom w:val="single" w:sz="4" w:space="0" w:color="5B63B7" w:themeColor="text2" w:themeTint="99"/>
            </w:tcBorders>
          </w:tcPr>
          <w:p w14:paraId="4D4AEF14" w14:textId="77777777" w:rsidR="006D3681" w:rsidRPr="0031212E" w:rsidRDefault="006D3681" w:rsidP="00A415F4">
            <w:pPr>
              <w:jc w:val="center"/>
            </w:pPr>
            <w:r>
              <w:rPr>
                <w:noProof/>
              </w:rPr>
              <mc:AlternateContent>
                <mc:Choice Requires="wps">
                  <w:drawing>
                    <wp:inline distT="0" distB="0" distL="0" distR="0" wp14:anchorId="5200D5C8" wp14:editId="04F1A136">
                      <wp:extent cx="6074228" cy="5623560"/>
                      <wp:effectExtent l="0" t="0" r="0" b="0"/>
                      <wp:docPr id="97" name="Text Box 97"/>
                      <wp:cNvGraphicFramePr/>
                      <a:graphic xmlns:a="http://schemas.openxmlformats.org/drawingml/2006/main">
                        <a:graphicData uri="http://schemas.microsoft.com/office/word/2010/wordprocessingShape">
                          <wps:wsp>
                            <wps:cNvSpPr txBox="1"/>
                            <wps:spPr>
                              <a:xfrm>
                                <a:off x="0" y="0"/>
                                <a:ext cx="6074228" cy="5623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C43B75" w14:textId="77777777" w:rsidR="009104A0" w:rsidRDefault="009104A0" w:rsidP="006D3681">
                                  <w:pPr>
                                    <w:pStyle w:val="Heading2"/>
                                    <w:spacing w:before="0"/>
                                  </w:pPr>
                                </w:p>
                                <w:p w14:paraId="77299C97" w14:textId="77777777" w:rsidR="009104A0" w:rsidRPr="004F53E9" w:rsidRDefault="009104A0" w:rsidP="006D3681">
                                  <w:pPr>
                                    <w:pStyle w:val="Heading2"/>
                                    <w:spacing w:before="0"/>
                                  </w:pPr>
                                  <w:r>
                                    <w:t>Hexagon Animal Shelter Pages</w:t>
                                  </w:r>
                                </w:p>
                                <w:p w14:paraId="126949B0" w14:textId="17107747" w:rsidR="009104A0" w:rsidRDefault="009104A0" w:rsidP="006D3681">
                                  <w:pPr>
                                    <w:spacing w:after="0" w:line="240" w:lineRule="auto"/>
                                  </w:pPr>
                                  <w:r>
                                    <w:t>On this website, there will be different pages created within the MVC design. The site map shows how users can navigate to these pages.</w:t>
                                  </w:r>
                                </w:p>
                                <w:p w14:paraId="6C3CB017" w14:textId="77777777" w:rsidR="009104A0" w:rsidRDefault="009104A0" w:rsidP="006D3681">
                                  <w:pPr>
                                    <w:spacing w:after="0" w:line="240" w:lineRule="auto"/>
                                  </w:pPr>
                                </w:p>
                                <w:p w14:paraId="6F3C434F" w14:textId="77777777" w:rsidR="009104A0" w:rsidRDefault="009104A0" w:rsidP="006D3681">
                                  <w:pPr>
                                    <w:pStyle w:val="Heading2"/>
                                    <w:spacing w:before="0"/>
                                  </w:pPr>
                                  <w:r>
                                    <w:t>Site Map</w:t>
                                  </w:r>
                                </w:p>
                                <w:p w14:paraId="75EF2FB2" w14:textId="77777777" w:rsidR="009104A0" w:rsidRDefault="009104A0" w:rsidP="006D368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00D5C8" id="Text Box 97" o:spid="_x0000_s1040" type="#_x0000_t202" style="width:478.3pt;height:4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" filled="f" stroked="f">
                      <v:textbox>
                        <w:txbxContent>
                          <w:p w14:paraId="04C43B75" w14:textId="77777777" w:rsidR="009104A0" w:rsidRDefault="009104A0" w:rsidP="006D3681">
                            <w:pPr>
                              <w:pStyle w:val="Heading2"/>
                              <w:spacing w:before="0"/>
                            </w:pPr>
                          </w:p>
                          <w:p w14:paraId="77299C97" w14:textId="77777777" w:rsidR="009104A0" w:rsidRPr="004F53E9" w:rsidRDefault="009104A0" w:rsidP="006D3681">
                            <w:pPr>
                              <w:pStyle w:val="Heading2"/>
                              <w:spacing w:before="0"/>
                            </w:pPr>
                            <w:r>
                              <w:t>Hexagon Animal Shelter Pages</w:t>
                            </w:r>
                          </w:p>
                          <w:p w14:paraId="126949B0" w14:textId="17107747" w:rsidR="009104A0" w:rsidRDefault="009104A0" w:rsidP="006D3681">
                            <w:pPr>
                              <w:spacing w:after="0" w:line="240" w:lineRule="auto"/>
                            </w:pPr>
                            <w:r>
                              <w:t>On this website, there will be different pages created within the MVC design. The site map shows how users can navigate to these pages.</w:t>
                            </w:r>
                          </w:p>
                          <w:p w14:paraId="6C3CB017" w14:textId="77777777" w:rsidR="009104A0" w:rsidRDefault="009104A0" w:rsidP="006D3681">
                            <w:pPr>
                              <w:spacing w:after="0" w:line="240" w:lineRule="auto"/>
                            </w:pPr>
                          </w:p>
                          <w:p w14:paraId="6F3C434F" w14:textId="77777777" w:rsidR="009104A0" w:rsidRDefault="009104A0" w:rsidP="006D3681">
                            <w:pPr>
                              <w:pStyle w:val="Heading2"/>
                              <w:spacing w:before="0"/>
                            </w:pPr>
                            <w:r>
                              <w:t>Site Map</w:t>
                            </w:r>
                          </w:p>
                          <w:p w14:paraId="75EF2FB2" w14:textId="77777777" w:rsidR="009104A0" w:rsidRDefault="009104A0" w:rsidP="006D3681">
                            <w:pPr>
                              <w:spacing w:after="0"/>
                            </w:pPr>
                          </w:p>
                        </w:txbxContent>
                      </v:textbox>
                      <w10:anchorlock/>
                    </v:shape>
                  </w:pict>
                </mc:Fallback>
              </mc:AlternateContent>
            </w:r>
          </w:p>
        </w:tc>
      </w:tr>
    </w:tbl>
    <w:p w14:paraId="1BCD4AF1" w14:textId="77777777" w:rsidR="006D3681" w:rsidRPr="0031212E" w:rsidRDefault="006D3681" w:rsidP="006D3681">
      <w:pPr>
        <w:rPr>
          <w:sz w:val="24"/>
        </w:rPr>
      </w:pPr>
      <w:r>
        <w:rPr>
          <w:noProof/>
        </w:rPr>
        <mc:AlternateContent>
          <mc:Choice Requires="wpg">
            <w:drawing>
              <wp:anchor distT="0" distB="0" distL="114300" distR="114300" simplePos="0" relativeHeight="251707392" behindDoc="0" locked="0" layoutInCell="1" allowOverlap="1" wp14:anchorId="4112B1AD" wp14:editId="44C23AD5">
                <wp:simplePos x="0" y="0"/>
                <wp:positionH relativeFrom="column">
                  <wp:posOffset>5459730</wp:posOffset>
                </wp:positionH>
                <wp:positionV relativeFrom="paragraph">
                  <wp:posOffset>-904240</wp:posOffset>
                </wp:positionV>
                <wp:extent cx="1951190" cy="1905000"/>
                <wp:effectExtent l="0" t="0" r="0" b="0"/>
                <wp:wrapNone/>
                <wp:docPr id="92" name="Group 92" descr="Hexagonal shapes"/>
                <wp:cNvGraphicFramePr/>
                <a:graphic xmlns:a="http://schemas.openxmlformats.org/drawingml/2006/main">
                  <a:graphicData uri="http://schemas.microsoft.com/office/word/2010/wordprocessingGroup">
                    <wpg:wgp>
                      <wpg:cNvGrpSpPr/>
                      <wpg:grpSpPr>
                        <a:xfrm>
                          <a:off x="0" y="0"/>
                          <a:ext cx="1951190" cy="1905000"/>
                          <a:chOff x="2137559" y="0"/>
                          <a:chExt cx="1951190" cy="1905000"/>
                        </a:xfrm>
                      </wpg:grpSpPr>
                      <pic:pic xmlns:pic="http://schemas.openxmlformats.org/drawingml/2006/picture">
                        <pic:nvPicPr>
                          <pic:cNvPr id="93" name="Graphic 93"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137559" y="0"/>
                            <a:ext cx="1647825" cy="1905000"/>
                          </a:xfrm>
                          <a:prstGeom prst="rect">
                            <a:avLst/>
                          </a:prstGeom>
                        </pic:spPr>
                      </pic:pic>
                      <pic:pic xmlns:pic="http://schemas.openxmlformats.org/drawingml/2006/picture">
                        <pic:nvPicPr>
                          <pic:cNvPr id="94" name="Graphic 94"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CBA370D" id="Group 92" o:spid="_x0000_s1026" alt="Hexagonal shapes" style="position:absolute;margin-left:429.9pt;margin-top:-71.2pt;width:153.65pt;height:150pt;z-index:251707392;mso-width-relative:margin;mso-height-relative:margin" coordorigin="21375" coordsize="195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gqTCRhBfd5UYTIBI6jPmypMJmAE9XlThckEjKA+b6owmYAR1OdNFSYTMIL6vKnCZAJG&#10;UJ83VZhMwAjq86YKkwkYQX3eVGEyASOoz5sqTCZgBPV5U4XJBIygPm+qMJmAEd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">
                <v:shape id="Graphic 93" o:spid="_x0000_s1027"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">
                  <v:imagedata r:id="rId18" o:title="hexagon 3"/>
                </v:shape>
                <v:shape id="Graphic 94" o:spid="_x0000_s1028"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">
                  <v:imagedata r:id="rId17" o:title="hexagon 4"/>
                </v:shape>
              </v:group>
            </w:pict>
          </mc:Fallback>
        </mc:AlternateContent>
      </w:r>
    </w:p>
    <w:p w14:paraId="2DC0C5D6" w14:textId="77777777" w:rsidR="006D3681" w:rsidRPr="0031212E" w:rsidRDefault="006D3681" w:rsidP="006D3681">
      <w:pPr>
        <w:tabs>
          <w:tab w:val="left" w:pos="7056"/>
        </w:tabs>
        <w:rPr>
          <w:sz w:val="24"/>
        </w:rPr>
      </w:pPr>
      <w:r>
        <w:rPr>
          <w:sz w:val="24"/>
        </w:rPr>
        <w:tab/>
      </w:r>
    </w:p>
    <w:p w14:paraId="577264C1" w14:textId="77777777" w:rsidR="006D3681" w:rsidRPr="0031212E" w:rsidRDefault="006D3681" w:rsidP="006D3681">
      <w:pPr>
        <w:rPr>
          <w:sz w:val="24"/>
        </w:rPr>
      </w:pPr>
    </w:p>
    <w:p w14:paraId="5A901AED" w14:textId="77777777" w:rsidR="006D3681" w:rsidRPr="0031212E" w:rsidRDefault="006D3681" w:rsidP="006D3681">
      <w:pPr>
        <w:rPr>
          <w:sz w:val="24"/>
        </w:rPr>
      </w:pPr>
    </w:p>
    <w:p w14:paraId="6565D5A1" w14:textId="77777777" w:rsidR="006D3681" w:rsidRPr="0031212E" w:rsidRDefault="006D3681" w:rsidP="006D3681">
      <w:pPr>
        <w:rPr>
          <w:sz w:val="24"/>
        </w:rPr>
      </w:pPr>
    </w:p>
    <w:p w14:paraId="0EC17209" w14:textId="77777777" w:rsidR="006D3681" w:rsidRPr="0031212E" w:rsidRDefault="006D3681" w:rsidP="006D3681">
      <w:pPr>
        <w:rPr>
          <w:sz w:val="24"/>
        </w:rPr>
      </w:pPr>
    </w:p>
    <w:p w14:paraId="2E407001" w14:textId="77777777" w:rsidR="006D3681" w:rsidRPr="0031212E" w:rsidRDefault="006D3681" w:rsidP="006D3681">
      <w:pPr>
        <w:rPr>
          <w:sz w:val="24"/>
        </w:rPr>
      </w:pPr>
    </w:p>
    <w:p w14:paraId="79159AB2" w14:textId="39C1CB28" w:rsidR="006D3681" w:rsidRPr="0031212E" w:rsidRDefault="006D3681" w:rsidP="006D3681">
      <w:pPr>
        <w:rPr>
          <w:sz w:val="24"/>
        </w:rPr>
      </w:pPr>
    </w:p>
    <w:p w14:paraId="4CDC91AE" w14:textId="557A4DAE" w:rsidR="006D3681" w:rsidRPr="0031212E" w:rsidRDefault="00025508" w:rsidP="006D3681">
      <w:pPr>
        <w:rPr>
          <w:sz w:val="24"/>
        </w:rPr>
      </w:pPr>
      <w:r>
        <w:rPr>
          <w:noProof/>
          <w:sz w:val="24"/>
        </w:rPr>
        <mc:AlternateContent>
          <mc:Choice Requires="wps">
            <w:drawing>
              <wp:anchor distT="0" distB="0" distL="114300" distR="114300" simplePos="0" relativeHeight="251726848" behindDoc="0" locked="0" layoutInCell="1" allowOverlap="1" wp14:anchorId="396A613C" wp14:editId="5002FE07">
                <wp:simplePos x="0" y="0"/>
                <wp:positionH relativeFrom="margin">
                  <wp:posOffset>152400</wp:posOffset>
                </wp:positionH>
                <wp:positionV relativeFrom="paragraph">
                  <wp:posOffset>338455</wp:posOffset>
                </wp:positionV>
                <wp:extent cx="5943600" cy="3535680"/>
                <wp:effectExtent l="0" t="0" r="0" b="7620"/>
                <wp:wrapNone/>
                <wp:docPr id="211" name="Rectangle 211"/>
                <wp:cNvGraphicFramePr/>
                <a:graphic xmlns:a="http://schemas.openxmlformats.org/drawingml/2006/main">
                  <a:graphicData uri="http://schemas.microsoft.com/office/word/2010/wordprocessingShape">
                    <wps:wsp>
                      <wps:cNvSpPr/>
                      <wps:spPr>
                        <a:xfrm>
                          <a:off x="0" y="0"/>
                          <a:ext cx="5943600" cy="3535680"/>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9F677" id="Rectangle 211" o:spid="_x0000_s1026" style="position:absolute;margin-left:12pt;margin-top:26.65pt;width:468pt;height:278.4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&#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" stroked="f" strokeweight="2.25pt">
                <v:fill r:id="rId39" o:title="" recolor="t" rotate="t" type="frame"/>
                <w10:wrap anchorx="margin"/>
              </v:rect>
            </w:pict>
          </mc:Fallback>
        </mc:AlternateContent>
      </w:r>
    </w:p>
    <w:p w14:paraId="44CD9328" w14:textId="77777777" w:rsidR="006D3681" w:rsidRPr="0031212E" w:rsidRDefault="006D3681" w:rsidP="006D3681">
      <w:pPr>
        <w:rPr>
          <w:sz w:val="24"/>
        </w:rPr>
      </w:pPr>
    </w:p>
    <w:p w14:paraId="1D93424B" w14:textId="77777777" w:rsidR="006D3681" w:rsidRPr="0031212E" w:rsidRDefault="006D3681" w:rsidP="006D3681">
      <w:pPr>
        <w:rPr>
          <w:sz w:val="24"/>
        </w:rPr>
      </w:pPr>
    </w:p>
    <w:p w14:paraId="35630C24" w14:textId="77777777" w:rsidR="006D3681" w:rsidRPr="0031212E" w:rsidRDefault="006D3681" w:rsidP="006D3681">
      <w:pPr>
        <w:rPr>
          <w:sz w:val="24"/>
        </w:rPr>
      </w:pPr>
    </w:p>
    <w:p w14:paraId="33D59333" w14:textId="77777777" w:rsidR="006D3681" w:rsidRPr="0031212E" w:rsidRDefault="006D3681" w:rsidP="006D3681">
      <w:pPr>
        <w:rPr>
          <w:sz w:val="24"/>
        </w:rPr>
      </w:pPr>
    </w:p>
    <w:p w14:paraId="237CE85E" w14:textId="77777777" w:rsidR="006D3681" w:rsidRPr="0031212E" w:rsidRDefault="006D3681" w:rsidP="006D3681">
      <w:pPr>
        <w:rPr>
          <w:sz w:val="24"/>
        </w:rPr>
      </w:pPr>
    </w:p>
    <w:p w14:paraId="09EB13A7" w14:textId="77777777" w:rsidR="006D3681" w:rsidRPr="0031212E" w:rsidRDefault="006D3681" w:rsidP="006D3681">
      <w:pPr>
        <w:rPr>
          <w:sz w:val="24"/>
        </w:rPr>
      </w:pPr>
    </w:p>
    <w:p w14:paraId="1A5D954F" w14:textId="77777777" w:rsidR="006D3681" w:rsidRPr="0031212E" w:rsidRDefault="006D3681" w:rsidP="006D3681">
      <w:pPr>
        <w:rPr>
          <w:sz w:val="24"/>
        </w:rPr>
      </w:pPr>
    </w:p>
    <w:p w14:paraId="1335AE8D" w14:textId="77777777" w:rsidR="006D3681" w:rsidRPr="0031212E" w:rsidRDefault="006D3681" w:rsidP="006D3681">
      <w:pPr>
        <w:rPr>
          <w:sz w:val="24"/>
        </w:rPr>
      </w:pPr>
    </w:p>
    <w:p w14:paraId="0D760934" w14:textId="77777777" w:rsidR="006D3681" w:rsidRPr="0031212E" w:rsidRDefault="006D3681" w:rsidP="006D3681">
      <w:pPr>
        <w:rPr>
          <w:sz w:val="24"/>
        </w:rPr>
      </w:pPr>
    </w:p>
    <w:p w14:paraId="044BC94A" w14:textId="77777777" w:rsidR="006D3681" w:rsidRPr="0031212E" w:rsidRDefault="006D3681" w:rsidP="006D3681">
      <w:pPr>
        <w:rPr>
          <w:sz w:val="24"/>
        </w:rPr>
      </w:pPr>
    </w:p>
    <w:p w14:paraId="6A75D49A" w14:textId="77777777" w:rsidR="006D3681" w:rsidRPr="0031212E" w:rsidRDefault="006D3681" w:rsidP="006D3681">
      <w:pPr>
        <w:rPr>
          <w:sz w:val="24"/>
        </w:rPr>
      </w:pPr>
      <w:r>
        <w:rPr>
          <w:noProof/>
        </w:rPr>
        <mc:AlternateContent>
          <mc:Choice Requires="wpg">
            <w:drawing>
              <wp:anchor distT="0" distB="0" distL="114300" distR="114300" simplePos="0" relativeHeight="251708416" behindDoc="0" locked="0" layoutInCell="1" allowOverlap="1" wp14:anchorId="2F651CCE" wp14:editId="6A57C947">
                <wp:simplePos x="0" y="0"/>
                <wp:positionH relativeFrom="page">
                  <wp:posOffset>-441960</wp:posOffset>
                </wp:positionH>
                <wp:positionV relativeFrom="paragraph">
                  <wp:posOffset>446405</wp:posOffset>
                </wp:positionV>
                <wp:extent cx="3459480" cy="3665855"/>
                <wp:effectExtent l="0" t="0" r="7620" b="0"/>
                <wp:wrapNone/>
                <wp:docPr id="98" name="Group 98" descr="Hexagonal shapes"/>
                <wp:cNvGraphicFramePr/>
                <a:graphic xmlns:a="http://schemas.openxmlformats.org/drawingml/2006/main">
                  <a:graphicData uri="http://schemas.microsoft.com/office/word/2010/wordprocessingGroup">
                    <wpg:wgp>
                      <wpg:cNvGrpSpPr/>
                      <wpg:grpSpPr>
                        <a:xfrm rot="10800000">
                          <a:off x="0" y="0"/>
                          <a:ext cx="3459480" cy="3665855"/>
                          <a:chOff x="0" y="0"/>
                          <a:chExt cx="4363142" cy="4778829"/>
                        </a:xfrm>
                      </wpg:grpSpPr>
                      <pic:pic xmlns:pic="http://schemas.openxmlformats.org/drawingml/2006/picture">
                        <pic:nvPicPr>
                          <pic:cNvPr id="99" name="Graphic 99" descr="hexagon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831272" y="0"/>
                            <a:ext cx="3531870" cy="4088130"/>
                          </a:xfrm>
                          <a:prstGeom prst="rect">
                            <a:avLst/>
                          </a:prstGeom>
                        </pic:spPr>
                      </pic:pic>
                      <pic:pic xmlns:pic="http://schemas.openxmlformats.org/drawingml/2006/picture">
                        <pic:nvPicPr>
                          <pic:cNvPr id="100" name="Graphic 100"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320633" y="1080655"/>
                            <a:ext cx="2771775" cy="3203575"/>
                          </a:xfrm>
                          <a:prstGeom prst="rect">
                            <a:avLst/>
                          </a:prstGeom>
                        </pic:spPr>
                      </pic:pic>
                      <pic:pic xmlns:pic="http://schemas.openxmlformats.org/drawingml/2006/picture">
                        <pic:nvPicPr>
                          <pic:cNvPr id="101" name="Graphic 101"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2256312"/>
                            <a:ext cx="1583055" cy="1832610"/>
                          </a:xfrm>
                          <a:prstGeom prst="rect">
                            <a:avLst/>
                          </a:prstGeom>
                        </pic:spPr>
                      </pic:pic>
                      <pic:pic xmlns:pic="http://schemas.openxmlformats.org/drawingml/2006/picture">
                        <pic:nvPicPr>
                          <pic:cNvPr id="102" name="Graphic 102"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274654" id="Group 98" o:spid="_x0000_s1026" alt="Hexagonal shapes" style="position:absolute;margin-left:-34.8pt;margin-top:35.15pt;width:272.4pt;height:288.65pt;rotation:180;z-index:251708416;mso-position-horizont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">
                <v:shape id="Graphic 99"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">
                  <v:imagedata r:id="rId15" o:title="hexagon 1"/>
                </v:shape>
                <v:shape id="Graphic 100"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">
                  <v:imagedata r:id="rId16" o:title="hexagon 2"/>
                </v:shape>
                <v:shape id="Graphic 101"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">
                  <v:imagedata r:id="rId17" o:title="hexagon 4"/>
                </v:shape>
                <v:shape id="Graphic 102"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">
                  <v:imagedata r:id="rId18" o:title="hexagon 3"/>
                </v:shape>
                <w10:wrap anchorx="page"/>
              </v:group>
            </w:pict>
          </mc:Fallback>
        </mc:AlternateContent>
      </w:r>
    </w:p>
    <w:p w14:paraId="456A050A" w14:textId="77777777" w:rsidR="006D3681" w:rsidRDefault="006D3681" w:rsidP="006D3681"/>
    <w:p w14:paraId="0F503C75" w14:textId="77777777" w:rsidR="006D3681" w:rsidRDefault="006D3681" w:rsidP="006D3681">
      <w:pPr>
        <w:rPr>
          <w:sz w:val="24"/>
        </w:rPr>
      </w:pPr>
    </w:p>
    <w:p w14:paraId="142C1698" w14:textId="77777777" w:rsidR="006D3681" w:rsidRDefault="006D3681" w:rsidP="006D3681">
      <w:pPr>
        <w:rPr>
          <w:sz w:val="24"/>
        </w:rPr>
      </w:pPr>
    </w:p>
    <w:p w14:paraId="7A6B80A2" w14:textId="77777777" w:rsidR="006D3681" w:rsidRDefault="006D3681" w:rsidP="006D3681">
      <w:pPr>
        <w:rPr>
          <w:sz w:val="24"/>
        </w:rPr>
      </w:pPr>
    </w:p>
    <w:p w14:paraId="08A2AE21" w14:textId="0932C8A2" w:rsidR="0007011C" w:rsidRPr="0007011C" w:rsidRDefault="006D3681" w:rsidP="006D3681">
      <w:pPr>
        <w:tabs>
          <w:tab w:val="left" w:pos="8880"/>
        </w:tabs>
        <w:rPr>
          <w:sz w:val="24"/>
        </w:rPr>
      </w:pPr>
      <w:r>
        <w:rPr>
          <w:sz w:val="24"/>
        </w:rPr>
        <w:br w:type="page"/>
      </w:r>
    </w:p>
    <w:tbl>
      <w:tblPr>
        <w:tblStyle w:val="PlainTable4"/>
        <w:tblpPr w:leftFromText="180" w:rightFromText="180" w:vertAnchor="page" w:horzAnchor="margin" w:tblpY="2161"/>
        <w:tblW w:w="9485" w:type="dxa"/>
        <w:tblLayout w:type="fixed"/>
        <w:tblLook w:val="04A0" w:firstRow="1" w:lastRow="0" w:firstColumn="1" w:lastColumn="0" w:noHBand="0" w:noVBand="1"/>
      </w:tblPr>
      <w:tblGrid>
        <w:gridCol w:w="9485"/>
      </w:tblGrid>
      <w:tr w:rsidR="00786F72" w14:paraId="26A560F5" w14:textId="77777777" w:rsidTr="003C0BD1">
        <w:trPr>
          <w:cnfStyle w:val="100000000000" w:firstRow="1" w:lastRow="0" w:firstColumn="0" w:lastColumn="0" w:oddVBand="0" w:evenVBand="0" w:oddHBand="0"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9485" w:type="dxa"/>
          </w:tcPr>
          <w:p w14:paraId="1F73558A" w14:textId="77777777" w:rsidR="00786F72" w:rsidRPr="00B903A7" w:rsidRDefault="00786F72" w:rsidP="00A415F4">
            <w:pPr>
              <w:pStyle w:val="Title"/>
              <w:rPr>
                <w:b/>
              </w:rPr>
            </w:pPr>
            <w:r>
              <w:rPr>
                <w:noProof/>
                <w14:ligatures w14:val="none"/>
                <w14:cntxtAlts w14:val="0"/>
              </w:rPr>
              <w:lastRenderedPageBreak/>
              <mc:AlternateContent>
                <mc:Choice Requires="wps">
                  <w:drawing>
                    <wp:inline distT="0" distB="0" distL="0" distR="0" wp14:anchorId="48842E70" wp14:editId="44D1A912">
                      <wp:extent cx="4404360" cy="502920"/>
                      <wp:effectExtent l="0" t="0" r="0" b="0"/>
                      <wp:docPr id="40" name="Text Box 40"/>
                      <wp:cNvGraphicFramePr/>
                      <a:graphic xmlns:a="http://schemas.openxmlformats.org/drawingml/2006/main">
                        <a:graphicData uri="http://schemas.microsoft.com/office/word/2010/wordprocessingShape">
                          <wps:wsp>
                            <wps:cNvSpPr txBox="1"/>
                            <wps:spPr>
                              <a:xfrm>
                                <a:off x="0" y="0"/>
                                <a:ext cx="4404360" cy="502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A7CDA7" w14:textId="2AE8E3DA" w:rsidR="009104A0" w:rsidRPr="00B903A7" w:rsidRDefault="009104A0" w:rsidP="00786F72">
                                  <w:pPr>
                                    <w:pStyle w:val="Title"/>
                                  </w:pPr>
                                  <w:r>
                                    <w:t>Animal Adoption Application</w:t>
                                  </w:r>
                                </w:p>
                                <w:p w14:paraId="0D894E32" w14:textId="77777777" w:rsidR="009104A0" w:rsidRDefault="009104A0" w:rsidP="00786F72">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8842E70" id="Text Box 40" o:spid="_x0000_s1041" type="#_x0000_t202" style="width:346.8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" filled="f" stroked="f">
                      <v:textbox>
                        <w:txbxContent>
                          <w:p w14:paraId="31A7CDA7" w14:textId="2AE8E3DA" w:rsidR="009104A0" w:rsidRPr="00B903A7" w:rsidRDefault="009104A0" w:rsidP="00786F72">
                            <w:pPr>
                              <w:pStyle w:val="Title"/>
                            </w:pPr>
                            <w:r>
                              <w:t>Animal Adoption Application</w:t>
                            </w:r>
                          </w:p>
                          <w:p w14:paraId="0D894E32" w14:textId="77777777" w:rsidR="009104A0" w:rsidRDefault="009104A0" w:rsidP="00786F72">
                            <w:pPr>
                              <w:pStyle w:val="Title"/>
                            </w:pPr>
                          </w:p>
                        </w:txbxContent>
                      </v:textbox>
                      <w10:anchorlock/>
                    </v:shape>
                  </w:pict>
                </mc:Fallback>
              </mc:AlternateContent>
            </w:r>
          </w:p>
        </w:tc>
      </w:tr>
      <w:tr w:rsidR="00786F72" w14:paraId="638C8B13" w14:textId="77777777" w:rsidTr="003C0BD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9485" w:type="dxa"/>
            <w:tcBorders>
              <w:bottom w:val="single" w:sz="4" w:space="0" w:color="5B63B7" w:themeColor="text2" w:themeTint="99"/>
            </w:tcBorders>
            <w:shd w:val="clear" w:color="auto" w:fill="auto"/>
          </w:tcPr>
          <w:p w14:paraId="318557F8" w14:textId="77777777" w:rsidR="00786F72" w:rsidRPr="00B903A7" w:rsidRDefault="00786F72" w:rsidP="00A415F4">
            <w:pPr>
              <w:pStyle w:val="Subtitle"/>
              <w:rPr>
                <w:b/>
              </w:rPr>
            </w:pPr>
            <w:r>
              <w:rPr>
                <w:noProof/>
              </w:rPr>
              <mc:AlternateContent>
                <mc:Choice Requires="wps">
                  <w:drawing>
                    <wp:inline distT="0" distB="0" distL="0" distR="0" wp14:anchorId="32F6E17C" wp14:editId="4060D1B5">
                      <wp:extent cx="5044440" cy="297180"/>
                      <wp:effectExtent l="0" t="0" r="0" b="7620"/>
                      <wp:docPr id="41" name="Text Box 41"/>
                      <wp:cNvGraphicFramePr/>
                      <a:graphic xmlns:a="http://schemas.openxmlformats.org/drawingml/2006/main">
                        <a:graphicData uri="http://schemas.microsoft.com/office/word/2010/wordprocessingShape">
                          <wps:wsp>
                            <wps:cNvSpPr txBox="1"/>
                            <wps:spPr>
                              <a:xfrm>
                                <a:off x="0" y="0"/>
                                <a:ext cx="504444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365875" w14:textId="0DB198ED" w:rsidR="009104A0" w:rsidRPr="009823B0" w:rsidRDefault="009104A0" w:rsidP="00786F72">
                                  <w:pPr>
                                    <w:pStyle w:val="Subtitle"/>
                                  </w:pPr>
                                  <w:r>
                                    <w:t>Functionality of Hexagon Animal Shelter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F6E17C" id="Text Box 41" o:spid="_x0000_s1042" type="#_x0000_t202" style="width:397.2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" filled="f" stroked="f">
                      <v:textbox>
                        <w:txbxContent>
                          <w:p w14:paraId="24365875" w14:textId="0DB198ED" w:rsidR="009104A0" w:rsidRPr="009823B0" w:rsidRDefault="009104A0" w:rsidP="00786F72">
                            <w:pPr>
                              <w:pStyle w:val="Subtitle"/>
                            </w:pPr>
                            <w:r>
                              <w:t>Functionality of Hexagon Animal Shelter Website</w:t>
                            </w:r>
                          </w:p>
                        </w:txbxContent>
                      </v:textbox>
                      <w10:anchorlock/>
                    </v:shape>
                  </w:pict>
                </mc:Fallback>
              </mc:AlternateContent>
            </w:r>
          </w:p>
        </w:tc>
      </w:tr>
      <w:tr w:rsidR="00786F72" w:rsidRPr="004F53E9" w14:paraId="69012C80" w14:textId="77777777" w:rsidTr="003C0BD1">
        <w:trPr>
          <w:trHeight w:val="8510"/>
        </w:trPr>
        <w:tc>
          <w:tcPr>
            <w:cnfStyle w:val="001000000000" w:firstRow="0" w:lastRow="0" w:firstColumn="1" w:lastColumn="0" w:oddVBand="0" w:evenVBand="0" w:oddHBand="0" w:evenHBand="0" w:firstRowFirstColumn="0" w:firstRowLastColumn="0" w:lastRowFirstColumn="0" w:lastRowLastColumn="0"/>
            <w:tcW w:w="9485" w:type="dxa"/>
            <w:tcBorders>
              <w:top w:val="single" w:sz="4" w:space="0" w:color="5B63B7" w:themeColor="text2" w:themeTint="99"/>
              <w:bottom w:val="single" w:sz="4" w:space="0" w:color="5B63B7" w:themeColor="text2" w:themeTint="99"/>
            </w:tcBorders>
          </w:tcPr>
          <w:p w14:paraId="21C04AC5" w14:textId="77777777" w:rsidR="00786F72" w:rsidRPr="0031212E" w:rsidRDefault="00786F72" w:rsidP="00A415F4">
            <w:pPr>
              <w:jc w:val="center"/>
            </w:pPr>
            <w:r>
              <w:rPr>
                <w:noProof/>
              </w:rPr>
              <mc:AlternateContent>
                <mc:Choice Requires="wps">
                  <w:drawing>
                    <wp:inline distT="0" distB="0" distL="0" distR="0" wp14:anchorId="42DF434E" wp14:editId="32F46023">
                      <wp:extent cx="6151418" cy="5623560"/>
                      <wp:effectExtent l="0" t="0" r="0" b="0"/>
                      <wp:docPr id="42" name="Text Box 42"/>
                      <wp:cNvGraphicFramePr/>
                      <a:graphic xmlns:a="http://schemas.openxmlformats.org/drawingml/2006/main">
                        <a:graphicData uri="http://schemas.microsoft.com/office/word/2010/wordprocessingShape">
                          <wps:wsp>
                            <wps:cNvSpPr txBox="1"/>
                            <wps:spPr>
                              <a:xfrm>
                                <a:off x="0" y="0"/>
                                <a:ext cx="6151418" cy="5623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5833B6" w14:textId="0F41C495" w:rsidR="009104A0" w:rsidRDefault="009104A0" w:rsidP="00786F72">
                                  <w:pPr>
                                    <w:pStyle w:val="Heading2"/>
                                    <w:spacing w:before="0"/>
                                  </w:pPr>
                                  <w:r>
                                    <w:t>List of Features and Functions</w:t>
                                  </w:r>
                                </w:p>
                                <w:p w14:paraId="691F444B" w14:textId="2DAFD53A" w:rsidR="009104A0" w:rsidRDefault="009104A0" w:rsidP="006739A3">
                                  <w:pPr>
                                    <w:spacing w:after="0" w:line="240" w:lineRule="auto"/>
                                  </w:pPr>
                                  <w:r>
                                    <w:t xml:space="preserve">The Animal Adoption Application in the Hexagon Animal Shelter Website will complete two main functions: regulation of animal data and regulation of user data. </w:t>
                                  </w:r>
                                </w:p>
                                <w:p w14:paraId="4D93CBEA" w14:textId="77777777" w:rsidR="009104A0" w:rsidRPr="006739A3" w:rsidRDefault="009104A0" w:rsidP="006739A3">
                                  <w:pPr>
                                    <w:spacing w:after="0" w:line="240" w:lineRule="auto"/>
                                  </w:pPr>
                                </w:p>
                                <w:p w14:paraId="5214923B" w14:textId="04819F58" w:rsidR="009104A0" w:rsidRDefault="009104A0" w:rsidP="00007323">
                                  <w:pPr>
                                    <w:pStyle w:val="ListParagraph"/>
                                    <w:numPr>
                                      <w:ilvl w:val="0"/>
                                      <w:numId w:val="2"/>
                                    </w:numPr>
                                    <w:spacing w:after="0"/>
                                  </w:pPr>
                                  <w:r>
                                    <w:t>Visit home page</w:t>
                                  </w:r>
                                </w:p>
                                <w:p w14:paraId="7BCAB56D" w14:textId="66DBFCB9" w:rsidR="009104A0" w:rsidRDefault="009104A0" w:rsidP="00007323">
                                  <w:pPr>
                                    <w:pStyle w:val="ListParagraph"/>
                                    <w:numPr>
                                      <w:ilvl w:val="0"/>
                                      <w:numId w:val="2"/>
                                    </w:numPr>
                                    <w:spacing w:after="0"/>
                                  </w:pPr>
                                  <w:r>
                                    <w:t>Visit about page</w:t>
                                  </w:r>
                                </w:p>
                                <w:p w14:paraId="207B262B" w14:textId="39178F45" w:rsidR="009104A0" w:rsidRDefault="009104A0" w:rsidP="00007323">
                                  <w:pPr>
                                    <w:pStyle w:val="ListParagraph"/>
                                    <w:numPr>
                                      <w:ilvl w:val="0"/>
                                      <w:numId w:val="2"/>
                                    </w:numPr>
                                    <w:spacing w:after="0"/>
                                  </w:pPr>
                                  <w:r>
                                    <w:t>Visit contact page</w:t>
                                  </w:r>
                                </w:p>
                                <w:p w14:paraId="529E9F72" w14:textId="374CD626" w:rsidR="009104A0" w:rsidRDefault="009104A0" w:rsidP="00007323">
                                  <w:pPr>
                                    <w:pStyle w:val="ListParagraph"/>
                                    <w:numPr>
                                      <w:ilvl w:val="0"/>
                                      <w:numId w:val="2"/>
                                    </w:numPr>
                                    <w:spacing w:after="0"/>
                                  </w:pPr>
                                  <w:r>
                                    <w:t>Visit all animals page</w:t>
                                  </w:r>
                                </w:p>
                                <w:p w14:paraId="19C04BBF" w14:textId="52677AB9" w:rsidR="009104A0" w:rsidRDefault="009104A0" w:rsidP="00007323">
                                  <w:pPr>
                                    <w:pStyle w:val="ListParagraph"/>
                                    <w:numPr>
                                      <w:ilvl w:val="0"/>
                                      <w:numId w:val="2"/>
                                    </w:numPr>
                                    <w:spacing w:after="0"/>
                                  </w:pPr>
                                  <w:r>
                                    <w:t>Visit each animal profile page</w:t>
                                  </w:r>
                                </w:p>
                                <w:p w14:paraId="0C7C754A" w14:textId="25F5DFFE" w:rsidR="009104A0" w:rsidRDefault="009104A0" w:rsidP="00007323">
                                  <w:pPr>
                                    <w:pStyle w:val="ListParagraph"/>
                                    <w:numPr>
                                      <w:ilvl w:val="0"/>
                                      <w:numId w:val="2"/>
                                    </w:numPr>
                                    <w:spacing w:after="0"/>
                                  </w:pPr>
                                  <w:r>
                                    <w:t>Search animals by name or breed</w:t>
                                  </w:r>
                                </w:p>
                                <w:p w14:paraId="58395EA4" w14:textId="61727654" w:rsidR="009104A0" w:rsidRDefault="009104A0" w:rsidP="006F64F7">
                                  <w:pPr>
                                    <w:pStyle w:val="ListParagraph"/>
                                    <w:numPr>
                                      <w:ilvl w:val="0"/>
                                      <w:numId w:val="2"/>
                                    </w:numPr>
                                    <w:spacing w:after="0"/>
                                  </w:pPr>
                                  <w:r>
                                    <w:t>Register user</w:t>
                                  </w:r>
                                </w:p>
                                <w:p w14:paraId="15DA2D74" w14:textId="7F3271DE" w:rsidR="009104A0" w:rsidRDefault="009104A0" w:rsidP="007236AF">
                                  <w:pPr>
                                    <w:pStyle w:val="ListParagraph"/>
                                    <w:numPr>
                                      <w:ilvl w:val="0"/>
                                      <w:numId w:val="2"/>
                                    </w:numPr>
                                    <w:spacing w:after="0"/>
                                  </w:pPr>
                                  <w:r>
                                    <w:t>User Login</w:t>
                                  </w:r>
                                </w:p>
                                <w:p w14:paraId="4D474D6E" w14:textId="22B8B846" w:rsidR="009104A0" w:rsidRDefault="009104A0" w:rsidP="007236AF">
                                  <w:pPr>
                                    <w:pStyle w:val="ListParagraph"/>
                                    <w:numPr>
                                      <w:ilvl w:val="0"/>
                                      <w:numId w:val="2"/>
                                    </w:numPr>
                                    <w:spacing w:after="0"/>
                                  </w:pPr>
                                  <w:r>
                                    <w:t>User accounts:</w:t>
                                  </w:r>
                                </w:p>
                                <w:p w14:paraId="2E221992" w14:textId="77777777" w:rsidR="009104A0" w:rsidRDefault="009104A0" w:rsidP="007236AF">
                                  <w:pPr>
                                    <w:pStyle w:val="ListParagraph"/>
                                    <w:numPr>
                                      <w:ilvl w:val="1"/>
                                      <w:numId w:val="2"/>
                                    </w:numPr>
                                    <w:spacing w:after="0"/>
                                  </w:pPr>
                                  <w:r>
                                    <w:t>View user profile</w:t>
                                  </w:r>
                                </w:p>
                                <w:p w14:paraId="6D3BD139" w14:textId="5406A8AF" w:rsidR="009104A0" w:rsidRDefault="009104A0" w:rsidP="007236AF">
                                  <w:pPr>
                                    <w:pStyle w:val="ListParagraph"/>
                                    <w:numPr>
                                      <w:ilvl w:val="1"/>
                                      <w:numId w:val="2"/>
                                    </w:numPr>
                                    <w:spacing w:after="0"/>
                                  </w:pPr>
                                  <w:r>
                                    <w:t>Edit user information</w:t>
                                  </w:r>
                                </w:p>
                                <w:p w14:paraId="1E822D40" w14:textId="3C232E40" w:rsidR="009104A0" w:rsidRDefault="009104A0" w:rsidP="007236AF">
                                  <w:pPr>
                                    <w:pStyle w:val="ListParagraph"/>
                                    <w:numPr>
                                      <w:ilvl w:val="1"/>
                                      <w:numId w:val="2"/>
                                    </w:numPr>
                                    <w:spacing w:after="0"/>
                                  </w:pPr>
                                  <w:r>
                                    <w:t>Users must be at least 18 years of age to adopt or create a profile</w:t>
                                  </w:r>
                                </w:p>
                                <w:p w14:paraId="237D832F" w14:textId="23822049" w:rsidR="009104A0" w:rsidRDefault="009104A0" w:rsidP="001937B6">
                                  <w:pPr>
                                    <w:pStyle w:val="ListParagraph"/>
                                    <w:numPr>
                                      <w:ilvl w:val="0"/>
                                      <w:numId w:val="2"/>
                                    </w:numPr>
                                    <w:spacing w:after="0"/>
                                  </w:pPr>
                                  <w:r>
                                    <w:t>Administrator User Additional Features:</w:t>
                                  </w:r>
                                </w:p>
                                <w:p w14:paraId="211E56E7" w14:textId="77777777" w:rsidR="009104A0" w:rsidRDefault="009104A0" w:rsidP="001937B6">
                                  <w:pPr>
                                    <w:pStyle w:val="ListParagraph"/>
                                    <w:numPr>
                                      <w:ilvl w:val="1"/>
                                      <w:numId w:val="2"/>
                                    </w:numPr>
                                    <w:spacing w:after="0"/>
                                  </w:pPr>
                                  <w:r>
                                    <w:t>View all users</w:t>
                                  </w:r>
                                </w:p>
                                <w:p w14:paraId="23F89192" w14:textId="77777777" w:rsidR="009104A0" w:rsidRDefault="009104A0" w:rsidP="001937B6">
                                  <w:pPr>
                                    <w:pStyle w:val="ListParagraph"/>
                                    <w:numPr>
                                      <w:ilvl w:val="1"/>
                                      <w:numId w:val="2"/>
                                    </w:numPr>
                                    <w:spacing w:after="0"/>
                                  </w:pPr>
                                  <w:r>
                                    <w:t>Edit animal profile</w:t>
                                  </w:r>
                                </w:p>
                                <w:p w14:paraId="11F5439E" w14:textId="77777777" w:rsidR="009104A0" w:rsidRDefault="009104A0" w:rsidP="001937B6">
                                  <w:pPr>
                                    <w:pStyle w:val="ListParagraph"/>
                                    <w:numPr>
                                      <w:ilvl w:val="1"/>
                                      <w:numId w:val="2"/>
                                    </w:numPr>
                                    <w:spacing w:after="0"/>
                                  </w:pPr>
                                  <w:r>
                                    <w:t>Delete animal profile</w:t>
                                  </w:r>
                                </w:p>
                                <w:p w14:paraId="092FB302" w14:textId="0F85E058" w:rsidR="009104A0" w:rsidRDefault="009104A0" w:rsidP="001937B6">
                                  <w:pPr>
                                    <w:pStyle w:val="ListParagraph"/>
                                    <w:numPr>
                                      <w:ilvl w:val="1"/>
                                      <w:numId w:val="2"/>
                                    </w:numPr>
                                    <w:spacing w:after="0"/>
                                  </w:pPr>
                                  <w:r>
                                    <w:t>Add animal profile</w:t>
                                  </w:r>
                                </w:p>
                                <w:p w14:paraId="1DFC4672" w14:textId="34ED9C20" w:rsidR="009104A0" w:rsidRDefault="009104A0" w:rsidP="001937B6">
                                  <w:pPr>
                                    <w:pStyle w:val="ListParagraph"/>
                                    <w:numPr>
                                      <w:ilvl w:val="0"/>
                                      <w:numId w:val="2"/>
                                    </w:numPr>
                                    <w:spacing w:after="0"/>
                                  </w:pPr>
                                  <w:r>
                                    <w:t xml:space="preserve">Handle errors </w:t>
                                  </w:r>
                                </w:p>
                                <w:p w14:paraId="1A8B38D1" w14:textId="42834C2C" w:rsidR="009104A0" w:rsidRDefault="009104A0" w:rsidP="001937B6">
                                  <w:pPr>
                                    <w:pStyle w:val="ListParagraph"/>
                                    <w:numPr>
                                      <w:ilvl w:val="1"/>
                                      <w:numId w:val="2"/>
                                    </w:numPr>
                                    <w:spacing w:after="0"/>
                                  </w:pPr>
                                  <w:r>
                                    <w:t>Let users know if errors occur</w:t>
                                  </w:r>
                                </w:p>
                                <w:p w14:paraId="420E00C9" w14:textId="0E31490C" w:rsidR="009104A0" w:rsidRDefault="009104A0" w:rsidP="001937B6">
                                  <w:pPr>
                                    <w:pStyle w:val="ListParagraph"/>
                                    <w:numPr>
                                      <w:ilvl w:val="1"/>
                                      <w:numId w:val="2"/>
                                    </w:numPr>
                                    <w:spacing w:after="0"/>
                                  </w:pPr>
                                  <w:r>
                                    <w:t>Stop database transactions if errors occur</w:t>
                                  </w:r>
                                </w:p>
                                <w:p w14:paraId="051A7AF3" w14:textId="5BF6FC17" w:rsidR="009104A0" w:rsidRDefault="009104A0" w:rsidP="001937B6">
                                  <w:pPr>
                                    <w:pStyle w:val="ListParagraph"/>
                                    <w:spacing w:after="0"/>
                                    <w:ind w:left="1440" w:firstLine="0"/>
                                  </w:pPr>
                                </w:p>
                                <w:p w14:paraId="5B4B3313" w14:textId="77777777" w:rsidR="009104A0" w:rsidRDefault="009104A0" w:rsidP="00F416E3">
                                  <w:pPr>
                                    <w:pStyle w:val="Heading2"/>
                                    <w:spacing w:before="0"/>
                                  </w:pPr>
                                  <w:r>
                                    <w:t>Data Structure</w:t>
                                  </w:r>
                                </w:p>
                                <w:p w14:paraId="7A3ACC6E" w14:textId="5292BAE9" w:rsidR="009104A0" w:rsidRDefault="009104A0" w:rsidP="00F416E3">
                                  <w:pPr>
                                    <w:spacing w:after="0"/>
                                  </w:pPr>
                                  <w:r>
                                    <w:t>Below is the structure of animal and user data that will be used in the Database</w:t>
                                  </w:r>
                                </w:p>
                                <w:tbl>
                                  <w:tblPr>
                                    <w:tblStyle w:val="GridTable7Colorful-Accent1"/>
                                    <w:tblW w:w="9360" w:type="dxa"/>
                                    <w:tblInd w:w="-180" w:type="dxa"/>
                                    <w:tblLayout w:type="fixed"/>
                                    <w:tblLook w:val="04A0" w:firstRow="1" w:lastRow="0" w:firstColumn="1" w:lastColumn="0" w:noHBand="0" w:noVBand="1"/>
                                  </w:tblPr>
                                  <w:tblGrid>
                                    <w:gridCol w:w="628"/>
                                    <w:gridCol w:w="620"/>
                                    <w:gridCol w:w="493"/>
                                    <w:gridCol w:w="1031"/>
                                    <w:gridCol w:w="1043"/>
                                    <w:gridCol w:w="1072"/>
                                    <w:gridCol w:w="1413"/>
                                    <w:gridCol w:w="990"/>
                                    <w:gridCol w:w="1260"/>
                                    <w:gridCol w:w="810"/>
                                  </w:tblGrid>
                                  <w:tr w:rsidR="009104A0" w14:paraId="61473183" w14:textId="77777777" w:rsidTr="001829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8" w:type="dxa"/>
                                        <w:gridSpan w:val="2"/>
                                      </w:tcPr>
                                      <w:p w14:paraId="518E37C8" w14:textId="77777777" w:rsidR="009104A0" w:rsidRDefault="009104A0" w:rsidP="00C93140">
                                        <w:pPr>
                                          <w:jc w:val="center"/>
                                        </w:pPr>
                                      </w:p>
                                    </w:tc>
                                    <w:tc>
                                      <w:tcPr>
                                        <w:tcW w:w="8112" w:type="dxa"/>
                                        <w:gridSpan w:val="8"/>
                                      </w:tcPr>
                                      <w:p w14:paraId="6F1705D2" w14:textId="4507A693" w:rsidR="009104A0" w:rsidRDefault="009104A0" w:rsidP="00C93140">
                                        <w:pPr>
                                          <w:jc w:val="center"/>
                                          <w:cnfStyle w:val="100000000000" w:firstRow="1" w:lastRow="0" w:firstColumn="0" w:lastColumn="0" w:oddVBand="0" w:evenVBand="0" w:oddHBand="0" w:evenHBand="0" w:firstRowFirstColumn="0" w:firstRowLastColumn="0" w:lastRowFirstColumn="0" w:lastRowLastColumn="0"/>
                                        </w:pPr>
                                        <w:r>
                                          <w:t>User Data</w:t>
                                        </w:r>
                                      </w:p>
                                    </w:tc>
                                  </w:tr>
                                  <w:tr w:rsidR="009104A0" w14:paraId="6EB99124" w14:textId="77777777" w:rsidTr="00182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034361E9" w14:textId="77777777" w:rsidR="009104A0" w:rsidRPr="00CE0C43" w:rsidRDefault="009104A0" w:rsidP="008F3BB4">
                                        <w:pPr>
                                          <w:jc w:val="left"/>
                                          <w:rPr>
                                            <w:sz w:val="18"/>
                                            <w:szCs w:val="18"/>
                                          </w:rPr>
                                        </w:pPr>
                                        <w:r w:rsidRPr="00CE0C43">
                                          <w:rPr>
                                            <w:sz w:val="18"/>
                                            <w:szCs w:val="18"/>
                                          </w:rPr>
                                          <w:t>Id</w:t>
                                        </w:r>
                                      </w:p>
                                    </w:tc>
                                    <w:tc>
                                      <w:tcPr>
                                        <w:tcW w:w="1113" w:type="dxa"/>
                                        <w:gridSpan w:val="2"/>
                                      </w:tcPr>
                                      <w:p w14:paraId="4B0FC9A9"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Username</w:t>
                                        </w:r>
                                      </w:p>
                                    </w:tc>
                                    <w:tc>
                                      <w:tcPr>
                                        <w:tcW w:w="1031" w:type="dxa"/>
                                      </w:tcPr>
                                      <w:p w14:paraId="67F59216" w14:textId="389B58FF"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Password</w:t>
                                        </w:r>
                                      </w:p>
                                    </w:tc>
                                    <w:tc>
                                      <w:tcPr>
                                        <w:tcW w:w="1043" w:type="dxa"/>
                                      </w:tcPr>
                                      <w:p w14:paraId="37B84412" w14:textId="57FEE073"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E0C43">
                                          <w:rPr>
                                            <w:sz w:val="18"/>
                                            <w:szCs w:val="18"/>
                                          </w:rPr>
                                          <w:t>Firstname</w:t>
                                        </w:r>
                                        <w:proofErr w:type="spellEnd"/>
                                      </w:p>
                                    </w:tc>
                                    <w:tc>
                                      <w:tcPr>
                                        <w:tcW w:w="1072" w:type="dxa"/>
                                      </w:tcPr>
                                      <w:p w14:paraId="331831B1"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E0C43">
                                          <w:rPr>
                                            <w:sz w:val="18"/>
                                            <w:szCs w:val="18"/>
                                          </w:rPr>
                                          <w:t>Lastname</w:t>
                                        </w:r>
                                        <w:proofErr w:type="spellEnd"/>
                                      </w:p>
                                    </w:tc>
                                    <w:tc>
                                      <w:tcPr>
                                        <w:tcW w:w="1413" w:type="dxa"/>
                                      </w:tcPr>
                                      <w:p w14:paraId="42373442"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Email</w:t>
                                        </w:r>
                                      </w:p>
                                    </w:tc>
                                    <w:tc>
                                      <w:tcPr>
                                        <w:tcW w:w="990" w:type="dxa"/>
                                      </w:tcPr>
                                      <w:p w14:paraId="5ADCA376" w14:textId="79C0185F"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Phone</w:t>
                                        </w:r>
                                      </w:p>
                                    </w:tc>
                                    <w:tc>
                                      <w:tcPr>
                                        <w:tcW w:w="1260" w:type="dxa"/>
                                      </w:tcPr>
                                      <w:p w14:paraId="5D77DDC0"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Birthday</w:t>
                                        </w:r>
                                      </w:p>
                                    </w:tc>
                                    <w:tc>
                                      <w:tcPr>
                                        <w:tcW w:w="810" w:type="dxa"/>
                                      </w:tcPr>
                                      <w:p w14:paraId="5A830091" w14:textId="3889C373"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Admi</w:t>
                                        </w:r>
                                        <w:r>
                                          <w:rPr>
                                            <w:sz w:val="18"/>
                                            <w:szCs w:val="18"/>
                                          </w:rPr>
                                          <w:t>n</w:t>
                                        </w:r>
                                      </w:p>
                                    </w:tc>
                                  </w:tr>
                                  <w:tr w:rsidR="009104A0" w14:paraId="0E3F2718" w14:textId="77777777" w:rsidTr="001829B9">
                                    <w:tc>
                                      <w:tcPr>
                                        <w:cnfStyle w:val="001000000000" w:firstRow="0" w:lastRow="0" w:firstColumn="1" w:lastColumn="0" w:oddVBand="0" w:evenVBand="0" w:oddHBand="0" w:evenHBand="0" w:firstRowFirstColumn="0" w:firstRowLastColumn="0" w:lastRowFirstColumn="0" w:lastRowLastColumn="0"/>
                                        <w:tcW w:w="628" w:type="dxa"/>
                                      </w:tcPr>
                                      <w:p w14:paraId="60020371" w14:textId="77777777" w:rsidR="009104A0" w:rsidRPr="00CE0C43" w:rsidRDefault="009104A0" w:rsidP="008F3BB4">
                                        <w:pPr>
                                          <w:jc w:val="left"/>
                                          <w:rPr>
                                            <w:sz w:val="18"/>
                                            <w:szCs w:val="18"/>
                                          </w:rPr>
                                        </w:pPr>
                                        <w:r w:rsidRPr="00CE0C43">
                                          <w:rPr>
                                            <w:sz w:val="18"/>
                                            <w:szCs w:val="18"/>
                                          </w:rPr>
                                          <w:t>auto</w:t>
                                        </w:r>
                                      </w:p>
                                    </w:tc>
                                    <w:tc>
                                      <w:tcPr>
                                        <w:tcW w:w="1113" w:type="dxa"/>
                                        <w:gridSpan w:val="2"/>
                                      </w:tcPr>
                                      <w:p w14:paraId="484AFF82"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sh39</w:t>
                                        </w:r>
                                      </w:p>
                                    </w:tc>
                                    <w:tc>
                                      <w:tcPr>
                                        <w:tcW w:w="1031" w:type="dxa"/>
                                      </w:tcPr>
                                      <w:p w14:paraId="34CABA62" w14:textId="539E30B2"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Sh39</w:t>
                                        </w:r>
                                      </w:p>
                                    </w:tc>
                                    <w:tc>
                                      <w:tcPr>
                                        <w:tcW w:w="1043" w:type="dxa"/>
                                      </w:tcPr>
                                      <w:p w14:paraId="003908EE" w14:textId="52F24EED"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Sarah</w:t>
                                        </w:r>
                                      </w:p>
                                    </w:tc>
                                    <w:tc>
                                      <w:tcPr>
                                        <w:tcW w:w="1072" w:type="dxa"/>
                                      </w:tcPr>
                                      <w:p w14:paraId="271838C0"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Harris</w:t>
                                        </w:r>
                                      </w:p>
                                    </w:tc>
                                    <w:tc>
                                      <w:tcPr>
                                        <w:tcW w:w="1413" w:type="dxa"/>
                                      </w:tcPr>
                                      <w:p w14:paraId="6745F09F" w14:textId="74955E38"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sh</w:t>
                                        </w:r>
                                        <w:r w:rsidRPr="00CE0C43">
                                          <w:rPr>
                                            <w:sz w:val="18"/>
                                            <w:szCs w:val="18"/>
                                          </w:rPr>
                                          <w:t>@mail.com</w:t>
                                        </w:r>
                                      </w:p>
                                    </w:tc>
                                    <w:tc>
                                      <w:tcPr>
                                        <w:tcW w:w="990" w:type="dxa"/>
                                      </w:tcPr>
                                      <w:p w14:paraId="012CE7F2"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1231231</w:t>
                                        </w:r>
                                      </w:p>
                                    </w:tc>
                                    <w:tc>
                                      <w:tcPr>
                                        <w:tcW w:w="1260" w:type="dxa"/>
                                      </w:tcPr>
                                      <w:p w14:paraId="32CADCC5"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04/02/199</w:t>
                                        </w:r>
                                        <w:r>
                                          <w:rPr>
                                            <w:sz w:val="18"/>
                                            <w:szCs w:val="18"/>
                                          </w:rPr>
                                          <w:t>9</w:t>
                                        </w:r>
                                      </w:p>
                                    </w:tc>
                                    <w:tc>
                                      <w:tcPr>
                                        <w:tcW w:w="810" w:type="dxa"/>
                                      </w:tcPr>
                                      <w:p w14:paraId="2B8451B4"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9104A0" w14:paraId="28916170" w14:textId="77777777" w:rsidTr="00182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27CB847F" w14:textId="77777777" w:rsidR="009104A0" w:rsidRPr="00CE0C43" w:rsidRDefault="009104A0" w:rsidP="00C93140">
                                        <w:pPr>
                                          <w:jc w:val="center"/>
                                          <w:rPr>
                                            <w:sz w:val="18"/>
                                            <w:szCs w:val="18"/>
                                          </w:rPr>
                                        </w:pPr>
                                      </w:p>
                                    </w:tc>
                                    <w:tc>
                                      <w:tcPr>
                                        <w:tcW w:w="1113" w:type="dxa"/>
                                        <w:gridSpan w:val="2"/>
                                      </w:tcPr>
                                      <w:p w14:paraId="45A6C3E1"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giovonniT</w:t>
                                        </w:r>
                                        <w:proofErr w:type="spellEnd"/>
                                      </w:p>
                                    </w:tc>
                                    <w:tc>
                                      <w:tcPr>
                                        <w:tcW w:w="1031" w:type="dxa"/>
                                      </w:tcPr>
                                      <w:p w14:paraId="6B8B96E8" w14:textId="6BCF6877" w:rsidR="009104A0"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Gt789</w:t>
                                        </w:r>
                                      </w:p>
                                    </w:tc>
                                    <w:tc>
                                      <w:tcPr>
                                        <w:tcW w:w="1043" w:type="dxa"/>
                                      </w:tcPr>
                                      <w:p w14:paraId="29B578BA" w14:textId="605D04BC"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Giovonni</w:t>
                                        </w:r>
                                      </w:p>
                                    </w:tc>
                                    <w:tc>
                                      <w:tcPr>
                                        <w:tcW w:w="1072" w:type="dxa"/>
                                      </w:tcPr>
                                      <w:p w14:paraId="31E53B9B"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Taylor</w:t>
                                        </w:r>
                                      </w:p>
                                    </w:tc>
                                    <w:tc>
                                      <w:tcPr>
                                        <w:tcW w:w="1413" w:type="dxa"/>
                                      </w:tcPr>
                                      <w:p w14:paraId="422C8073"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gt@mail.com</w:t>
                                        </w:r>
                                      </w:p>
                                    </w:tc>
                                    <w:tc>
                                      <w:tcPr>
                                        <w:tcW w:w="990" w:type="dxa"/>
                                      </w:tcPr>
                                      <w:p w14:paraId="40489F22"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3213213</w:t>
                                        </w:r>
                                      </w:p>
                                    </w:tc>
                                    <w:tc>
                                      <w:tcPr>
                                        <w:tcW w:w="1260" w:type="dxa"/>
                                      </w:tcPr>
                                      <w:p w14:paraId="3D0DAFA5" w14:textId="5606791F"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09/07/1997</w:t>
                                        </w:r>
                                      </w:p>
                                    </w:tc>
                                    <w:tc>
                                      <w:tcPr>
                                        <w:tcW w:w="810" w:type="dxa"/>
                                      </w:tcPr>
                                      <w:p w14:paraId="5118340B"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r>
                                  <w:tr w:rsidR="009104A0" w14:paraId="20B0551D" w14:textId="77777777" w:rsidTr="001829B9">
                                    <w:tc>
                                      <w:tcPr>
                                        <w:cnfStyle w:val="001000000000" w:firstRow="0" w:lastRow="0" w:firstColumn="1" w:lastColumn="0" w:oddVBand="0" w:evenVBand="0" w:oddHBand="0" w:evenHBand="0" w:firstRowFirstColumn="0" w:firstRowLastColumn="0" w:lastRowFirstColumn="0" w:lastRowLastColumn="0"/>
                                        <w:tcW w:w="628" w:type="dxa"/>
                                      </w:tcPr>
                                      <w:p w14:paraId="6C53DE8D" w14:textId="77777777" w:rsidR="009104A0" w:rsidRPr="00CE0C43" w:rsidRDefault="009104A0" w:rsidP="00C93140">
                                        <w:pPr>
                                          <w:jc w:val="center"/>
                                          <w:rPr>
                                            <w:sz w:val="18"/>
                                            <w:szCs w:val="18"/>
                                          </w:rPr>
                                        </w:pPr>
                                      </w:p>
                                    </w:tc>
                                    <w:tc>
                                      <w:tcPr>
                                        <w:tcW w:w="1113" w:type="dxa"/>
                                        <w:gridSpan w:val="2"/>
                                      </w:tcPr>
                                      <w:p w14:paraId="688DB165"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ranChang</w:t>
                                        </w:r>
                                        <w:proofErr w:type="spellEnd"/>
                                      </w:p>
                                    </w:tc>
                                    <w:tc>
                                      <w:tcPr>
                                        <w:tcW w:w="1031" w:type="dxa"/>
                                      </w:tcPr>
                                      <w:p w14:paraId="783F1F84" w14:textId="67A8EE23" w:rsidR="009104A0"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Php123</w:t>
                                        </w:r>
                                      </w:p>
                                    </w:tc>
                                    <w:tc>
                                      <w:tcPr>
                                        <w:tcW w:w="1043" w:type="dxa"/>
                                      </w:tcPr>
                                      <w:p w14:paraId="1EDB585E" w14:textId="652930B9"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Ran</w:t>
                                        </w:r>
                                      </w:p>
                                    </w:tc>
                                    <w:tc>
                                      <w:tcPr>
                                        <w:tcW w:w="1072" w:type="dxa"/>
                                      </w:tcPr>
                                      <w:p w14:paraId="5FD9DE78"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Chang</w:t>
                                        </w:r>
                                      </w:p>
                                    </w:tc>
                                    <w:tc>
                                      <w:tcPr>
                                        <w:tcW w:w="1413" w:type="dxa"/>
                                      </w:tcPr>
                                      <w:p w14:paraId="44389702" w14:textId="4FEB6D2C"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rc@mail.com</w:t>
                                        </w:r>
                                      </w:p>
                                    </w:tc>
                                    <w:tc>
                                      <w:tcPr>
                                        <w:tcW w:w="990" w:type="dxa"/>
                                      </w:tcPr>
                                      <w:p w14:paraId="4A05F367"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7897890</w:t>
                                        </w:r>
                                      </w:p>
                                    </w:tc>
                                    <w:tc>
                                      <w:tcPr>
                                        <w:tcW w:w="1260" w:type="dxa"/>
                                      </w:tcPr>
                                      <w:p w14:paraId="6157A1CA"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09/02/1979</w:t>
                                        </w:r>
                                      </w:p>
                                    </w:tc>
                                    <w:tc>
                                      <w:tcPr>
                                        <w:tcW w:w="810" w:type="dxa"/>
                                      </w:tcPr>
                                      <w:p w14:paraId="79E6A762"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9104A0" w14:paraId="2C9B2CEE" w14:textId="77777777" w:rsidTr="00182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27BDEC6A" w14:textId="77777777" w:rsidR="009104A0" w:rsidRPr="00CE0C43" w:rsidRDefault="009104A0" w:rsidP="00C93140">
                                        <w:pPr>
                                          <w:jc w:val="center"/>
                                          <w:rPr>
                                            <w:sz w:val="18"/>
                                            <w:szCs w:val="18"/>
                                          </w:rPr>
                                        </w:pPr>
                                      </w:p>
                                    </w:tc>
                                    <w:tc>
                                      <w:tcPr>
                                        <w:tcW w:w="1113" w:type="dxa"/>
                                        <w:gridSpan w:val="2"/>
                                      </w:tcPr>
                                      <w:p w14:paraId="3C235ECC"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tubaGuy</w:t>
                                        </w:r>
                                        <w:proofErr w:type="spellEnd"/>
                                      </w:p>
                                    </w:tc>
                                    <w:tc>
                                      <w:tcPr>
                                        <w:tcW w:w="1031" w:type="dxa"/>
                                      </w:tcPr>
                                      <w:p w14:paraId="7706FBE5" w14:textId="4F288459" w:rsidR="009104A0"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123Tuba</w:t>
                                        </w:r>
                                      </w:p>
                                    </w:tc>
                                    <w:tc>
                                      <w:tcPr>
                                        <w:tcW w:w="1043" w:type="dxa"/>
                                      </w:tcPr>
                                      <w:p w14:paraId="33F88C1B" w14:textId="28A903E4"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Jacob</w:t>
                                        </w:r>
                                      </w:p>
                                    </w:tc>
                                    <w:tc>
                                      <w:tcPr>
                                        <w:tcW w:w="1072" w:type="dxa"/>
                                      </w:tcPr>
                                      <w:p w14:paraId="6123B309"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Kopis</w:t>
                                        </w:r>
                                        <w:proofErr w:type="spellEnd"/>
                                      </w:p>
                                    </w:tc>
                                    <w:tc>
                                      <w:tcPr>
                                        <w:tcW w:w="1413" w:type="dxa"/>
                                      </w:tcPr>
                                      <w:p w14:paraId="31984832" w14:textId="3C12E760" w:rsidR="009104A0" w:rsidRPr="00CE0C43" w:rsidRDefault="00282881" w:rsidP="008F3BB4">
                                        <w:pPr>
                                          <w:cnfStyle w:val="000000100000" w:firstRow="0" w:lastRow="0" w:firstColumn="0" w:lastColumn="0" w:oddVBand="0" w:evenVBand="0" w:oddHBand="1" w:evenHBand="0" w:firstRowFirstColumn="0" w:firstRowLastColumn="0" w:lastRowFirstColumn="0" w:lastRowLastColumn="0"/>
                                          <w:rPr>
                                            <w:sz w:val="18"/>
                                            <w:szCs w:val="18"/>
                                          </w:rPr>
                                        </w:pPr>
                                        <w:hyperlink r:id="rId40" w:history="1">
                                          <w:r w:rsidR="009104A0" w:rsidRPr="00445403">
                                            <w:rPr>
                                              <w:rStyle w:val="Hyperlink"/>
                                            </w:rPr>
                                            <w:t>jk</w:t>
                                          </w:r>
                                          <w:r w:rsidR="009104A0" w:rsidRPr="00445403">
                                            <w:rPr>
                                              <w:rStyle w:val="Hyperlink"/>
                                              <w:sz w:val="18"/>
                                              <w:szCs w:val="18"/>
                                            </w:rPr>
                                            <w:t>@mail.com</w:t>
                                          </w:r>
                                        </w:hyperlink>
                                      </w:p>
                                    </w:tc>
                                    <w:tc>
                                      <w:tcPr>
                                        <w:tcW w:w="990" w:type="dxa"/>
                                      </w:tcPr>
                                      <w:p w14:paraId="3A167D88"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4564567</w:t>
                                        </w:r>
                                      </w:p>
                                    </w:tc>
                                    <w:tc>
                                      <w:tcPr>
                                        <w:tcW w:w="1260" w:type="dxa"/>
                                      </w:tcPr>
                                      <w:p w14:paraId="0BDA9C4E"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12/19/1999</w:t>
                                        </w:r>
                                      </w:p>
                                    </w:tc>
                                    <w:tc>
                                      <w:tcPr>
                                        <w:tcW w:w="810" w:type="dxa"/>
                                      </w:tcPr>
                                      <w:p w14:paraId="5CAB2444"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r>
                                </w:tbl>
                                <w:p w14:paraId="58177356" w14:textId="77777777" w:rsidR="009104A0" w:rsidRDefault="009104A0" w:rsidP="00C93140">
                                  <w:pPr>
                                    <w:spacing w:after="0"/>
                                  </w:pPr>
                                </w:p>
                                <w:p w14:paraId="7D9CE695" w14:textId="5377C4AC" w:rsidR="009104A0" w:rsidRDefault="009104A0" w:rsidP="00786F72">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F434E" id="_x0000_t202" coordsize="21600,21600" o:spt="202" path="m,l,21600r21600,l21600,xe">
                      <v:stroke joinstyle="miter"/>
                      <v:path gradientshapeok="t" o:connecttype="rect"/>
                    </v:shapetype>
                    <v:shape id="Text Box 42" o:spid="_x0000_s1043" type="#_x0000_t202" style="width:484.35pt;height:4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" filled="f" stroked="f">
                      <v:textbox>
                        <w:txbxContent>
                          <w:p w14:paraId="525833B6" w14:textId="0F41C495" w:rsidR="009104A0" w:rsidRDefault="009104A0" w:rsidP="00786F72">
                            <w:pPr>
                              <w:pStyle w:val="Heading2"/>
                              <w:spacing w:before="0"/>
                            </w:pPr>
                            <w:r>
                              <w:t>List of Features and Functions</w:t>
                            </w:r>
                          </w:p>
                          <w:p w14:paraId="691F444B" w14:textId="2DAFD53A" w:rsidR="009104A0" w:rsidRDefault="009104A0" w:rsidP="006739A3">
                            <w:pPr>
                              <w:spacing w:after="0" w:line="240" w:lineRule="auto"/>
                            </w:pPr>
                            <w:r>
                              <w:t xml:space="preserve">The Animal Adoption Application in the Hexagon Animal Shelter Website will complete two main functions: regulation of animal data and regulation of user data. </w:t>
                            </w:r>
                          </w:p>
                          <w:p w14:paraId="4D93CBEA" w14:textId="77777777" w:rsidR="009104A0" w:rsidRPr="006739A3" w:rsidRDefault="009104A0" w:rsidP="006739A3">
                            <w:pPr>
                              <w:spacing w:after="0" w:line="240" w:lineRule="auto"/>
                            </w:pPr>
                          </w:p>
                          <w:p w14:paraId="5214923B" w14:textId="04819F58" w:rsidR="009104A0" w:rsidRDefault="009104A0" w:rsidP="00007323">
                            <w:pPr>
                              <w:pStyle w:val="ListParagraph"/>
                              <w:numPr>
                                <w:ilvl w:val="0"/>
                                <w:numId w:val="2"/>
                              </w:numPr>
                              <w:spacing w:after="0"/>
                            </w:pPr>
                            <w:r>
                              <w:t>Visit home page</w:t>
                            </w:r>
                          </w:p>
                          <w:p w14:paraId="7BCAB56D" w14:textId="66DBFCB9" w:rsidR="009104A0" w:rsidRDefault="009104A0" w:rsidP="00007323">
                            <w:pPr>
                              <w:pStyle w:val="ListParagraph"/>
                              <w:numPr>
                                <w:ilvl w:val="0"/>
                                <w:numId w:val="2"/>
                              </w:numPr>
                              <w:spacing w:after="0"/>
                            </w:pPr>
                            <w:r>
                              <w:t>Visit about page</w:t>
                            </w:r>
                          </w:p>
                          <w:p w14:paraId="207B262B" w14:textId="39178F45" w:rsidR="009104A0" w:rsidRDefault="009104A0" w:rsidP="00007323">
                            <w:pPr>
                              <w:pStyle w:val="ListParagraph"/>
                              <w:numPr>
                                <w:ilvl w:val="0"/>
                                <w:numId w:val="2"/>
                              </w:numPr>
                              <w:spacing w:after="0"/>
                            </w:pPr>
                            <w:r>
                              <w:t>Visit contact page</w:t>
                            </w:r>
                          </w:p>
                          <w:p w14:paraId="529E9F72" w14:textId="374CD626" w:rsidR="009104A0" w:rsidRDefault="009104A0" w:rsidP="00007323">
                            <w:pPr>
                              <w:pStyle w:val="ListParagraph"/>
                              <w:numPr>
                                <w:ilvl w:val="0"/>
                                <w:numId w:val="2"/>
                              </w:numPr>
                              <w:spacing w:after="0"/>
                            </w:pPr>
                            <w:r>
                              <w:t>Visit all animals page</w:t>
                            </w:r>
                          </w:p>
                          <w:p w14:paraId="19C04BBF" w14:textId="52677AB9" w:rsidR="009104A0" w:rsidRDefault="009104A0" w:rsidP="00007323">
                            <w:pPr>
                              <w:pStyle w:val="ListParagraph"/>
                              <w:numPr>
                                <w:ilvl w:val="0"/>
                                <w:numId w:val="2"/>
                              </w:numPr>
                              <w:spacing w:after="0"/>
                            </w:pPr>
                            <w:r>
                              <w:t>Visit each animal profile page</w:t>
                            </w:r>
                          </w:p>
                          <w:p w14:paraId="0C7C754A" w14:textId="25F5DFFE" w:rsidR="009104A0" w:rsidRDefault="009104A0" w:rsidP="00007323">
                            <w:pPr>
                              <w:pStyle w:val="ListParagraph"/>
                              <w:numPr>
                                <w:ilvl w:val="0"/>
                                <w:numId w:val="2"/>
                              </w:numPr>
                              <w:spacing w:after="0"/>
                            </w:pPr>
                            <w:r>
                              <w:t>Search animals by name or breed</w:t>
                            </w:r>
                          </w:p>
                          <w:p w14:paraId="58395EA4" w14:textId="61727654" w:rsidR="009104A0" w:rsidRDefault="009104A0" w:rsidP="006F64F7">
                            <w:pPr>
                              <w:pStyle w:val="ListParagraph"/>
                              <w:numPr>
                                <w:ilvl w:val="0"/>
                                <w:numId w:val="2"/>
                              </w:numPr>
                              <w:spacing w:after="0"/>
                            </w:pPr>
                            <w:r>
                              <w:t>Register user</w:t>
                            </w:r>
                          </w:p>
                          <w:p w14:paraId="15DA2D74" w14:textId="7F3271DE" w:rsidR="009104A0" w:rsidRDefault="009104A0" w:rsidP="007236AF">
                            <w:pPr>
                              <w:pStyle w:val="ListParagraph"/>
                              <w:numPr>
                                <w:ilvl w:val="0"/>
                                <w:numId w:val="2"/>
                              </w:numPr>
                              <w:spacing w:after="0"/>
                            </w:pPr>
                            <w:r>
                              <w:t>User Login</w:t>
                            </w:r>
                          </w:p>
                          <w:p w14:paraId="4D474D6E" w14:textId="22B8B846" w:rsidR="009104A0" w:rsidRDefault="009104A0" w:rsidP="007236AF">
                            <w:pPr>
                              <w:pStyle w:val="ListParagraph"/>
                              <w:numPr>
                                <w:ilvl w:val="0"/>
                                <w:numId w:val="2"/>
                              </w:numPr>
                              <w:spacing w:after="0"/>
                            </w:pPr>
                            <w:r>
                              <w:t>User accounts:</w:t>
                            </w:r>
                          </w:p>
                          <w:p w14:paraId="2E221992" w14:textId="77777777" w:rsidR="009104A0" w:rsidRDefault="009104A0" w:rsidP="007236AF">
                            <w:pPr>
                              <w:pStyle w:val="ListParagraph"/>
                              <w:numPr>
                                <w:ilvl w:val="1"/>
                                <w:numId w:val="2"/>
                              </w:numPr>
                              <w:spacing w:after="0"/>
                            </w:pPr>
                            <w:r>
                              <w:t>View user profile</w:t>
                            </w:r>
                          </w:p>
                          <w:p w14:paraId="6D3BD139" w14:textId="5406A8AF" w:rsidR="009104A0" w:rsidRDefault="009104A0" w:rsidP="007236AF">
                            <w:pPr>
                              <w:pStyle w:val="ListParagraph"/>
                              <w:numPr>
                                <w:ilvl w:val="1"/>
                                <w:numId w:val="2"/>
                              </w:numPr>
                              <w:spacing w:after="0"/>
                            </w:pPr>
                            <w:r>
                              <w:t>Edit user information</w:t>
                            </w:r>
                          </w:p>
                          <w:p w14:paraId="1E822D40" w14:textId="3C232E40" w:rsidR="009104A0" w:rsidRDefault="009104A0" w:rsidP="007236AF">
                            <w:pPr>
                              <w:pStyle w:val="ListParagraph"/>
                              <w:numPr>
                                <w:ilvl w:val="1"/>
                                <w:numId w:val="2"/>
                              </w:numPr>
                              <w:spacing w:after="0"/>
                            </w:pPr>
                            <w:r>
                              <w:t>Users must be at least 18 years of age to adopt or create a profile</w:t>
                            </w:r>
                          </w:p>
                          <w:p w14:paraId="237D832F" w14:textId="23822049" w:rsidR="009104A0" w:rsidRDefault="009104A0" w:rsidP="001937B6">
                            <w:pPr>
                              <w:pStyle w:val="ListParagraph"/>
                              <w:numPr>
                                <w:ilvl w:val="0"/>
                                <w:numId w:val="2"/>
                              </w:numPr>
                              <w:spacing w:after="0"/>
                            </w:pPr>
                            <w:r>
                              <w:t>Administrator User Additional Features:</w:t>
                            </w:r>
                          </w:p>
                          <w:p w14:paraId="211E56E7" w14:textId="77777777" w:rsidR="009104A0" w:rsidRDefault="009104A0" w:rsidP="001937B6">
                            <w:pPr>
                              <w:pStyle w:val="ListParagraph"/>
                              <w:numPr>
                                <w:ilvl w:val="1"/>
                                <w:numId w:val="2"/>
                              </w:numPr>
                              <w:spacing w:after="0"/>
                            </w:pPr>
                            <w:r>
                              <w:t>View all users</w:t>
                            </w:r>
                          </w:p>
                          <w:p w14:paraId="23F89192" w14:textId="77777777" w:rsidR="009104A0" w:rsidRDefault="009104A0" w:rsidP="001937B6">
                            <w:pPr>
                              <w:pStyle w:val="ListParagraph"/>
                              <w:numPr>
                                <w:ilvl w:val="1"/>
                                <w:numId w:val="2"/>
                              </w:numPr>
                              <w:spacing w:after="0"/>
                            </w:pPr>
                            <w:r>
                              <w:t>Edit animal profile</w:t>
                            </w:r>
                          </w:p>
                          <w:p w14:paraId="11F5439E" w14:textId="77777777" w:rsidR="009104A0" w:rsidRDefault="009104A0" w:rsidP="001937B6">
                            <w:pPr>
                              <w:pStyle w:val="ListParagraph"/>
                              <w:numPr>
                                <w:ilvl w:val="1"/>
                                <w:numId w:val="2"/>
                              </w:numPr>
                              <w:spacing w:after="0"/>
                            </w:pPr>
                            <w:r>
                              <w:t>Delete animal profile</w:t>
                            </w:r>
                          </w:p>
                          <w:p w14:paraId="092FB302" w14:textId="0F85E058" w:rsidR="009104A0" w:rsidRDefault="009104A0" w:rsidP="001937B6">
                            <w:pPr>
                              <w:pStyle w:val="ListParagraph"/>
                              <w:numPr>
                                <w:ilvl w:val="1"/>
                                <w:numId w:val="2"/>
                              </w:numPr>
                              <w:spacing w:after="0"/>
                            </w:pPr>
                            <w:r>
                              <w:t>Add animal profile</w:t>
                            </w:r>
                          </w:p>
                          <w:p w14:paraId="1DFC4672" w14:textId="34ED9C20" w:rsidR="009104A0" w:rsidRDefault="009104A0" w:rsidP="001937B6">
                            <w:pPr>
                              <w:pStyle w:val="ListParagraph"/>
                              <w:numPr>
                                <w:ilvl w:val="0"/>
                                <w:numId w:val="2"/>
                              </w:numPr>
                              <w:spacing w:after="0"/>
                            </w:pPr>
                            <w:r>
                              <w:t xml:space="preserve">Handle errors </w:t>
                            </w:r>
                          </w:p>
                          <w:p w14:paraId="1A8B38D1" w14:textId="42834C2C" w:rsidR="009104A0" w:rsidRDefault="009104A0" w:rsidP="001937B6">
                            <w:pPr>
                              <w:pStyle w:val="ListParagraph"/>
                              <w:numPr>
                                <w:ilvl w:val="1"/>
                                <w:numId w:val="2"/>
                              </w:numPr>
                              <w:spacing w:after="0"/>
                            </w:pPr>
                            <w:r>
                              <w:t>Let users know if errors occur</w:t>
                            </w:r>
                          </w:p>
                          <w:p w14:paraId="420E00C9" w14:textId="0E31490C" w:rsidR="009104A0" w:rsidRDefault="009104A0" w:rsidP="001937B6">
                            <w:pPr>
                              <w:pStyle w:val="ListParagraph"/>
                              <w:numPr>
                                <w:ilvl w:val="1"/>
                                <w:numId w:val="2"/>
                              </w:numPr>
                              <w:spacing w:after="0"/>
                            </w:pPr>
                            <w:r>
                              <w:t>Stop database transactions if errors occur</w:t>
                            </w:r>
                          </w:p>
                          <w:p w14:paraId="051A7AF3" w14:textId="5BF6FC17" w:rsidR="009104A0" w:rsidRDefault="009104A0" w:rsidP="001937B6">
                            <w:pPr>
                              <w:pStyle w:val="ListParagraph"/>
                              <w:spacing w:after="0"/>
                              <w:ind w:left="1440" w:firstLine="0"/>
                            </w:pPr>
                          </w:p>
                          <w:p w14:paraId="5B4B3313" w14:textId="77777777" w:rsidR="009104A0" w:rsidRDefault="009104A0" w:rsidP="00F416E3">
                            <w:pPr>
                              <w:pStyle w:val="Heading2"/>
                              <w:spacing w:before="0"/>
                            </w:pPr>
                            <w:r>
                              <w:t>Data Structure</w:t>
                            </w:r>
                          </w:p>
                          <w:p w14:paraId="7A3ACC6E" w14:textId="5292BAE9" w:rsidR="009104A0" w:rsidRDefault="009104A0" w:rsidP="00F416E3">
                            <w:pPr>
                              <w:spacing w:after="0"/>
                            </w:pPr>
                            <w:r>
                              <w:t>Below is the structure of animal and user data that will be used in the Database</w:t>
                            </w:r>
                          </w:p>
                          <w:tbl>
                            <w:tblPr>
                              <w:tblStyle w:val="GridTable7Colorful-Accent1"/>
                              <w:tblW w:w="9360" w:type="dxa"/>
                              <w:tblInd w:w="-180" w:type="dxa"/>
                              <w:tblLayout w:type="fixed"/>
                              <w:tblLook w:val="04A0" w:firstRow="1" w:lastRow="0" w:firstColumn="1" w:lastColumn="0" w:noHBand="0" w:noVBand="1"/>
                            </w:tblPr>
                            <w:tblGrid>
                              <w:gridCol w:w="628"/>
                              <w:gridCol w:w="620"/>
                              <w:gridCol w:w="493"/>
                              <w:gridCol w:w="1031"/>
                              <w:gridCol w:w="1043"/>
                              <w:gridCol w:w="1072"/>
                              <w:gridCol w:w="1413"/>
                              <w:gridCol w:w="990"/>
                              <w:gridCol w:w="1260"/>
                              <w:gridCol w:w="810"/>
                            </w:tblGrid>
                            <w:tr w:rsidR="009104A0" w14:paraId="61473183" w14:textId="77777777" w:rsidTr="001829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8" w:type="dxa"/>
                                  <w:gridSpan w:val="2"/>
                                </w:tcPr>
                                <w:p w14:paraId="518E37C8" w14:textId="77777777" w:rsidR="009104A0" w:rsidRDefault="009104A0" w:rsidP="00C93140">
                                  <w:pPr>
                                    <w:jc w:val="center"/>
                                  </w:pPr>
                                </w:p>
                              </w:tc>
                              <w:tc>
                                <w:tcPr>
                                  <w:tcW w:w="8112" w:type="dxa"/>
                                  <w:gridSpan w:val="8"/>
                                </w:tcPr>
                                <w:p w14:paraId="6F1705D2" w14:textId="4507A693" w:rsidR="009104A0" w:rsidRDefault="009104A0" w:rsidP="00C93140">
                                  <w:pPr>
                                    <w:jc w:val="center"/>
                                    <w:cnfStyle w:val="100000000000" w:firstRow="1" w:lastRow="0" w:firstColumn="0" w:lastColumn="0" w:oddVBand="0" w:evenVBand="0" w:oddHBand="0" w:evenHBand="0" w:firstRowFirstColumn="0" w:firstRowLastColumn="0" w:lastRowFirstColumn="0" w:lastRowLastColumn="0"/>
                                  </w:pPr>
                                  <w:r>
                                    <w:t>User Data</w:t>
                                  </w:r>
                                </w:p>
                              </w:tc>
                            </w:tr>
                            <w:tr w:rsidR="009104A0" w14:paraId="6EB99124" w14:textId="77777777" w:rsidTr="00182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034361E9" w14:textId="77777777" w:rsidR="009104A0" w:rsidRPr="00CE0C43" w:rsidRDefault="009104A0" w:rsidP="008F3BB4">
                                  <w:pPr>
                                    <w:jc w:val="left"/>
                                    <w:rPr>
                                      <w:sz w:val="18"/>
                                      <w:szCs w:val="18"/>
                                    </w:rPr>
                                  </w:pPr>
                                  <w:r w:rsidRPr="00CE0C43">
                                    <w:rPr>
                                      <w:sz w:val="18"/>
                                      <w:szCs w:val="18"/>
                                    </w:rPr>
                                    <w:t>Id</w:t>
                                  </w:r>
                                </w:p>
                              </w:tc>
                              <w:tc>
                                <w:tcPr>
                                  <w:tcW w:w="1113" w:type="dxa"/>
                                  <w:gridSpan w:val="2"/>
                                </w:tcPr>
                                <w:p w14:paraId="4B0FC9A9"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Username</w:t>
                                  </w:r>
                                </w:p>
                              </w:tc>
                              <w:tc>
                                <w:tcPr>
                                  <w:tcW w:w="1031" w:type="dxa"/>
                                </w:tcPr>
                                <w:p w14:paraId="67F59216" w14:textId="389B58FF"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Password</w:t>
                                  </w:r>
                                </w:p>
                              </w:tc>
                              <w:tc>
                                <w:tcPr>
                                  <w:tcW w:w="1043" w:type="dxa"/>
                                </w:tcPr>
                                <w:p w14:paraId="37B84412" w14:textId="57FEE073"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E0C43">
                                    <w:rPr>
                                      <w:sz w:val="18"/>
                                      <w:szCs w:val="18"/>
                                    </w:rPr>
                                    <w:t>Firstname</w:t>
                                  </w:r>
                                  <w:proofErr w:type="spellEnd"/>
                                </w:p>
                              </w:tc>
                              <w:tc>
                                <w:tcPr>
                                  <w:tcW w:w="1072" w:type="dxa"/>
                                </w:tcPr>
                                <w:p w14:paraId="331831B1"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E0C43">
                                    <w:rPr>
                                      <w:sz w:val="18"/>
                                      <w:szCs w:val="18"/>
                                    </w:rPr>
                                    <w:t>Lastname</w:t>
                                  </w:r>
                                  <w:proofErr w:type="spellEnd"/>
                                </w:p>
                              </w:tc>
                              <w:tc>
                                <w:tcPr>
                                  <w:tcW w:w="1413" w:type="dxa"/>
                                </w:tcPr>
                                <w:p w14:paraId="42373442"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Email</w:t>
                                  </w:r>
                                </w:p>
                              </w:tc>
                              <w:tc>
                                <w:tcPr>
                                  <w:tcW w:w="990" w:type="dxa"/>
                                </w:tcPr>
                                <w:p w14:paraId="5ADCA376" w14:textId="79C0185F"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Phone</w:t>
                                  </w:r>
                                </w:p>
                              </w:tc>
                              <w:tc>
                                <w:tcPr>
                                  <w:tcW w:w="1260" w:type="dxa"/>
                                </w:tcPr>
                                <w:p w14:paraId="5D77DDC0"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Birthday</w:t>
                                  </w:r>
                                </w:p>
                              </w:tc>
                              <w:tc>
                                <w:tcPr>
                                  <w:tcW w:w="810" w:type="dxa"/>
                                </w:tcPr>
                                <w:p w14:paraId="5A830091" w14:textId="3889C373"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Admi</w:t>
                                  </w:r>
                                  <w:r>
                                    <w:rPr>
                                      <w:sz w:val="18"/>
                                      <w:szCs w:val="18"/>
                                    </w:rPr>
                                    <w:t>n</w:t>
                                  </w:r>
                                </w:p>
                              </w:tc>
                            </w:tr>
                            <w:tr w:rsidR="009104A0" w14:paraId="0E3F2718" w14:textId="77777777" w:rsidTr="001829B9">
                              <w:tc>
                                <w:tcPr>
                                  <w:cnfStyle w:val="001000000000" w:firstRow="0" w:lastRow="0" w:firstColumn="1" w:lastColumn="0" w:oddVBand="0" w:evenVBand="0" w:oddHBand="0" w:evenHBand="0" w:firstRowFirstColumn="0" w:firstRowLastColumn="0" w:lastRowFirstColumn="0" w:lastRowLastColumn="0"/>
                                  <w:tcW w:w="628" w:type="dxa"/>
                                </w:tcPr>
                                <w:p w14:paraId="60020371" w14:textId="77777777" w:rsidR="009104A0" w:rsidRPr="00CE0C43" w:rsidRDefault="009104A0" w:rsidP="008F3BB4">
                                  <w:pPr>
                                    <w:jc w:val="left"/>
                                    <w:rPr>
                                      <w:sz w:val="18"/>
                                      <w:szCs w:val="18"/>
                                    </w:rPr>
                                  </w:pPr>
                                  <w:r w:rsidRPr="00CE0C43">
                                    <w:rPr>
                                      <w:sz w:val="18"/>
                                      <w:szCs w:val="18"/>
                                    </w:rPr>
                                    <w:t>auto</w:t>
                                  </w:r>
                                </w:p>
                              </w:tc>
                              <w:tc>
                                <w:tcPr>
                                  <w:tcW w:w="1113" w:type="dxa"/>
                                  <w:gridSpan w:val="2"/>
                                </w:tcPr>
                                <w:p w14:paraId="484AFF82"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sh39</w:t>
                                  </w:r>
                                </w:p>
                              </w:tc>
                              <w:tc>
                                <w:tcPr>
                                  <w:tcW w:w="1031" w:type="dxa"/>
                                </w:tcPr>
                                <w:p w14:paraId="34CABA62" w14:textId="539E30B2"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Sh39</w:t>
                                  </w:r>
                                </w:p>
                              </w:tc>
                              <w:tc>
                                <w:tcPr>
                                  <w:tcW w:w="1043" w:type="dxa"/>
                                </w:tcPr>
                                <w:p w14:paraId="003908EE" w14:textId="52F24EED"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Sarah</w:t>
                                  </w:r>
                                </w:p>
                              </w:tc>
                              <w:tc>
                                <w:tcPr>
                                  <w:tcW w:w="1072" w:type="dxa"/>
                                </w:tcPr>
                                <w:p w14:paraId="271838C0"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Harris</w:t>
                                  </w:r>
                                </w:p>
                              </w:tc>
                              <w:tc>
                                <w:tcPr>
                                  <w:tcW w:w="1413" w:type="dxa"/>
                                </w:tcPr>
                                <w:p w14:paraId="6745F09F" w14:textId="74955E38"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sh</w:t>
                                  </w:r>
                                  <w:r w:rsidRPr="00CE0C43">
                                    <w:rPr>
                                      <w:sz w:val="18"/>
                                      <w:szCs w:val="18"/>
                                    </w:rPr>
                                    <w:t>@mail.com</w:t>
                                  </w:r>
                                </w:p>
                              </w:tc>
                              <w:tc>
                                <w:tcPr>
                                  <w:tcW w:w="990" w:type="dxa"/>
                                </w:tcPr>
                                <w:p w14:paraId="012CE7F2"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1231231</w:t>
                                  </w:r>
                                </w:p>
                              </w:tc>
                              <w:tc>
                                <w:tcPr>
                                  <w:tcW w:w="1260" w:type="dxa"/>
                                </w:tcPr>
                                <w:p w14:paraId="32CADCC5"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04/02/199</w:t>
                                  </w:r>
                                  <w:r>
                                    <w:rPr>
                                      <w:sz w:val="18"/>
                                      <w:szCs w:val="18"/>
                                    </w:rPr>
                                    <w:t>9</w:t>
                                  </w:r>
                                </w:p>
                              </w:tc>
                              <w:tc>
                                <w:tcPr>
                                  <w:tcW w:w="810" w:type="dxa"/>
                                </w:tcPr>
                                <w:p w14:paraId="2B8451B4"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9104A0" w14:paraId="28916170" w14:textId="77777777" w:rsidTr="00182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27CB847F" w14:textId="77777777" w:rsidR="009104A0" w:rsidRPr="00CE0C43" w:rsidRDefault="009104A0" w:rsidP="00C93140">
                                  <w:pPr>
                                    <w:jc w:val="center"/>
                                    <w:rPr>
                                      <w:sz w:val="18"/>
                                      <w:szCs w:val="18"/>
                                    </w:rPr>
                                  </w:pPr>
                                </w:p>
                              </w:tc>
                              <w:tc>
                                <w:tcPr>
                                  <w:tcW w:w="1113" w:type="dxa"/>
                                  <w:gridSpan w:val="2"/>
                                </w:tcPr>
                                <w:p w14:paraId="45A6C3E1"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giovonniT</w:t>
                                  </w:r>
                                  <w:proofErr w:type="spellEnd"/>
                                </w:p>
                              </w:tc>
                              <w:tc>
                                <w:tcPr>
                                  <w:tcW w:w="1031" w:type="dxa"/>
                                </w:tcPr>
                                <w:p w14:paraId="6B8B96E8" w14:textId="6BCF6877" w:rsidR="009104A0"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Gt789</w:t>
                                  </w:r>
                                </w:p>
                              </w:tc>
                              <w:tc>
                                <w:tcPr>
                                  <w:tcW w:w="1043" w:type="dxa"/>
                                </w:tcPr>
                                <w:p w14:paraId="29B578BA" w14:textId="605D04BC"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Giovonni</w:t>
                                  </w:r>
                                </w:p>
                              </w:tc>
                              <w:tc>
                                <w:tcPr>
                                  <w:tcW w:w="1072" w:type="dxa"/>
                                </w:tcPr>
                                <w:p w14:paraId="31E53B9B"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Taylor</w:t>
                                  </w:r>
                                </w:p>
                              </w:tc>
                              <w:tc>
                                <w:tcPr>
                                  <w:tcW w:w="1413" w:type="dxa"/>
                                </w:tcPr>
                                <w:p w14:paraId="422C8073"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gt@mail.com</w:t>
                                  </w:r>
                                </w:p>
                              </w:tc>
                              <w:tc>
                                <w:tcPr>
                                  <w:tcW w:w="990" w:type="dxa"/>
                                </w:tcPr>
                                <w:p w14:paraId="40489F22"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3213213</w:t>
                                  </w:r>
                                </w:p>
                              </w:tc>
                              <w:tc>
                                <w:tcPr>
                                  <w:tcW w:w="1260" w:type="dxa"/>
                                </w:tcPr>
                                <w:p w14:paraId="3D0DAFA5" w14:textId="5606791F"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09/07/1997</w:t>
                                  </w:r>
                                </w:p>
                              </w:tc>
                              <w:tc>
                                <w:tcPr>
                                  <w:tcW w:w="810" w:type="dxa"/>
                                </w:tcPr>
                                <w:p w14:paraId="5118340B"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r>
                            <w:tr w:rsidR="009104A0" w14:paraId="20B0551D" w14:textId="77777777" w:rsidTr="001829B9">
                              <w:tc>
                                <w:tcPr>
                                  <w:cnfStyle w:val="001000000000" w:firstRow="0" w:lastRow="0" w:firstColumn="1" w:lastColumn="0" w:oddVBand="0" w:evenVBand="0" w:oddHBand="0" w:evenHBand="0" w:firstRowFirstColumn="0" w:firstRowLastColumn="0" w:lastRowFirstColumn="0" w:lastRowLastColumn="0"/>
                                  <w:tcW w:w="628" w:type="dxa"/>
                                </w:tcPr>
                                <w:p w14:paraId="6C53DE8D" w14:textId="77777777" w:rsidR="009104A0" w:rsidRPr="00CE0C43" w:rsidRDefault="009104A0" w:rsidP="00C93140">
                                  <w:pPr>
                                    <w:jc w:val="center"/>
                                    <w:rPr>
                                      <w:sz w:val="18"/>
                                      <w:szCs w:val="18"/>
                                    </w:rPr>
                                  </w:pPr>
                                </w:p>
                              </w:tc>
                              <w:tc>
                                <w:tcPr>
                                  <w:tcW w:w="1113" w:type="dxa"/>
                                  <w:gridSpan w:val="2"/>
                                </w:tcPr>
                                <w:p w14:paraId="688DB165"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ranChang</w:t>
                                  </w:r>
                                  <w:proofErr w:type="spellEnd"/>
                                </w:p>
                              </w:tc>
                              <w:tc>
                                <w:tcPr>
                                  <w:tcW w:w="1031" w:type="dxa"/>
                                </w:tcPr>
                                <w:p w14:paraId="783F1F84" w14:textId="67A8EE23" w:rsidR="009104A0"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Php123</w:t>
                                  </w:r>
                                </w:p>
                              </w:tc>
                              <w:tc>
                                <w:tcPr>
                                  <w:tcW w:w="1043" w:type="dxa"/>
                                </w:tcPr>
                                <w:p w14:paraId="1EDB585E" w14:textId="652930B9"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Ran</w:t>
                                  </w:r>
                                </w:p>
                              </w:tc>
                              <w:tc>
                                <w:tcPr>
                                  <w:tcW w:w="1072" w:type="dxa"/>
                                </w:tcPr>
                                <w:p w14:paraId="5FD9DE78"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Chang</w:t>
                                  </w:r>
                                </w:p>
                              </w:tc>
                              <w:tc>
                                <w:tcPr>
                                  <w:tcW w:w="1413" w:type="dxa"/>
                                </w:tcPr>
                                <w:p w14:paraId="44389702" w14:textId="4FEB6D2C"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rc@mail.com</w:t>
                                  </w:r>
                                </w:p>
                              </w:tc>
                              <w:tc>
                                <w:tcPr>
                                  <w:tcW w:w="990" w:type="dxa"/>
                                </w:tcPr>
                                <w:p w14:paraId="4A05F367"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7897890</w:t>
                                  </w:r>
                                </w:p>
                              </w:tc>
                              <w:tc>
                                <w:tcPr>
                                  <w:tcW w:w="1260" w:type="dxa"/>
                                </w:tcPr>
                                <w:p w14:paraId="6157A1CA"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09/02/1979</w:t>
                                  </w:r>
                                </w:p>
                              </w:tc>
                              <w:tc>
                                <w:tcPr>
                                  <w:tcW w:w="810" w:type="dxa"/>
                                </w:tcPr>
                                <w:p w14:paraId="79E6A762" w14:textId="77777777" w:rsidR="009104A0" w:rsidRPr="00CE0C43" w:rsidRDefault="009104A0" w:rsidP="008F3BB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9104A0" w14:paraId="2C9B2CEE" w14:textId="77777777" w:rsidTr="00182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27BDEC6A" w14:textId="77777777" w:rsidR="009104A0" w:rsidRPr="00CE0C43" w:rsidRDefault="009104A0" w:rsidP="00C93140">
                                  <w:pPr>
                                    <w:jc w:val="center"/>
                                    <w:rPr>
                                      <w:sz w:val="18"/>
                                      <w:szCs w:val="18"/>
                                    </w:rPr>
                                  </w:pPr>
                                </w:p>
                              </w:tc>
                              <w:tc>
                                <w:tcPr>
                                  <w:tcW w:w="1113" w:type="dxa"/>
                                  <w:gridSpan w:val="2"/>
                                </w:tcPr>
                                <w:p w14:paraId="3C235ECC"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tubaGuy</w:t>
                                  </w:r>
                                  <w:proofErr w:type="spellEnd"/>
                                </w:p>
                              </w:tc>
                              <w:tc>
                                <w:tcPr>
                                  <w:tcW w:w="1031" w:type="dxa"/>
                                </w:tcPr>
                                <w:p w14:paraId="7706FBE5" w14:textId="4F288459" w:rsidR="009104A0"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123Tuba</w:t>
                                  </w:r>
                                </w:p>
                              </w:tc>
                              <w:tc>
                                <w:tcPr>
                                  <w:tcW w:w="1043" w:type="dxa"/>
                                </w:tcPr>
                                <w:p w14:paraId="33F88C1B" w14:textId="28A903E4"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Jacob</w:t>
                                  </w:r>
                                </w:p>
                              </w:tc>
                              <w:tc>
                                <w:tcPr>
                                  <w:tcW w:w="1072" w:type="dxa"/>
                                </w:tcPr>
                                <w:p w14:paraId="6123B309"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Kopis</w:t>
                                  </w:r>
                                  <w:proofErr w:type="spellEnd"/>
                                </w:p>
                              </w:tc>
                              <w:tc>
                                <w:tcPr>
                                  <w:tcW w:w="1413" w:type="dxa"/>
                                </w:tcPr>
                                <w:p w14:paraId="31984832" w14:textId="3C12E760" w:rsidR="009104A0" w:rsidRPr="00CE0C43" w:rsidRDefault="00282881" w:rsidP="008F3BB4">
                                  <w:pPr>
                                    <w:cnfStyle w:val="000000100000" w:firstRow="0" w:lastRow="0" w:firstColumn="0" w:lastColumn="0" w:oddVBand="0" w:evenVBand="0" w:oddHBand="1" w:evenHBand="0" w:firstRowFirstColumn="0" w:firstRowLastColumn="0" w:lastRowFirstColumn="0" w:lastRowLastColumn="0"/>
                                    <w:rPr>
                                      <w:sz w:val="18"/>
                                      <w:szCs w:val="18"/>
                                    </w:rPr>
                                  </w:pPr>
                                  <w:hyperlink r:id="rId41" w:history="1">
                                    <w:r w:rsidR="009104A0" w:rsidRPr="00445403">
                                      <w:rPr>
                                        <w:rStyle w:val="Hyperlink"/>
                                      </w:rPr>
                                      <w:t>jk</w:t>
                                    </w:r>
                                    <w:r w:rsidR="009104A0" w:rsidRPr="00445403">
                                      <w:rPr>
                                        <w:rStyle w:val="Hyperlink"/>
                                        <w:sz w:val="18"/>
                                        <w:szCs w:val="18"/>
                                      </w:rPr>
                                      <w:t>@mail.com</w:t>
                                    </w:r>
                                  </w:hyperlink>
                                </w:p>
                              </w:tc>
                              <w:tc>
                                <w:tcPr>
                                  <w:tcW w:w="990" w:type="dxa"/>
                                </w:tcPr>
                                <w:p w14:paraId="3A167D88"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4564567</w:t>
                                  </w:r>
                                </w:p>
                              </w:tc>
                              <w:tc>
                                <w:tcPr>
                                  <w:tcW w:w="1260" w:type="dxa"/>
                                </w:tcPr>
                                <w:p w14:paraId="0BDA9C4E"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12/19/1999</w:t>
                                  </w:r>
                                </w:p>
                              </w:tc>
                              <w:tc>
                                <w:tcPr>
                                  <w:tcW w:w="810" w:type="dxa"/>
                                </w:tcPr>
                                <w:p w14:paraId="5CAB2444" w14:textId="77777777" w:rsidR="009104A0" w:rsidRPr="00CE0C43" w:rsidRDefault="009104A0" w:rsidP="008F3B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r>
                          </w:tbl>
                          <w:p w14:paraId="58177356" w14:textId="77777777" w:rsidR="009104A0" w:rsidRDefault="009104A0" w:rsidP="00C93140">
                            <w:pPr>
                              <w:spacing w:after="0"/>
                            </w:pPr>
                          </w:p>
                          <w:p w14:paraId="7D9CE695" w14:textId="5377C4AC" w:rsidR="009104A0" w:rsidRDefault="009104A0" w:rsidP="00786F72">
                            <w:pPr>
                              <w:spacing w:after="0"/>
                            </w:pPr>
                          </w:p>
                        </w:txbxContent>
                      </v:textbox>
                      <w10:anchorlock/>
                    </v:shape>
                  </w:pict>
                </mc:Fallback>
              </mc:AlternateContent>
            </w:r>
          </w:p>
        </w:tc>
      </w:tr>
    </w:tbl>
    <w:p w14:paraId="6D150888" w14:textId="205875D5" w:rsidR="00786F72" w:rsidRPr="0031212E" w:rsidRDefault="00786F72" w:rsidP="00786F72">
      <w:pPr>
        <w:rPr>
          <w:sz w:val="24"/>
        </w:rPr>
      </w:pPr>
    </w:p>
    <w:p w14:paraId="5AF54809" w14:textId="77777777" w:rsidR="00786F72" w:rsidRPr="0031212E" w:rsidRDefault="00786F72" w:rsidP="00786F72">
      <w:pPr>
        <w:tabs>
          <w:tab w:val="left" w:pos="7056"/>
        </w:tabs>
        <w:rPr>
          <w:sz w:val="24"/>
        </w:rPr>
      </w:pPr>
      <w:r>
        <w:rPr>
          <w:sz w:val="24"/>
        </w:rPr>
        <w:tab/>
      </w:r>
    </w:p>
    <w:p w14:paraId="0ED95A36" w14:textId="77777777" w:rsidR="00786F72" w:rsidRPr="0031212E" w:rsidRDefault="00786F72" w:rsidP="00786F72">
      <w:pPr>
        <w:rPr>
          <w:sz w:val="24"/>
        </w:rPr>
      </w:pPr>
    </w:p>
    <w:p w14:paraId="43669465" w14:textId="77777777" w:rsidR="00786F72" w:rsidRPr="0031212E" w:rsidRDefault="00786F72" w:rsidP="00786F72">
      <w:pPr>
        <w:rPr>
          <w:sz w:val="24"/>
        </w:rPr>
      </w:pPr>
    </w:p>
    <w:p w14:paraId="5157CB2B" w14:textId="77777777" w:rsidR="00786F72" w:rsidRPr="0031212E" w:rsidRDefault="00786F72" w:rsidP="00786F72">
      <w:pPr>
        <w:rPr>
          <w:sz w:val="24"/>
        </w:rPr>
      </w:pPr>
    </w:p>
    <w:p w14:paraId="301A20B7" w14:textId="77777777" w:rsidR="00786F72" w:rsidRPr="0031212E" w:rsidRDefault="00786F72" w:rsidP="00786F72">
      <w:pPr>
        <w:rPr>
          <w:sz w:val="24"/>
        </w:rPr>
      </w:pPr>
    </w:p>
    <w:p w14:paraId="7565DC20" w14:textId="77777777" w:rsidR="00786F72" w:rsidRPr="0031212E" w:rsidRDefault="00786F72" w:rsidP="00786F72">
      <w:pPr>
        <w:rPr>
          <w:sz w:val="24"/>
        </w:rPr>
      </w:pPr>
    </w:p>
    <w:p w14:paraId="5FBABB0C" w14:textId="77777777" w:rsidR="00786F72" w:rsidRPr="0031212E" w:rsidRDefault="00786F72" w:rsidP="00786F72">
      <w:pPr>
        <w:rPr>
          <w:sz w:val="24"/>
        </w:rPr>
      </w:pPr>
    </w:p>
    <w:p w14:paraId="19A6AC47" w14:textId="77777777" w:rsidR="00786F72" w:rsidRPr="0031212E" w:rsidRDefault="00786F72" w:rsidP="00786F72">
      <w:pPr>
        <w:rPr>
          <w:sz w:val="24"/>
        </w:rPr>
      </w:pPr>
    </w:p>
    <w:p w14:paraId="2A2BEF5E" w14:textId="77777777" w:rsidR="00786F72" w:rsidRPr="0031212E" w:rsidRDefault="00786F72" w:rsidP="00786F72">
      <w:pPr>
        <w:rPr>
          <w:sz w:val="24"/>
        </w:rPr>
      </w:pPr>
    </w:p>
    <w:p w14:paraId="728ABF3D" w14:textId="77777777" w:rsidR="00786F72" w:rsidRPr="0031212E" w:rsidRDefault="00786F72" w:rsidP="00786F72">
      <w:pPr>
        <w:rPr>
          <w:sz w:val="24"/>
        </w:rPr>
      </w:pPr>
    </w:p>
    <w:p w14:paraId="4FD77C0C" w14:textId="77777777" w:rsidR="00786F72" w:rsidRPr="0031212E" w:rsidRDefault="00786F72" w:rsidP="00786F72">
      <w:pPr>
        <w:rPr>
          <w:sz w:val="24"/>
        </w:rPr>
      </w:pPr>
    </w:p>
    <w:p w14:paraId="18BEBFFD" w14:textId="77777777" w:rsidR="00786F72" w:rsidRPr="0031212E" w:rsidRDefault="00786F72" w:rsidP="00786F72">
      <w:pPr>
        <w:rPr>
          <w:sz w:val="24"/>
        </w:rPr>
      </w:pPr>
    </w:p>
    <w:p w14:paraId="68D80867" w14:textId="77777777" w:rsidR="00786F72" w:rsidRPr="0031212E" w:rsidRDefault="00786F72" w:rsidP="00786F72">
      <w:pPr>
        <w:rPr>
          <w:sz w:val="24"/>
        </w:rPr>
      </w:pPr>
    </w:p>
    <w:p w14:paraId="42C739CD" w14:textId="77777777" w:rsidR="00786F72" w:rsidRPr="0031212E" w:rsidRDefault="00786F72" w:rsidP="00786F72">
      <w:pPr>
        <w:rPr>
          <w:sz w:val="24"/>
        </w:rPr>
      </w:pPr>
    </w:p>
    <w:p w14:paraId="700133E7" w14:textId="77777777" w:rsidR="00786F72" w:rsidRPr="0031212E" w:rsidRDefault="00786F72" w:rsidP="00786F72">
      <w:pPr>
        <w:rPr>
          <w:sz w:val="24"/>
        </w:rPr>
      </w:pPr>
    </w:p>
    <w:p w14:paraId="79311B3A" w14:textId="77777777" w:rsidR="00786F72" w:rsidRPr="0031212E" w:rsidRDefault="00786F72" w:rsidP="00786F72">
      <w:pPr>
        <w:rPr>
          <w:sz w:val="24"/>
        </w:rPr>
      </w:pPr>
    </w:p>
    <w:p w14:paraId="6BEE7914" w14:textId="77777777" w:rsidR="00786F72" w:rsidRPr="0031212E" w:rsidRDefault="00786F72" w:rsidP="00786F72">
      <w:pPr>
        <w:rPr>
          <w:sz w:val="24"/>
        </w:rPr>
      </w:pPr>
    </w:p>
    <w:p w14:paraId="36A7DB98" w14:textId="77777777" w:rsidR="00786F72" w:rsidRPr="0031212E" w:rsidRDefault="00786F72" w:rsidP="00786F72">
      <w:pPr>
        <w:rPr>
          <w:sz w:val="24"/>
        </w:rPr>
      </w:pPr>
    </w:p>
    <w:p w14:paraId="60A01C46" w14:textId="0E0C992C" w:rsidR="00786F72" w:rsidRPr="0031212E" w:rsidRDefault="00786F72" w:rsidP="00786F72">
      <w:pPr>
        <w:rPr>
          <w:sz w:val="24"/>
        </w:rPr>
      </w:pPr>
    </w:p>
    <w:p w14:paraId="2C1ED3AD" w14:textId="145CD2D3" w:rsidR="00786F72" w:rsidRDefault="00A26013" w:rsidP="00786F72">
      <w:r>
        <w:rPr>
          <w:noProof/>
        </w:rPr>
        <mc:AlternateContent>
          <mc:Choice Requires="wpg">
            <w:drawing>
              <wp:anchor distT="0" distB="0" distL="114300" distR="114300" simplePos="0" relativeHeight="251671552" behindDoc="0" locked="0" layoutInCell="1" allowOverlap="1" wp14:anchorId="6C2D96A5" wp14:editId="3BC610C9">
                <wp:simplePos x="0" y="0"/>
                <wp:positionH relativeFrom="page">
                  <wp:posOffset>-320041</wp:posOffset>
                </wp:positionH>
                <wp:positionV relativeFrom="paragraph">
                  <wp:posOffset>186690</wp:posOffset>
                </wp:positionV>
                <wp:extent cx="3459480" cy="3665855"/>
                <wp:effectExtent l="0" t="0" r="7620" b="0"/>
                <wp:wrapNone/>
                <wp:docPr id="43" name="Group 43" descr="Hexagonal shapes"/>
                <wp:cNvGraphicFramePr/>
                <a:graphic xmlns:a="http://schemas.openxmlformats.org/drawingml/2006/main">
                  <a:graphicData uri="http://schemas.microsoft.com/office/word/2010/wordprocessingGroup">
                    <wpg:wgp>
                      <wpg:cNvGrpSpPr/>
                      <wpg:grpSpPr>
                        <a:xfrm rot="10800000">
                          <a:off x="0" y="0"/>
                          <a:ext cx="3459480" cy="3665855"/>
                          <a:chOff x="0" y="0"/>
                          <a:chExt cx="4363142" cy="4778829"/>
                        </a:xfrm>
                      </wpg:grpSpPr>
                      <pic:pic xmlns:pic="http://schemas.openxmlformats.org/drawingml/2006/picture">
                        <pic:nvPicPr>
                          <pic:cNvPr id="44" name="Graphic 44" descr="hexagon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831272" y="0"/>
                            <a:ext cx="3531870" cy="4088130"/>
                          </a:xfrm>
                          <a:prstGeom prst="rect">
                            <a:avLst/>
                          </a:prstGeom>
                        </pic:spPr>
                      </pic:pic>
                      <pic:pic xmlns:pic="http://schemas.openxmlformats.org/drawingml/2006/picture">
                        <pic:nvPicPr>
                          <pic:cNvPr id="45" name="Graphic 45"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320633" y="1080655"/>
                            <a:ext cx="2771775" cy="3203575"/>
                          </a:xfrm>
                          <a:prstGeom prst="rect">
                            <a:avLst/>
                          </a:prstGeom>
                        </pic:spPr>
                      </pic:pic>
                      <pic:pic xmlns:pic="http://schemas.openxmlformats.org/drawingml/2006/picture">
                        <pic:nvPicPr>
                          <pic:cNvPr id="46" name="Graphic 46"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2256312"/>
                            <a:ext cx="1583055" cy="1832610"/>
                          </a:xfrm>
                          <a:prstGeom prst="rect">
                            <a:avLst/>
                          </a:prstGeom>
                        </pic:spPr>
                      </pic:pic>
                      <pic:pic xmlns:pic="http://schemas.openxmlformats.org/drawingml/2006/picture">
                        <pic:nvPicPr>
                          <pic:cNvPr id="47" name="Graphic 47"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C3C4DA1" id="Group 43" o:spid="_x0000_s1026" alt="Hexagonal shapes" style="position:absolute;margin-left:-25.2pt;margin-top:14.7pt;width:272.4pt;height:288.65pt;rotation:180;z-index:251671552;mso-position-horizont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YKkwkYQX3eVGEyASOoz5sqTCZgBPV5U4XJBIygPm+qMJmAEdTnTRUmEzCC&#10;+rypwmQCRlCfN1WYTMAI6vOmCpMJGEF93lRhMgEjqM+bKkwmYAT1eVOFyQSMoD5vqjCZgBHU500V&#10;JhMwgvq8qcJkAkZQnzdVmEzACOrzpgqTCRhBfd5UYTIBI6jPmypMJmAE9XlThckEjKA+b6owmYAR&#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">
                <v:shape id="Graphic 44"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">
                  <v:imagedata r:id="rId15" o:title="hexagon 1"/>
                </v:shape>
                <v:shape id="Graphic 45"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">
                  <v:imagedata r:id="rId16" o:title="hexagon 2"/>
                </v:shape>
                <v:shape id="Graphic 46"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">
                  <v:imagedata r:id="rId17" o:title="hexagon 4"/>
                </v:shape>
                <v:shape id="Graphic 47"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">
                  <v:imagedata r:id="rId18" o:title="hexagon 3"/>
                </v:shape>
                <w10:wrap anchorx="page"/>
              </v:group>
            </w:pict>
          </mc:Fallback>
        </mc:AlternateContent>
      </w:r>
      <w:r w:rsidR="00786F72">
        <w:rPr>
          <w:noProof/>
        </w:rPr>
        <mc:AlternateContent>
          <mc:Choice Requires="wpg">
            <w:drawing>
              <wp:anchor distT="0" distB="0" distL="114300" distR="114300" simplePos="0" relativeHeight="251673600" behindDoc="0" locked="0" layoutInCell="1" allowOverlap="1" wp14:anchorId="6BC849A9" wp14:editId="387EB740">
                <wp:simplePos x="0" y="0"/>
                <wp:positionH relativeFrom="column">
                  <wp:posOffset>5368290</wp:posOffset>
                </wp:positionH>
                <wp:positionV relativeFrom="paragraph">
                  <wp:posOffset>-7635240</wp:posOffset>
                </wp:positionV>
                <wp:extent cx="1950720" cy="1905000"/>
                <wp:effectExtent l="0" t="0" r="0" b="0"/>
                <wp:wrapNone/>
                <wp:docPr id="48" name="Group 48" descr="Hexagonal shapes"/>
                <wp:cNvGraphicFramePr/>
                <a:graphic xmlns:a="http://schemas.openxmlformats.org/drawingml/2006/main">
                  <a:graphicData uri="http://schemas.microsoft.com/office/word/2010/wordprocessingGroup">
                    <wpg:wgp>
                      <wpg:cNvGrpSpPr/>
                      <wpg:grpSpPr>
                        <a:xfrm>
                          <a:off x="0" y="0"/>
                          <a:ext cx="1950720" cy="1905000"/>
                          <a:chOff x="2137559" y="0"/>
                          <a:chExt cx="1951190" cy="1905000"/>
                        </a:xfrm>
                      </wpg:grpSpPr>
                      <pic:pic xmlns:pic="http://schemas.openxmlformats.org/drawingml/2006/picture">
                        <pic:nvPicPr>
                          <pic:cNvPr id="49" name="Graphic 49"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137559" y="0"/>
                            <a:ext cx="1647825" cy="1905000"/>
                          </a:xfrm>
                          <a:prstGeom prst="rect">
                            <a:avLst/>
                          </a:prstGeom>
                        </pic:spPr>
                      </pic:pic>
                      <pic:pic xmlns:pic="http://schemas.openxmlformats.org/drawingml/2006/picture">
                        <pic:nvPicPr>
                          <pic:cNvPr id="50" name="Graphic 50"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B8AD44F" id="Group 48" o:spid="_x0000_s1026" alt="Hexagonal shapes" style="position:absolute;margin-left:422.7pt;margin-top:-601.2pt;width:153.6pt;height:150pt;z-index:251673600;mso-width-relative:margin;mso-height-relative:margin" coordorigin="21375" coordsize="195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YKkwkYQX3eVGEyASOoz5sqTCZgBPV5U4XJBIygPm+qMJmAEdTnTRUmEzCC&#10;+rypwmQCRlCfN1WYTMAI6vOmCpMJGEF93lRhMgEjqM+bKkwmYAT1eVOFyQSMoD5vqjCZgBHU500V&#10;JhMwgvq8qcJkAkZQnzdVmEzACOrzpgqTCRhBfd5UYTIBI6jPmypMJmAE9XlThckEjKA+b6owmYAR&#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">
                <v:shape id="Graphic 49" o:spid="_x0000_s1027"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">
                  <v:imagedata r:id="rId18" o:title="hexagon 3"/>
                </v:shape>
                <v:shape id="Graphic 50" o:spid="_x0000_s1028"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">
                  <v:imagedata r:id="rId17" o:title="hexagon 4"/>
                </v:shape>
              </v:group>
            </w:pict>
          </mc:Fallback>
        </mc:AlternateContent>
      </w:r>
    </w:p>
    <w:p w14:paraId="35AB5E7A" w14:textId="4D94964E" w:rsidR="00786F72" w:rsidRDefault="00786F72" w:rsidP="00786F72">
      <w:pPr>
        <w:rPr>
          <w:sz w:val="24"/>
        </w:rPr>
      </w:pPr>
    </w:p>
    <w:p w14:paraId="585704F4" w14:textId="1D65DD95" w:rsidR="00505894" w:rsidRDefault="00505894" w:rsidP="00505894">
      <w:pPr>
        <w:rPr>
          <w:sz w:val="24"/>
        </w:rPr>
      </w:pPr>
    </w:p>
    <w:p w14:paraId="625855B0" w14:textId="77777777" w:rsidR="00505894" w:rsidRPr="00505894" w:rsidRDefault="00505894" w:rsidP="00505894">
      <w:pPr>
        <w:tabs>
          <w:tab w:val="left" w:pos="8424"/>
        </w:tabs>
        <w:rPr>
          <w:sz w:val="24"/>
        </w:rPr>
      </w:pPr>
      <w:r>
        <w:rPr>
          <w:sz w:val="24"/>
        </w:rPr>
        <w:tab/>
      </w:r>
    </w:p>
    <w:tbl>
      <w:tblPr>
        <w:tblStyle w:val="PlainTable4"/>
        <w:tblpPr w:leftFromText="180" w:rightFromText="180" w:vertAnchor="page" w:horzAnchor="margin" w:tblpY="2161"/>
        <w:tblW w:w="9485" w:type="dxa"/>
        <w:tblLayout w:type="fixed"/>
        <w:tblLook w:val="04A0" w:firstRow="1" w:lastRow="0" w:firstColumn="1" w:lastColumn="0" w:noHBand="0" w:noVBand="1"/>
      </w:tblPr>
      <w:tblGrid>
        <w:gridCol w:w="9485"/>
      </w:tblGrid>
      <w:tr w:rsidR="00505894" w14:paraId="60E0FD47" w14:textId="77777777" w:rsidTr="00F416E3">
        <w:trPr>
          <w:cnfStyle w:val="100000000000" w:firstRow="1" w:lastRow="0" w:firstColumn="0" w:lastColumn="0" w:oddVBand="0" w:evenVBand="0" w:oddHBand="0"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9485" w:type="dxa"/>
          </w:tcPr>
          <w:p w14:paraId="0672101E" w14:textId="77777777" w:rsidR="00505894" w:rsidRPr="00B903A7" w:rsidRDefault="00505894" w:rsidP="00F416E3">
            <w:pPr>
              <w:pStyle w:val="Title"/>
              <w:rPr>
                <w:b/>
              </w:rPr>
            </w:pPr>
            <w:r>
              <w:rPr>
                <w:noProof/>
                <w14:ligatures w14:val="none"/>
                <w14:cntxtAlts w14:val="0"/>
              </w:rPr>
              <w:lastRenderedPageBreak/>
              <mc:AlternateContent>
                <mc:Choice Requires="wps">
                  <w:drawing>
                    <wp:inline distT="0" distB="0" distL="0" distR="0" wp14:anchorId="21BBE939" wp14:editId="3B9DF829">
                      <wp:extent cx="4404360" cy="807720"/>
                      <wp:effectExtent l="0" t="0" r="0" b="0"/>
                      <wp:docPr id="198" name="Text Box 198"/>
                      <wp:cNvGraphicFramePr/>
                      <a:graphic xmlns:a="http://schemas.openxmlformats.org/drawingml/2006/main">
                        <a:graphicData uri="http://schemas.microsoft.com/office/word/2010/wordprocessingShape">
                          <wps:wsp>
                            <wps:cNvSpPr txBox="1"/>
                            <wps:spPr>
                              <a:xfrm>
                                <a:off x="0" y="0"/>
                                <a:ext cx="4404360" cy="807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DC1E12" w14:textId="3A58D6AB" w:rsidR="009104A0" w:rsidRPr="00B903A7" w:rsidRDefault="009104A0" w:rsidP="00505894">
                                  <w:pPr>
                                    <w:pStyle w:val="Title"/>
                                  </w:pPr>
                                  <w:r>
                                    <w:t>Animal Adoption Application (Continued)</w:t>
                                  </w:r>
                                </w:p>
                                <w:p w14:paraId="247A9047" w14:textId="77777777" w:rsidR="009104A0" w:rsidRDefault="009104A0" w:rsidP="00505894">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BBE939" id="Text Box 198" o:spid="_x0000_s1044" type="#_x0000_t202" style="width:346.8pt;height:6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" filled="f" stroked="f">
                      <v:textbox>
                        <w:txbxContent>
                          <w:p w14:paraId="71DC1E12" w14:textId="3A58D6AB" w:rsidR="009104A0" w:rsidRPr="00B903A7" w:rsidRDefault="009104A0" w:rsidP="00505894">
                            <w:pPr>
                              <w:pStyle w:val="Title"/>
                            </w:pPr>
                            <w:r>
                              <w:t>Animal Adoption Application (Continued)</w:t>
                            </w:r>
                          </w:p>
                          <w:p w14:paraId="247A9047" w14:textId="77777777" w:rsidR="009104A0" w:rsidRDefault="009104A0" w:rsidP="00505894">
                            <w:pPr>
                              <w:pStyle w:val="Title"/>
                            </w:pPr>
                          </w:p>
                        </w:txbxContent>
                      </v:textbox>
                      <w10:anchorlock/>
                    </v:shape>
                  </w:pict>
                </mc:Fallback>
              </mc:AlternateContent>
            </w:r>
          </w:p>
        </w:tc>
      </w:tr>
      <w:tr w:rsidR="00505894" w14:paraId="602C29AF" w14:textId="77777777" w:rsidTr="00F416E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9485" w:type="dxa"/>
            <w:tcBorders>
              <w:bottom w:val="single" w:sz="4" w:space="0" w:color="5B63B7" w:themeColor="text2" w:themeTint="99"/>
            </w:tcBorders>
            <w:shd w:val="clear" w:color="auto" w:fill="auto"/>
          </w:tcPr>
          <w:p w14:paraId="32617758" w14:textId="77777777" w:rsidR="00505894" w:rsidRPr="00B903A7" w:rsidRDefault="00505894" w:rsidP="00F416E3">
            <w:pPr>
              <w:pStyle w:val="Subtitle"/>
              <w:rPr>
                <w:b/>
              </w:rPr>
            </w:pPr>
            <w:r>
              <w:rPr>
                <w:noProof/>
              </w:rPr>
              <mc:AlternateContent>
                <mc:Choice Requires="wps">
                  <w:drawing>
                    <wp:inline distT="0" distB="0" distL="0" distR="0" wp14:anchorId="2B8AC5D6" wp14:editId="02FF7953">
                      <wp:extent cx="6065520" cy="563880"/>
                      <wp:effectExtent l="0" t="0" r="0" b="7620"/>
                      <wp:docPr id="199" name="Text Box 199"/>
                      <wp:cNvGraphicFramePr/>
                      <a:graphic xmlns:a="http://schemas.openxmlformats.org/drawingml/2006/main">
                        <a:graphicData uri="http://schemas.microsoft.com/office/word/2010/wordprocessingShape">
                          <wps:wsp>
                            <wps:cNvSpPr txBox="1"/>
                            <wps:spPr>
                              <a:xfrm>
                                <a:off x="0" y="0"/>
                                <a:ext cx="6065520" cy="563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8DC226" w14:textId="2BE806D1" w:rsidR="009104A0" w:rsidRPr="009823B0" w:rsidRDefault="009104A0" w:rsidP="00505894">
                                  <w:pPr>
                                    <w:pStyle w:val="Subtitle"/>
                                  </w:pPr>
                                  <w:r>
                                    <w:t>Functionality of Hexagon Animal Shelter Website: Animal Data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AC5D6" id="Text Box 199" o:spid="_x0000_s1045" type="#_x0000_t202" style="width:477.6pt;height:4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" filled="f" stroked="f">
                      <v:textbox>
                        <w:txbxContent>
                          <w:p w14:paraId="7B8DC226" w14:textId="2BE806D1" w:rsidR="009104A0" w:rsidRPr="009823B0" w:rsidRDefault="009104A0" w:rsidP="00505894">
                            <w:pPr>
                              <w:pStyle w:val="Subtitle"/>
                            </w:pPr>
                            <w:r>
                              <w:t>Functionality of Hexagon Animal Shelter Website: Animal Data Structure</w:t>
                            </w:r>
                          </w:p>
                        </w:txbxContent>
                      </v:textbox>
                      <w10:anchorlock/>
                    </v:shape>
                  </w:pict>
                </mc:Fallback>
              </mc:AlternateContent>
            </w:r>
          </w:p>
        </w:tc>
      </w:tr>
      <w:tr w:rsidR="00505894" w:rsidRPr="004F53E9" w14:paraId="7942A9FA" w14:textId="77777777" w:rsidTr="00F416E3">
        <w:trPr>
          <w:trHeight w:val="8510"/>
        </w:trPr>
        <w:tc>
          <w:tcPr>
            <w:cnfStyle w:val="001000000000" w:firstRow="0" w:lastRow="0" w:firstColumn="1" w:lastColumn="0" w:oddVBand="0" w:evenVBand="0" w:oddHBand="0" w:evenHBand="0" w:firstRowFirstColumn="0" w:firstRowLastColumn="0" w:lastRowFirstColumn="0" w:lastRowLastColumn="0"/>
            <w:tcW w:w="9485" w:type="dxa"/>
            <w:tcBorders>
              <w:top w:val="single" w:sz="4" w:space="0" w:color="5B63B7" w:themeColor="text2" w:themeTint="99"/>
              <w:bottom w:val="single" w:sz="4" w:space="0" w:color="5B63B7" w:themeColor="text2" w:themeTint="99"/>
            </w:tcBorders>
          </w:tcPr>
          <w:p w14:paraId="1947F9B1" w14:textId="77777777" w:rsidR="00505894" w:rsidRPr="0031212E" w:rsidRDefault="00505894" w:rsidP="00F416E3">
            <w:pPr>
              <w:jc w:val="center"/>
            </w:pPr>
            <w:r>
              <w:rPr>
                <w:noProof/>
              </w:rPr>
              <mc:AlternateContent>
                <mc:Choice Requires="wps">
                  <w:drawing>
                    <wp:inline distT="0" distB="0" distL="0" distR="0" wp14:anchorId="42E49B80" wp14:editId="4168F08F">
                      <wp:extent cx="5960534" cy="5623560"/>
                      <wp:effectExtent l="0" t="0" r="0" b="0"/>
                      <wp:docPr id="200" name="Text Box 200"/>
                      <wp:cNvGraphicFramePr/>
                      <a:graphic xmlns:a="http://schemas.openxmlformats.org/drawingml/2006/main">
                        <a:graphicData uri="http://schemas.microsoft.com/office/word/2010/wordprocessingShape">
                          <wps:wsp>
                            <wps:cNvSpPr txBox="1"/>
                            <wps:spPr>
                              <a:xfrm>
                                <a:off x="0" y="0"/>
                                <a:ext cx="5960534" cy="5623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9D137D" w14:textId="4F145D46" w:rsidR="009104A0" w:rsidRDefault="009104A0" w:rsidP="00505894">
                                  <w:pPr>
                                    <w:spacing w:after="0" w:line="240" w:lineRule="auto"/>
                                  </w:pPr>
                                </w:p>
                                <w:tbl>
                                  <w:tblPr>
                                    <w:tblStyle w:val="GridTable7Colorful-Accent1"/>
                                    <w:tblW w:w="0" w:type="auto"/>
                                    <w:tblInd w:w="100" w:type="dxa"/>
                                    <w:tblLayout w:type="fixed"/>
                                    <w:tblLook w:val="04A0" w:firstRow="1" w:lastRow="0" w:firstColumn="1" w:lastColumn="0" w:noHBand="0" w:noVBand="1"/>
                                  </w:tblPr>
                                  <w:tblGrid>
                                    <w:gridCol w:w="628"/>
                                    <w:gridCol w:w="976"/>
                                    <w:gridCol w:w="384"/>
                                    <w:gridCol w:w="245"/>
                                    <w:gridCol w:w="1267"/>
                                    <w:gridCol w:w="360"/>
                                    <w:gridCol w:w="450"/>
                                    <w:gridCol w:w="540"/>
                                    <w:gridCol w:w="1890"/>
                                    <w:gridCol w:w="2258"/>
                                  </w:tblGrid>
                                  <w:tr w:rsidR="009104A0" w14:paraId="3AE13BCB" w14:textId="77777777" w:rsidTr="009779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8" w:type="dxa"/>
                                      </w:tcPr>
                                      <w:p w14:paraId="53C52443" w14:textId="77777777" w:rsidR="009104A0" w:rsidRDefault="009104A0" w:rsidP="00F416E3">
                                        <w:pPr>
                                          <w:jc w:val="left"/>
                                        </w:pPr>
                                      </w:p>
                                    </w:tc>
                                    <w:tc>
                                      <w:tcPr>
                                        <w:tcW w:w="1360" w:type="dxa"/>
                                        <w:gridSpan w:val="2"/>
                                      </w:tcPr>
                                      <w:p w14:paraId="41E9339B" w14:textId="77777777" w:rsidR="009104A0" w:rsidRDefault="009104A0" w:rsidP="00F40E12">
                                        <w:pPr>
                                          <w:jc w:val="center"/>
                                          <w:cnfStyle w:val="100000000000" w:firstRow="1" w:lastRow="0" w:firstColumn="0" w:lastColumn="0" w:oddVBand="0" w:evenVBand="0" w:oddHBand="0" w:evenHBand="0" w:firstRowFirstColumn="0" w:firstRowLastColumn="0" w:lastRowFirstColumn="0" w:lastRowLastColumn="0"/>
                                        </w:pPr>
                                      </w:p>
                                    </w:tc>
                                    <w:tc>
                                      <w:tcPr>
                                        <w:tcW w:w="7010" w:type="dxa"/>
                                        <w:gridSpan w:val="7"/>
                                      </w:tcPr>
                                      <w:p w14:paraId="51015330" w14:textId="64A9652D" w:rsidR="009104A0" w:rsidRDefault="009104A0" w:rsidP="00EF725A">
                                        <w:pPr>
                                          <w:cnfStyle w:val="100000000000" w:firstRow="1" w:lastRow="0" w:firstColumn="0" w:lastColumn="0" w:oddVBand="0" w:evenVBand="0" w:oddHBand="0" w:evenHBand="0" w:firstRowFirstColumn="0" w:firstRowLastColumn="0" w:lastRowFirstColumn="0" w:lastRowLastColumn="0"/>
                                        </w:pPr>
                                        <w:r>
                                          <w:t xml:space="preserve">                          Animal Data</w:t>
                                        </w:r>
                                      </w:p>
                                    </w:tc>
                                  </w:tr>
                                  <w:tr w:rsidR="009104A0" w14:paraId="287D22C6"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6DBFAF0A" w14:textId="77777777" w:rsidR="009104A0" w:rsidRPr="00CE0C43" w:rsidRDefault="009104A0" w:rsidP="00C93140">
                                        <w:pPr>
                                          <w:jc w:val="left"/>
                                          <w:rPr>
                                            <w:sz w:val="18"/>
                                            <w:szCs w:val="18"/>
                                          </w:rPr>
                                        </w:pPr>
                                        <w:r w:rsidRPr="00CE0C43">
                                          <w:rPr>
                                            <w:sz w:val="18"/>
                                            <w:szCs w:val="18"/>
                                          </w:rPr>
                                          <w:t>Id</w:t>
                                        </w:r>
                                      </w:p>
                                    </w:tc>
                                    <w:tc>
                                      <w:tcPr>
                                        <w:tcW w:w="976" w:type="dxa"/>
                                      </w:tcPr>
                                      <w:p w14:paraId="6DAAF9BB" w14:textId="77777777"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Name</w:t>
                                        </w:r>
                                      </w:p>
                                    </w:tc>
                                    <w:tc>
                                      <w:tcPr>
                                        <w:tcW w:w="629" w:type="dxa"/>
                                        <w:gridSpan w:val="2"/>
                                      </w:tcPr>
                                      <w:p w14:paraId="08CFE966" w14:textId="74F22F83"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Type</w:t>
                                        </w:r>
                                      </w:p>
                                    </w:tc>
                                    <w:tc>
                                      <w:tcPr>
                                        <w:tcW w:w="1267" w:type="dxa"/>
                                      </w:tcPr>
                                      <w:p w14:paraId="533B78BD" w14:textId="4D0D0D9C"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Breed</w:t>
                                        </w:r>
                                      </w:p>
                                    </w:tc>
                                    <w:tc>
                                      <w:tcPr>
                                        <w:tcW w:w="360" w:type="dxa"/>
                                      </w:tcPr>
                                      <w:p w14:paraId="47594FD5" w14:textId="53E6AF2F"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Sex</w:t>
                                        </w:r>
                                      </w:p>
                                    </w:tc>
                                    <w:tc>
                                      <w:tcPr>
                                        <w:tcW w:w="450" w:type="dxa"/>
                                      </w:tcPr>
                                      <w:p w14:paraId="2B93C39A" w14:textId="2A6D8A24"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Age</w:t>
                                        </w:r>
                                      </w:p>
                                    </w:tc>
                                    <w:tc>
                                      <w:tcPr>
                                        <w:tcW w:w="540" w:type="dxa"/>
                                      </w:tcPr>
                                      <w:p w14:paraId="5EC3B5B9" w14:textId="12F8F2C3"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Fee</w:t>
                                        </w:r>
                                      </w:p>
                                    </w:tc>
                                    <w:tc>
                                      <w:tcPr>
                                        <w:tcW w:w="1890" w:type="dxa"/>
                                      </w:tcPr>
                                      <w:p w14:paraId="151F5EB0" w14:textId="77777777"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Image</w:t>
                                        </w:r>
                                      </w:p>
                                    </w:tc>
                                    <w:tc>
                                      <w:tcPr>
                                        <w:tcW w:w="2258" w:type="dxa"/>
                                      </w:tcPr>
                                      <w:p w14:paraId="6F804FAA" w14:textId="77777777"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Description</w:t>
                                        </w:r>
                                      </w:p>
                                    </w:tc>
                                  </w:tr>
                                  <w:tr w:rsidR="009104A0" w14:paraId="4D303106"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62753D74" w14:textId="277FD6BC" w:rsidR="009104A0" w:rsidRPr="00CE0C43" w:rsidRDefault="009104A0" w:rsidP="00C93140">
                                        <w:pPr>
                                          <w:jc w:val="left"/>
                                          <w:rPr>
                                            <w:sz w:val="18"/>
                                            <w:szCs w:val="18"/>
                                          </w:rPr>
                                        </w:pPr>
                                        <w:r w:rsidRPr="00CE0C43">
                                          <w:rPr>
                                            <w:sz w:val="18"/>
                                            <w:szCs w:val="18"/>
                                          </w:rPr>
                                          <w:t>auto</w:t>
                                        </w:r>
                                      </w:p>
                                    </w:tc>
                                    <w:tc>
                                      <w:tcPr>
                                        <w:tcW w:w="976" w:type="dxa"/>
                                      </w:tcPr>
                                      <w:p w14:paraId="46C372B1" w14:textId="5B63BC40"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Blue</w:t>
                                        </w:r>
                                      </w:p>
                                    </w:tc>
                                    <w:tc>
                                      <w:tcPr>
                                        <w:tcW w:w="629" w:type="dxa"/>
                                        <w:gridSpan w:val="2"/>
                                      </w:tcPr>
                                      <w:p w14:paraId="5E7D9E7D" w14:textId="5BE94246"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Dog</w:t>
                                        </w:r>
                                      </w:p>
                                    </w:tc>
                                    <w:tc>
                                      <w:tcPr>
                                        <w:tcW w:w="1267" w:type="dxa"/>
                                      </w:tcPr>
                                      <w:p w14:paraId="5313CB30" w14:textId="5333FB06"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Chocolate Lab</w:t>
                                        </w:r>
                                      </w:p>
                                    </w:tc>
                                    <w:tc>
                                      <w:tcPr>
                                        <w:tcW w:w="360" w:type="dxa"/>
                                      </w:tcPr>
                                      <w:p w14:paraId="072DD551" w14:textId="4288B9B3"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w:t>
                                        </w:r>
                                      </w:p>
                                    </w:tc>
                                    <w:tc>
                                      <w:tcPr>
                                        <w:tcW w:w="450" w:type="dxa"/>
                                      </w:tcPr>
                                      <w:p w14:paraId="3966D6F1" w14:textId="48588687"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12</w:t>
                                        </w:r>
                                      </w:p>
                                    </w:tc>
                                    <w:tc>
                                      <w:tcPr>
                                        <w:tcW w:w="540" w:type="dxa"/>
                                      </w:tcPr>
                                      <w:p w14:paraId="3950A19C" w14:textId="1BA12260"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15</w:t>
                                        </w:r>
                                      </w:p>
                                    </w:tc>
                                    <w:tc>
                                      <w:tcPr>
                                        <w:tcW w:w="1890" w:type="dxa"/>
                                      </w:tcPr>
                                      <w:p w14:paraId="6554B124" w14:textId="09AFB250"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/blue.jpg</w:t>
                                        </w:r>
                                      </w:p>
                                    </w:tc>
                                    <w:tc>
                                      <w:tcPr>
                                        <w:tcW w:w="2258" w:type="dxa"/>
                                      </w:tcPr>
                                      <w:p w14:paraId="7D1C9940" w14:textId="5FF187B2"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Friendly old dog</w:t>
                                        </w:r>
                                        <w:r>
                                          <w:rPr>
                                            <w:sz w:val="14"/>
                                            <w:szCs w:val="14"/>
                                          </w:rPr>
                                          <w:t>, not very energetic, but loyal.</w:t>
                                        </w:r>
                                      </w:p>
                                    </w:tc>
                                  </w:tr>
                                  <w:tr w:rsidR="009104A0" w14:paraId="36A0B01A"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6D4F5B0B" w14:textId="387CC74E" w:rsidR="009104A0" w:rsidRPr="00CE0C43" w:rsidRDefault="009104A0" w:rsidP="00F40E12">
                                        <w:pPr>
                                          <w:jc w:val="center"/>
                                          <w:rPr>
                                            <w:sz w:val="18"/>
                                            <w:szCs w:val="18"/>
                                          </w:rPr>
                                        </w:pPr>
                                      </w:p>
                                    </w:tc>
                                    <w:tc>
                                      <w:tcPr>
                                        <w:tcW w:w="976" w:type="dxa"/>
                                      </w:tcPr>
                                      <w:p w14:paraId="1864A252" w14:textId="48B572F8"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Fred</w:t>
                                        </w:r>
                                      </w:p>
                                    </w:tc>
                                    <w:tc>
                                      <w:tcPr>
                                        <w:tcW w:w="629" w:type="dxa"/>
                                        <w:gridSpan w:val="2"/>
                                      </w:tcPr>
                                      <w:p w14:paraId="78223ED4" w14:textId="7DB24CFE"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Dog</w:t>
                                        </w:r>
                                      </w:p>
                                    </w:tc>
                                    <w:tc>
                                      <w:tcPr>
                                        <w:tcW w:w="1267" w:type="dxa"/>
                                      </w:tcPr>
                                      <w:p w14:paraId="67B3D7DD" w14:textId="74D62B87"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Chocolate Lab</w:t>
                                        </w:r>
                                      </w:p>
                                    </w:tc>
                                    <w:tc>
                                      <w:tcPr>
                                        <w:tcW w:w="360" w:type="dxa"/>
                                      </w:tcPr>
                                      <w:p w14:paraId="09EB2B6D" w14:textId="13807721"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w:t>
                                        </w:r>
                                      </w:p>
                                    </w:tc>
                                    <w:tc>
                                      <w:tcPr>
                                        <w:tcW w:w="450" w:type="dxa"/>
                                      </w:tcPr>
                                      <w:p w14:paraId="796D1C56" w14:textId="045D49F7"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7</w:t>
                                        </w:r>
                                      </w:p>
                                    </w:tc>
                                    <w:tc>
                                      <w:tcPr>
                                        <w:tcW w:w="540" w:type="dxa"/>
                                      </w:tcPr>
                                      <w:p w14:paraId="69E51463" w14:textId="3856DEDC"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20</w:t>
                                        </w:r>
                                      </w:p>
                                    </w:tc>
                                    <w:tc>
                                      <w:tcPr>
                                        <w:tcW w:w="1890" w:type="dxa"/>
                                      </w:tcPr>
                                      <w:p w14:paraId="144C11A1" w14:textId="0E6F0701"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/fred.jpg</w:t>
                                        </w:r>
                                      </w:p>
                                    </w:tc>
                                    <w:tc>
                                      <w:tcPr>
                                        <w:tcW w:w="2258" w:type="dxa"/>
                                      </w:tcPr>
                                      <w:p w14:paraId="454D0409" w14:textId="6C682E09"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Very friendly, but aging. Good with kids.</w:t>
                                        </w:r>
                                      </w:p>
                                    </w:tc>
                                  </w:tr>
                                  <w:tr w:rsidR="009104A0" w14:paraId="0A4E7F1E"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6F0363FA" w14:textId="77777777" w:rsidR="009104A0" w:rsidRPr="00CE0C43" w:rsidRDefault="009104A0" w:rsidP="00F40E12">
                                        <w:pPr>
                                          <w:jc w:val="center"/>
                                          <w:rPr>
                                            <w:sz w:val="18"/>
                                            <w:szCs w:val="18"/>
                                          </w:rPr>
                                        </w:pPr>
                                      </w:p>
                                    </w:tc>
                                    <w:tc>
                                      <w:tcPr>
                                        <w:tcW w:w="976" w:type="dxa"/>
                                      </w:tcPr>
                                      <w:p w14:paraId="701F669A" w14:textId="0A1EE9C1"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CE0C43">
                                          <w:rPr>
                                            <w:sz w:val="18"/>
                                            <w:szCs w:val="18"/>
                                          </w:rPr>
                                          <w:t>Jojo</w:t>
                                        </w:r>
                                        <w:proofErr w:type="spellEnd"/>
                                      </w:p>
                                    </w:tc>
                                    <w:tc>
                                      <w:tcPr>
                                        <w:tcW w:w="629" w:type="dxa"/>
                                        <w:gridSpan w:val="2"/>
                                      </w:tcPr>
                                      <w:p w14:paraId="7D19EB42" w14:textId="6D3D5D4C"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Dog</w:t>
                                        </w:r>
                                      </w:p>
                                    </w:tc>
                                    <w:tc>
                                      <w:tcPr>
                                        <w:tcW w:w="1267" w:type="dxa"/>
                                      </w:tcPr>
                                      <w:p w14:paraId="7FB01AA7" w14:textId="37504DC4"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Blue Heeler</w:t>
                                        </w:r>
                                      </w:p>
                                    </w:tc>
                                    <w:tc>
                                      <w:tcPr>
                                        <w:tcW w:w="360" w:type="dxa"/>
                                      </w:tcPr>
                                      <w:p w14:paraId="41E84BFB" w14:textId="15F6D102"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w:t>
                                        </w:r>
                                      </w:p>
                                    </w:tc>
                                    <w:tc>
                                      <w:tcPr>
                                        <w:tcW w:w="450" w:type="dxa"/>
                                      </w:tcPr>
                                      <w:p w14:paraId="21FB6A7C" w14:textId="1DEDABE6"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4</w:t>
                                        </w:r>
                                      </w:p>
                                    </w:tc>
                                    <w:tc>
                                      <w:tcPr>
                                        <w:tcW w:w="540" w:type="dxa"/>
                                      </w:tcPr>
                                      <w:p w14:paraId="4530ED97" w14:textId="480084BC"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30</w:t>
                                        </w:r>
                                      </w:p>
                                    </w:tc>
                                    <w:tc>
                                      <w:tcPr>
                                        <w:tcW w:w="1890" w:type="dxa"/>
                                      </w:tcPr>
                                      <w:p w14:paraId="01178BD5" w14:textId="6829F66F"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/jojo.jpg</w:t>
                                        </w:r>
                                      </w:p>
                                    </w:tc>
                                    <w:tc>
                                      <w:tcPr>
                                        <w:tcW w:w="2258" w:type="dxa"/>
                                      </w:tcPr>
                                      <w:p w14:paraId="7F5C12E9" w14:textId="7C0AC1B7"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Very energetic and friendly.</w:t>
                                        </w:r>
                                      </w:p>
                                    </w:tc>
                                  </w:tr>
                                  <w:tr w:rsidR="009104A0" w14:paraId="63B27BCB"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2D22891D" w14:textId="77777777" w:rsidR="009104A0" w:rsidRPr="00CE0C43" w:rsidRDefault="009104A0" w:rsidP="00F40E12">
                                        <w:pPr>
                                          <w:jc w:val="center"/>
                                          <w:rPr>
                                            <w:sz w:val="18"/>
                                            <w:szCs w:val="18"/>
                                          </w:rPr>
                                        </w:pPr>
                                      </w:p>
                                    </w:tc>
                                    <w:tc>
                                      <w:tcPr>
                                        <w:tcW w:w="976" w:type="dxa"/>
                                      </w:tcPr>
                                      <w:p w14:paraId="20F2DDC0" w14:textId="643E4790"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Gabby</w:t>
                                        </w:r>
                                      </w:p>
                                    </w:tc>
                                    <w:tc>
                                      <w:tcPr>
                                        <w:tcW w:w="629" w:type="dxa"/>
                                        <w:gridSpan w:val="2"/>
                                      </w:tcPr>
                                      <w:p w14:paraId="091DAD26" w14:textId="01457437"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Dog</w:t>
                                        </w:r>
                                      </w:p>
                                    </w:tc>
                                    <w:tc>
                                      <w:tcPr>
                                        <w:tcW w:w="1267" w:type="dxa"/>
                                      </w:tcPr>
                                      <w:p w14:paraId="2031DBC7" w14:textId="60DD445A"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Blue Heeler</w:t>
                                        </w:r>
                                      </w:p>
                                    </w:tc>
                                    <w:tc>
                                      <w:tcPr>
                                        <w:tcW w:w="360" w:type="dxa"/>
                                      </w:tcPr>
                                      <w:p w14:paraId="2AFD5650" w14:textId="006C6D63"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w:t>
                                        </w:r>
                                      </w:p>
                                    </w:tc>
                                    <w:tc>
                                      <w:tcPr>
                                        <w:tcW w:w="450" w:type="dxa"/>
                                      </w:tcPr>
                                      <w:p w14:paraId="33C930A5" w14:textId="07B7A338"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3</w:t>
                                        </w:r>
                                      </w:p>
                                    </w:tc>
                                    <w:tc>
                                      <w:tcPr>
                                        <w:tcW w:w="540" w:type="dxa"/>
                                      </w:tcPr>
                                      <w:p w14:paraId="485BEB21" w14:textId="77B2CB9F"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35</w:t>
                                        </w:r>
                                      </w:p>
                                    </w:tc>
                                    <w:tc>
                                      <w:tcPr>
                                        <w:tcW w:w="1890" w:type="dxa"/>
                                      </w:tcPr>
                                      <w:p w14:paraId="09582BE1" w14:textId="1C860D39"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/gabby.jpg</w:t>
                                        </w:r>
                                      </w:p>
                                    </w:tc>
                                    <w:tc>
                                      <w:tcPr>
                                        <w:tcW w:w="2258" w:type="dxa"/>
                                      </w:tcPr>
                                      <w:p w14:paraId="169816E1" w14:textId="1ECCDECF"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Somewhat energetic and shy.</w:t>
                                        </w:r>
                                      </w:p>
                                    </w:tc>
                                  </w:tr>
                                  <w:tr w:rsidR="009104A0" w14:paraId="1309917B"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0122F5E1" w14:textId="77777777" w:rsidR="009104A0" w:rsidRPr="00CE0C43" w:rsidRDefault="009104A0" w:rsidP="00F40E12">
                                        <w:pPr>
                                          <w:jc w:val="center"/>
                                          <w:rPr>
                                            <w:sz w:val="18"/>
                                            <w:szCs w:val="18"/>
                                          </w:rPr>
                                        </w:pPr>
                                      </w:p>
                                    </w:tc>
                                    <w:tc>
                                      <w:tcPr>
                                        <w:tcW w:w="976" w:type="dxa"/>
                                      </w:tcPr>
                                      <w:p w14:paraId="353F726F" w14:textId="409AFC4C"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Dakota</w:t>
                                        </w:r>
                                      </w:p>
                                    </w:tc>
                                    <w:tc>
                                      <w:tcPr>
                                        <w:tcW w:w="629" w:type="dxa"/>
                                        <w:gridSpan w:val="2"/>
                                      </w:tcPr>
                                      <w:p w14:paraId="4FF53FE3" w14:textId="226B093F"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Dog</w:t>
                                        </w:r>
                                      </w:p>
                                    </w:tc>
                                    <w:tc>
                                      <w:tcPr>
                                        <w:tcW w:w="1267" w:type="dxa"/>
                                      </w:tcPr>
                                      <w:p w14:paraId="5E15E0EB" w14:textId="2C96B0B5"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Australian Shephard</w:t>
                                        </w:r>
                                      </w:p>
                                    </w:tc>
                                    <w:tc>
                                      <w:tcPr>
                                        <w:tcW w:w="360" w:type="dxa"/>
                                      </w:tcPr>
                                      <w:p w14:paraId="1617D6D3" w14:textId="4369B6AE"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w:t>
                                        </w:r>
                                      </w:p>
                                    </w:tc>
                                    <w:tc>
                                      <w:tcPr>
                                        <w:tcW w:w="450" w:type="dxa"/>
                                      </w:tcPr>
                                      <w:p w14:paraId="08627F7D" w14:textId="47F10E12" w:rsidR="009104A0" w:rsidRPr="00CE0C43" w:rsidRDefault="008A3844"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540" w:type="dxa"/>
                                      </w:tcPr>
                                      <w:p w14:paraId="45C18D9D" w14:textId="5F9D9A0B"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40</w:t>
                                        </w:r>
                                      </w:p>
                                    </w:tc>
                                    <w:tc>
                                      <w:tcPr>
                                        <w:tcW w:w="1890" w:type="dxa"/>
                                      </w:tcPr>
                                      <w:p w14:paraId="2D62AA82" w14:textId="182444B5"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/dakota.jpg</w:t>
                                        </w:r>
                                      </w:p>
                                    </w:tc>
                                    <w:tc>
                                      <w:tcPr>
                                        <w:tcW w:w="2258" w:type="dxa"/>
                                      </w:tcPr>
                                      <w:p w14:paraId="3D341B56" w14:textId="773826DB"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Very energetic and friendly. Protective of trusted people.</w:t>
                                        </w:r>
                                      </w:p>
                                    </w:tc>
                                  </w:tr>
                                  <w:tr w:rsidR="009104A0" w14:paraId="13726B99"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6F4A93B7" w14:textId="77777777" w:rsidR="009104A0" w:rsidRPr="00CE0C43" w:rsidRDefault="009104A0" w:rsidP="00F40E12">
                                        <w:pPr>
                                          <w:jc w:val="center"/>
                                          <w:rPr>
                                            <w:sz w:val="18"/>
                                            <w:szCs w:val="18"/>
                                          </w:rPr>
                                        </w:pPr>
                                      </w:p>
                                    </w:tc>
                                    <w:tc>
                                      <w:tcPr>
                                        <w:tcW w:w="976" w:type="dxa"/>
                                      </w:tcPr>
                                      <w:p w14:paraId="1B11B557" w14:textId="027ACBC6"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Jack</w:t>
                                        </w:r>
                                      </w:p>
                                    </w:tc>
                                    <w:tc>
                                      <w:tcPr>
                                        <w:tcW w:w="629" w:type="dxa"/>
                                        <w:gridSpan w:val="2"/>
                                      </w:tcPr>
                                      <w:p w14:paraId="4A4F660C" w14:textId="24D98D69"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Dog</w:t>
                                        </w:r>
                                      </w:p>
                                    </w:tc>
                                    <w:tc>
                                      <w:tcPr>
                                        <w:tcW w:w="1267" w:type="dxa"/>
                                      </w:tcPr>
                                      <w:p w14:paraId="116686C7" w14:textId="6D4208C3"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Boston Terroir</w:t>
                                        </w:r>
                                      </w:p>
                                    </w:tc>
                                    <w:tc>
                                      <w:tcPr>
                                        <w:tcW w:w="360" w:type="dxa"/>
                                      </w:tcPr>
                                      <w:p w14:paraId="2DEC470B" w14:textId="4BB56EFD"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w:t>
                                        </w:r>
                                      </w:p>
                                    </w:tc>
                                    <w:tc>
                                      <w:tcPr>
                                        <w:tcW w:w="450" w:type="dxa"/>
                                      </w:tcPr>
                                      <w:p w14:paraId="254D2E4D" w14:textId="2B9929FB"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3</w:t>
                                        </w:r>
                                      </w:p>
                                    </w:tc>
                                    <w:tc>
                                      <w:tcPr>
                                        <w:tcW w:w="540" w:type="dxa"/>
                                      </w:tcPr>
                                      <w:p w14:paraId="1CF607AE" w14:textId="43423308"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30</w:t>
                                        </w:r>
                                      </w:p>
                                    </w:tc>
                                    <w:tc>
                                      <w:tcPr>
                                        <w:tcW w:w="1890" w:type="dxa"/>
                                      </w:tcPr>
                                      <w:p w14:paraId="25917188" w14:textId="1706B7A3"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/jack.jpg</w:t>
                                        </w:r>
                                      </w:p>
                                    </w:tc>
                                    <w:tc>
                                      <w:tcPr>
                                        <w:tcW w:w="2258" w:type="dxa"/>
                                      </w:tcPr>
                                      <w:p w14:paraId="57BD47A5" w14:textId="5460D818"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Very hyperactive, but tires easily. Does not like being away from trusted people.</w:t>
                                        </w:r>
                                      </w:p>
                                    </w:tc>
                                  </w:tr>
                                  <w:tr w:rsidR="009104A0" w14:paraId="056FF808"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20620B1C" w14:textId="77777777" w:rsidR="009104A0" w:rsidRPr="00CE0C43" w:rsidRDefault="009104A0" w:rsidP="00F40E12">
                                        <w:pPr>
                                          <w:jc w:val="center"/>
                                          <w:rPr>
                                            <w:sz w:val="18"/>
                                            <w:szCs w:val="18"/>
                                          </w:rPr>
                                        </w:pPr>
                                      </w:p>
                                    </w:tc>
                                    <w:tc>
                                      <w:tcPr>
                                        <w:tcW w:w="976" w:type="dxa"/>
                                      </w:tcPr>
                                      <w:p w14:paraId="6C51022B" w14:textId="33A2B536"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Truman</w:t>
                                        </w:r>
                                      </w:p>
                                    </w:tc>
                                    <w:tc>
                                      <w:tcPr>
                                        <w:tcW w:w="629" w:type="dxa"/>
                                        <w:gridSpan w:val="2"/>
                                      </w:tcPr>
                                      <w:p w14:paraId="7ACD1305" w14:textId="3F9D5ADD"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Dog</w:t>
                                        </w:r>
                                      </w:p>
                                    </w:tc>
                                    <w:tc>
                                      <w:tcPr>
                                        <w:tcW w:w="1267" w:type="dxa"/>
                                      </w:tcPr>
                                      <w:p w14:paraId="285F9A22" w14:textId="1C1861BA"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Golden Retriever </w:t>
                                        </w:r>
                                        <w:proofErr w:type="spellStart"/>
                                        <w:r w:rsidRPr="005A46C2">
                                          <w:rPr>
                                            <w:sz w:val="18"/>
                                            <w:szCs w:val="18"/>
                                          </w:rPr>
                                          <w:t>D</w:t>
                                        </w:r>
                                        <w:r>
                                          <w:rPr>
                                            <w:sz w:val="18"/>
                                            <w:szCs w:val="18"/>
                                          </w:rPr>
                                          <w:t>oxin</w:t>
                                        </w:r>
                                        <w:proofErr w:type="spellEnd"/>
                                        <w:r>
                                          <w:rPr>
                                            <w:sz w:val="18"/>
                                            <w:szCs w:val="18"/>
                                          </w:rPr>
                                          <w:t xml:space="preserve"> Mix</w:t>
                                        </w:r>
                                      </w:p>
                                    </w:tc>
                                    <w:tc>
                                      <w:tcPr>
                                        <w:tcW w:w="360" w:type="dxa"/>
                                      </w:tcPr>
                                      <w:p w14:paraId="0DCF6A34" w14:textId="7713131D"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w:t>
                                        </w:r>
                                      </w:p>
                                    </w:tc>
                                    <w:tc>
                                      <w:tcPr>
                                        <w:tcW w:w="450" w:type="dxa"/>
                                      </w:tcPr>
                                      <w:p w14:paraId="76A8D2CE" w14:textId="5C6E4810"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540" w:type="dxa"/>
                                      </w:tcPr>
                                      <w:p w14:paraId="45AC1B7A" w14:textId="0ECEB86F"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890" w:type="dxa"/>
                                      </w:tcPr>
                                      <w:p w14:paraId="76A6EDDC" w14:textId="1663B999"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/Truman.jpg</w:t>
                                        </w:r>
                                      </w:p>
                                    </w:tc>
                                    <w:tc>
                                      <w:tcPr>
                                        <w:tcW w:w="2258" w:type="dxa"/>
                                      </w:tcPr>
                                      <w:p w14:paraId="7D000941" w14:textId="0E1BFAE9"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Needs a lot of attention, but overall not too energetic. Friendly, but mischievous.</w:t>
                                        </w:r>
                                      </w:p>
                                    </w:tc>
                                  </w:tr>
                                  <w:tr w:rsidR="009104A0" w14:paraId="4FC0AE87"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7D40FC02" w14:textId="77777777" w:rsidR="009104A0" w:rsidRPr="00CE0C43" w:rsidRDefault="009104A0" w:rsidP="00F40E12">
                                        <w:pPr>
                                          <w:jc w:val="center"/>
                                          <w:rPr>
                                            <w:sz w:val="18"/>
                                            <w:szCs w:val="18"/>
                                          </w:rPr>
                                        </w:pPr>
                                      </w:p>
                                    </w:tc>
                                    <w:tc>
                                      <w:tcPr>
                                        <w:tcW w:w="976" w:type="dxa"/>
                                      </w:tcPr>
                                      <w:p w14:paraId="4110C3A6" w14:textId="5B89F96D"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Scooter</w:t>
                                        </w:r>
                                      </w:p>
                                    </w:tc>
                                    <w:tc>
                                      <w:tcPr>
                                        <w:tcW w:w="629" w:type="dxa"/>
                                        <w:gridSpan w:val="2"/>
                                      </w:tcPr>
                                      <w:p w14:paraId="2E286942" w14:textId="3A9D1549"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Dog</w:t>
                                        </w:r>
                                      </w:p>
                                    </w:tc>
                                    <w:tc>
                                      <w:tcPr>
                                        <w:tcW w:w="1267" w:type="dxa"/>
                                      </w:tcPr>
                                      <w:p w14:paraId="5670C45D" w14:textId="0A05C1E3"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Australian Shephard</w:t>
                                        </w:r>
                                      </w:p>
                                      <w:p w14:paraId="19EBDAF0" w14:textId="66F839C5"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Blue Heeler</w:t>
                                        </w:r>
                                      </w:p>
                                      <w:p w14:paraId="3B2E98F0" w14:textId="1FA34A94"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Mix</w:t>
                                        </w:r>
                                      </w:p>
                                    </w:tc>
                                    <w:tc>
                                      <w:tcPr>
                                        <w:tcW w:w="360" w:type="dxa"/>
                                      </w:tcPr>
                                      <w:p w14:paraId="0B264A48" w14:textId="6198FC82"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w:t>
                                        </w:r>
                                      </w:p>
                                    </w:tc>
                                    <w:tc>
                                      <w:tcPr>
                                        <w:tcW w:w="450" w:type="dxa"/>
                                      </w:tcPr>
                                      <w:p w14:paraId="05ADFCAB" w14:textId="6929FEF1"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4</w:t>
                                        </w:r>
                                      </w:p>
                                    </w:tc>
                                    <w:tc>
                                      <w:tcPr>
                                        <w:tcW w:w="540" w:type="dxa"/>
                                      </w:tcPr>
                                      <w:p w14:paraId="7EC2D88D" w14:textId="411FD2E3"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30</w:t>
                                        </w:r>
                                      </w:p>
                                    </w:tc>
                                    <w:tc>
                                      <w:tcPr>
                                        <w:tcW w:w="1890" w:type="dxa"/>
                                      </w:tcPr>
                                      <w:p w14:paraId="13FA8E6A" w14:textId="5F29B5F6"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/scooter.jpg</w:t>
                                        </w:r>
                                      </w:p>
                                    </w:tc>
                                    <w:tc>
                                      <w:tcPr>
                                        <w:tcW w:w="2258" w:type="dxa"/>
                                      </w:tcPr>
                                      <w:p w14:paraId="0E362F49" w14:textId="205A1128"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Very well behaved. Possibly trained to be a service animal in the past. Very sweet, but energetic at times. Great dog for families.</w:t>
                                        </w:r>
                                      </w:p>
                                    </w:tc>
                                  </w:tr>
                                  <w:tr w:rsidR="009104A0" w14:paraId="300184DC"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348B8950" w14:textId="77777777" w:rsidR="009104A0" w:rsidRPr="00CE0C43" w:rsidRDefault="009104A0" w:rsidP="00F40E12">
                                        <w:pPr>
                                          <w:jc w:val="center"/>
                                          <w:rPr>
                                            <w:sz w:val="18"/>
                                            <w:szCs w:val="18"/>
                                          </w:rPr>
                                        </w:pPr>
                                      </w:p>
                                    </w:tc>
                                    <w:tc>
                                      <w:tcPr>
                                        <w:tcW w:w="976" w:type="dxa"/>
                                      </w:tcPr>
                                      <w:p w14:paraId="681F8618" w14:textId="1E71C568"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Whiskers</w:t>
                                        </w:r>
                                      </w:p>
                                    </w:tc>
                                    <w:tc>
                                      <w:tcPr>
                                        <w:tcW w:w="629" w:type="dxa"/>
                                        <w:gridSpan w:val="2"/>
                                      </w:tcPr>
                                      <w:p w14:paraId="3C40A329" w14:textId="43A83F4A"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Cat</w:t>
                                        </w:r>
                                      </w:p>
                                    </w:tc>
                                    <w:tc>
                                      <w:tcPr>
                                        <w:tcW w:w="1267" w:type="dxa"/>
                                      </w:tcPr>
                                      <w:p w14:paraId="1C68443A" w14:textId="4A3DC2C4"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Calico</w:t>
                                        </w:r>
                                      </w:p>
                                    </w:tc>
                                    <w:tc>
                                      <w:tcPr>
                                        <w:tcW w:w="360" w:type="dxa"/>
                                      </w:tcPr>
                                      <w:p w14:paraId="2B18B996" w14:textId="6FCBFE3E" w:rsidR="009104A0" w:rsidRDefault="008A3844"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w:t>
                                        </w:r>
                                      </w:p>
                                    </w:tc>
                                    <w:tc>
                                      <w:tcPr>
                                        <w:tcW w:w="450" w:type="dxa"/>
                                      </w:tcPr>
                                      <w:p w14:paraId="670E220F" w14:textId="56FC60C1"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540" w:type="dxa"/>
                                      </w:tcPr>
                                      <w:p w14:paraId="243D941C" w14:textId="75C59A35"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890" w:type="dxa"/>
                                      </w:tcPr>
                                      <w:p w14:paraId="6967B6E8" w14:textId="04EBD2C3"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/whiskers.jpg</w:t>
                                        </w:r>
                                      </w:p>
                                    </w:tc>
                                    <w:tc>
                                      <w:tcPr>
                                        <w:tcW w:w="2258" w:type="dxa"/>
                                      </w:tcPr>
                                      <w:p w14:paraId="4AE0E016" w14:textId="4FFBC458"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Friendly cat who loves to play.</w:t>
                                        </w:r>
                                      </w:p>
                                    </w:tc>
                                  </w:tr>
                                  <w:tr w:rsidR="009104A0" w14:paraId="59D360C3"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32FB2F46" w14:textId="77777777" w:rsidR="009104A0" w:rsidRPr="00CE0C43" w:rsidRDefault="009104A0" w:rsidP="00F40E12">
                                        <w:pPr>
                                          <w:jc w:val="center"/>
                                          <w:rPr>
                                            <w:sz w:val="18"/>
                                            <w:szCs w:val="18"/>
                                          </w:rPr>
                                        </w:pPr>
                                      </w:p>
                                    </w:tc>
                                    <w:tc>
                                      <w:tcPr>
                                        <w:tcW w:w="976" w:type="dxa"/>
                                      </w:tcPr>
                                      <w:p w14:paraId="69515104" w14:textId="6D33767D"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Lara</w:t>
                                        </w:r>
                                      </w:p>
                                    </w:tc>
                                    <w:tc>
                                      <w:tcPr>
                                        <w:tcW w:w="629" w:type="dxa"/>
                                        <w:gridSpan w:val="2"/>
                                      </w:tcPr>
                                      <w:p w14:paraId="6F9DF652" w14:textId="2CBD59FB"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w:t>
                                        </w:r>
                                      </w:p>
                                    </w:tc>
                                    <w:tc>
                                      <w:tcPr>
                                        <w:tcW w:w="1267" w:type="dxa"/>
                                      </w:tcPr>
                                      <w:p w14:paraId="19FF88E6" w14:textId="0FE27FDE"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Siamese</w:t>
                                        </w:r>
                                      </w:p>
                                    </w:tc>
                                    <w:tc>
                                      <w:tcPr>
                                        <w:tcW w:w="360" w:type="dxa"/>
                                      </w:tcPr>
                                      <w:p w14:paraId="4FD05CCE" w14:textId="4172A43D"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w:t>
                                        </w:r>
                                      </w:p>
                                    </w:tc>
                                    <w:tc>
                                      <w:tcPr>
                                        <w:tcW w:w="450" w:type="dxa"/>
                                      </w:tcPr>
                                      <w:p w14:paraId="7B33A29D" w14:textId="6E94716D"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540" w:type="dxa"/>
                                      </w:tcPr>
                                      <w:p w14:paraId="06F250AF" w14:textId="0621B7A6"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1890" w:type="dxa"/>
                                      </w:tcPr>
                                      <w:p w14:paraId="190DEF91" w14:textId="2BCC66D1"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/lara.jpg</w:t>
                                        </w:r>
                                      </w:p>
                                    </w:tc>
                                    <w:tc>
                                      <w:tcPr>
                                        <w:tcW w:w="2258" w:type="dxa"/>
                                      </w:tcPr>
                                      <w:p w14:paraId="46AC44AC" w14:textId="76136203"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Older cat that doesn’t need much attention.</w:t>
                                        </w:r>
                                      </w:p>
                                    </w:tc>
                                  </w:tr>
                                  <w:tr w:rsidR="009104A0" w14:paraId="1F0BD5E1"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2E83E5F0" w14:textId="77777777" w:rsidR="009104A0" w:rsidRPr="00CE0C43" w:rsidRDefault="009104A0" w:rsidP="00F40E12">
                                        <w:pPr>
                                          <w:jc w:val="center"/>
                                          <w:rPr>
                                            <w:sz w:val="18"/>
                                            <w:szCs w:val="18"/>
                                          </w:rPr>
                                        </w:pPr>
                                      </w:p>
                                    </w:tc>
                                    <w:tc>
                                      <w:tcPr>
                                        <w:tcW w:w="976" w:type="dxa"/>
                                      </w:tcPr>
                                      <w:p w14:paraId="1518E15C" w14:textId="46293A53"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Peaches</w:t>
                                        </w:r>
                                      </w:p>
                                    </w:tc>
                                    <w:tc>
                                      <w:tcPr>
                                        <w:tcW w:w="629" w:type="dxa"/>
                                        <w:gridSpan w:val="2"/>
                                      </w:tcPr>
                                      <w:p w14:paraId="768A5099" w14:textId="6E26568F"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w:t>
                                        </w:r>
                                      </w:p>
                                    </w:tc>
                                    <w:tc>
                                      <w:tcPr>
                                        <w:tcW w:w="1267" w:type="dxa"/>
                                      </w:tcPr>
                                      <w:p w14:paraId="3342F70B" w14:textId="1E76B6D8"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Siberian</w:t>
                                        </w:r>
                                      </w:p>
                                    </w:tc>
                                    <w:tc>
                                      <w:tcPr>
                                        <w:tcW w:w="360" w:type="dxa"/>
                                      </w:tcPr>
                                      <w:p w14:paraId="1B584173" w14:textId="331290AE"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w:t>
                                        </w:r>
                                      </w:p>
                                    </w:tc>
                                    <w:tc>
                                      <w:tcPr>
                                        <w:tcW w:w="450" w:type="dxa"/>
                                      </w:tcPr>
                                      <w:p w14:paraId="2B0C2568" w14:textId="07852E92"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540" w:type="dxa"/>
                                      </w:tcPr>
                                      <w:p w14:paraId="0C03DA68" w14:textId="48BB45E4"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w:t>
                                        </w:r>
                                      </w:p>
                                    </w:tc>
                                    <w:tc>
                                      <w:tcPr>
                                        <w:tcW w:w="1890" w:type="dxa"/>
                                      </w:tcPr>
                                      <w:p w14:paraId="0ADE702C" w14:textId="6B8AF703"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t>
                                        </w:r>
                                        <w:bookmarkStart w:id="0" w:name="_GoBack"/>
                                        <w:bookmarkEnd w:id="0"/>
                                        <w:r w:rsidRPr="009779B4">
                                          <w:rPr>
                                            <w:sz w:val="14"/>
                                            <w:szCs w:val="14"/>
                                          </w:rPr>
                                          <w:t>w/</w:t>
                                        </w:r>
                                        <w:proofErr w:type="spellStart"/>
                                        <w:r w:rsidRPr="009779B4">
                                          <w:rPr>
                                            <w:sz w:val="14"/>
                                            <w:szCs w:val="14"/>
                                          </w:rPr>
                                          <w:t>img</w:t>
                                        </w:r>
                                        <w:proofErr w:type="spellEnd"/>
                                        <w:r w:rsidRPr="009779B4">
                                          <w:rPr>
                                            <w:sz w:val="14"/>
                                            <w:szCs w:val="14"/>
                                          </w:rPr>
                                          <w:t>/peaches.jpg</w:t>
                                        </w:r>
                                      </w:p>
                                    </w:tc>
                                    <w:tc>
                                      <w:tcPr>
                                        <w:tcW w:w="2258" w:type="dxa"/>
                                      </w:tcPr>
                                      <w:p w14:paraId="1281F7CB" w14:textId="5944EEED"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Playful kitten who loves kids!</w:t>
                                        </w:r>
                                      </w:p>
                                    </w:tc>
                                  </w:tr>
                                  <w:tr w:rsidR="009104A0" w14:paraId="59E0FF04"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193CE532" w14:textId="77777777" w:rsidR="009104A0" w:rsidRPr="00CE0C43" w:rsidRDefault="009104A0" w:rsidP="00F40E12">
                                        <w:pPr>
                                          <w:jc w:val="center"/>
                                          <w:rPr>
                                            <w:sz w:val="18"/>
                                            <w:szCs w:val="18"/>
                                          </w:rPr>
                                        </w:pPr>
                                      </w:p>
                                    </w:tc>
                                    <w:tc>
                                      <w:tcPr>
                                        <w:tcW w:w="976" w:type="dxa"/>
                                      </w:tcPr>
                                      <w:p w14:paraId="5031694F" w14:textId="64AFCB4E"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Pan</w:t>
                                        </w:r>
                                      </w:p>
                                    </w:tc>
                                    <w:tc>
                                      <w:tcPr>
                                        <w:tcW w:w="629" w:type="dxa"/>
                                        <w:gridSpan w:val="2"/>
                                      </w:tcPr>
                                      <w:p w14:paraId="12A1D3BE" w14:textId="027E86A5"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w:t>
                                        </w:r>
                                      </w:p>
                                    </w:tc>
                                    <w:tc>
                                      <w:tcPr>
                                        <w:tcW w:w="1267" w:type="dxa"/>
                                      </w:tcPr>
                                      <w:p w14:paraId="6544E3E8" w14:textId="1629BCD1"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American Shorthair</w:t>
                                        </w:r>
                                      </w:p>
                                    </w:tc>
                                    <w:tc>
                                      <w:tcPr>
                                        <w:tcW w:w="360" w:type="dxa"/>
                                      </w:tcPr>
                                      <w:p w14:paraId="0A5E75BF" w14:textId="3A6C7116"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w:t>
                                        </w:r>
                                      </w:p>
                                    </w:tc>
                                    <w:tc>
                                      <w:tcPr>
                                        <w:tcW w:w="450" w:type="dxa"/>
                                      </w:tcPr>
                                      <w:p w14:paraId="1EE82ADA" w14:textId="23D3AB47"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540" w:type="dxa"/>
                                      </w:tcPr>
                                      <w:p w14:paraId="4BC0B26E" w14:textId="0BBB9F48"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1890" w:type="dxa"/>
                                      </w:tcPr>
                                      <w:p w14:paraId="3A89F982" w14:textId="57C5F132"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/pan.jpg</w:t>
                                        </w:r>
                                      </w:p>
                                    </w:tc>
                                    <w:tc>
                                      <w:tcPr>
                                        <w:tcW w:w="2258" w:type="dxa"/>
                                      </w:tcPr>
                                      <w:p w14:paraId="5A35B802" w14:textId="74D68B3E"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This kitten is very energetic and playful. Very sweet and good with children.</w:t>
                                        </w:r>
                                      </w:p>
                                    </w:tc>
                                  </w:tr>
                                  <w:tr w:rsidR="009104A0" w14:paraId="682B2234"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25484426" w14:textId="77777777" w:rsidR="009104A0" w:rsidRPr="00CE0C43" w:rsidRDefault="009104A0" w:rsidP="00F40E12">
                                        <w:pPr>
                                          <w:jc w:val="center"/>
                                          <w:rPr>
                                            <w:sz w:val="18"/>
                                            <w:szCs w:val="18"/>
                                          </w:rPr>
                                        </w:pPr>
                                      </w:p>
                                    </w:tc>
                                    <w:tc>
                                      <w:tcPr>
                                        <w:tcW w:w="976" w:type="dxa"/>
                                      </w:tcPr>
                                      <w:p w14:paraId="606B2112" w14:textId="58085E4B"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Benny</w:t>
                                        </w:r>
                                      </w:p>
                                    </w:tc>
                                    <w:tc>
                                      <w:tcPr>
                                        <w:tcW w:w="629" w:type="dxa"/>
                                        <w:gridSpan w:val="2"/>
                                      </w:tcPr>
                                      <w:p w14:paraId="08E0A362" w14:textId="16116FA1"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w:t>
                                        </w:r>
                                      </w:p>
                                    </w:tc>
                                    <w:tc>
                                      <w:tcPr>
                                        <w:tcW w:w="1267" w:type="dxa"/>
                                      </w:tcPr>
                                      <w:p w14:paraId="2CE89309" w14:textId="62E1A957"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Bengal</w:t>
                                        </w:r>
                                      </w:p>
                                    </w:tc>
                                    <w:tc>
                                      <w:tcPr>
                                        <w:tcW w:w="360" w:type="dxa"/>
                                      </w:tcPr>
                                      <w:p w14:paraId="49DE74D1" w14:textId="4C729211"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w:t>
                                        </w:r>
                                      </w:p>
                                    </w:tc>
                                    <w:tc>
                                      <w:tcPr>
                                        <w:tcW w:w="450" w:type="dxa"/>
                                      </w:tcPr>
                                      <w:p w14:paraId="715D8F17" w14:textId="64D7E7A4"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540" w:type="dxa"/>
                                      </w:tcPr>
                                      <w:p w14:paraId="2D4768DB" w14:textId="7FC82D43"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1890" w:type="dxa"/>
                                      </w:tcPr>
                                      <w:p w14:paraId="278E6B02" w14:textId="5949F272"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/benny.jpg</w:t>
                                        </w:r>
                                      </w:p>
                                    </w:tc>
                                    <w:tc>
                                      <w:tcPr>
                                        <w:tcW w:w="2258" w:type="dxa"/>
                                      </w:tcPr>
                                      <w:p w14:paraId="1DABF037" w14:textId="3B26AF83"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This cat is older and is not advised for homes with kids.</w:t>
                                        </w:r>
                                      </w:p>
                                    </w:tc>
                                  </w:tr>
                                  <w:tr w:rsidR="009104A0" w14:paraId="62FC7BE8"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22681F90" w14:textId="77777777" w:rsidR="009104A0" w:rsidRPr="00CE0C43" w:rsidRDefault="009104A0" w:rsidP="00F40E12">
                                        <w:pPr>
                                          <w:jc w:val="center"/>
                                          <w:rPr>
                                            <w:sz w:val="18"/>
                                            <w:szCs w:val="18"/>
                                          </w:rPr>
                                        </w:pPr>
                                      </w:p>
                                    </w:tc>
                                    <w:tc>
                                      <w:tcPr>
                                        <w:tcW w:w="976" w:type="dxa"/>
                                      </w:tcPr>
                                      <w:p w14:paraId="0F8F8CE4" w14:textId="60B18078"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Mana</w:t>
                                        </w:r>
                                      </w:p>
                                    </w:tc>
                                    <w:tc>
                                      <w:tcPr>
                                        <w:tcW w:w="629" w:type="dxa"/>
                                        <w:gridSpan w:val="2"/>
                                      </w:tcPr>
                                      <w:p w14:paraId="111CB570" w14:textId="4410451E"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w:t>
                                        </w:r>
                                      </w:p>
                                    </w:tc>
                                    <w:tc>
                                      <w:tcPr>
                                        <w:tcW w:w="1267" w:type="dxa"/>
                                      </w:tcPr>
                                      <w:p w14:paraId="15693C6B" w14:textId="3AD6E179"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Egyption</w:t>
                                        </w:r>
                                        <w:proofErr w:type="spellEnd"/>
                                        <w:r>
                                          <w:rPr>
                                            <w:sz w:val="18"/>
                                            <w:szCs w:val="18"/>
                                          </w:rPr>
                                          <w:t xml:space="preserve"> Mau</w:t>
                                        </w:r>
                                      </w:p>
                                    </w:tc>
                                    <w:tc>
                                      <w:tcPr>
                                        <w:tcW w:w="360" w:type="dxa"/>
                                      </w:tcPr>
                                      <w:p w14:paraId="4DC2BC72" w14:textId="7A281CB1"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w:t>
                                        </w:r>
                                      </w:p>
                                    </w:tc>
                                    <w:tc>
                                      <w:tcPr>
                                        <w:tcW w:w="450" w:type="dxa"/>
                                      </w:tcPr>
                                      <w:p w14:paraId="013F873A" w14:textId="76344187"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540" w:type="dxa"/>
                                      </w:tcPr>
                                      <w:p w14:paraId="7D3371F1" w14:textId="71B414F9"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1890" w:type="dxa"/>
                                      </w:tcPr>
                                      <w:p w14:paraId="39A71B65" w14:textId="69C667AB"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/mana.jpg</w:t>
                                        </w:r>
                                      </w:p>
                                    </w:tc>
                                    <w:tc>
                                      <w:tcPr>
                                        <w:tcW w:w="2258" w:type="dxa"/>
                                      </w:tcPr>
                                      <w:p w14:paraId="5AD2C5D6" w14:textId="76EB4F98"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Shy, reserved cat with normal energy levels. Perfect for owners who are busy.</w:t>
                                        </w:r>
                                      </w:p>
                                    </w:tc>
                                  </w:tr>
                                  <w:tr w:rsidR="009104A0" w14:paraId="6B27986A"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6A32B40E" w14:textId="77777777" w:rsidR="009104A0" w:rsidRPr="00CE0C43" w:rsidRDefault="009104A0" w:rsidP="00F40E12">
                                        <w:pPr>
                                          <w:jc w:val="center"/>
                                          <w:rPr>
                                            <w:sz w:val="18"/>
                                            <w:szCs w:val="18"/>
                                          </w:rPr>
                                        </w:pPr>
                                      </w:p>
                                    </w:tc>
                                    <w:tc>
                                      <w:tcPr>
                                        <w:tcW w:w="976" w:type="dxa"/>
                                      </w:tcPr>
                                      <w:p w14:paraId="3632720D" w14:textId="6EB6E873"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Fluffy</w:t>
                                        </w:r>
                                      </w:p>
                                    </w:tc>
                                    <w:tc>
                                      <w:tcPr>
                                        <w:tcW w:w="629" w:type="dxa"/>
                                        <w:gridSpan w:val="2"/>
                                      </w:tcPr>
                                      <w:p w14:paraId="484E24F4" w14:textId="2A009C02"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w:t>
                                        </w:r>
                                      </w:p>
                                    </w:tc>
                                    <w:tc>
                                      <w:tcPr>
                                        <w:tcW w:w="1267" w:type="dxa"/>
                                      </w:tcPr>
                                      <w:p w14:paraId="78EC825F" w14:textId="5EF8ED17"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Ragdoll</w:t>
                                        </w:r>
                                      </w:p>
                                    </w:tc>
                                    <w:tc>
                                      <w:tcPr>
                                        <w:tcW w:w="360" w:type="dxa"/>
                                      </w:tcPr>
                                      <w:p w14:paraId="7F6C63E6" w14:textId="21F86F69"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w:t>
                                        </w:r>
                                      </w:p>
                                    </w:tc>
                                    <w:tc>
                                      <w:tcPr>
                                        <w:tcW w:w="450" w:type="dxa"/>
                                      </w:tcPr>
                                      <w:p w14:paraId="24527FA2" w14:textId="42C44A8A"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540" w:type="dxa"/>
                                      </w:tcPr>
                                      <w:p w14:paraId="0BF72CEA" w14:textId="54D0219C"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35</w:t>
                                        </w:r>
                                      </w:p>
                                    </w:tc>
                                    <w:tc>
                                      <w:tcPr>
                                        <w:tcW w:w="1890" w:type="dxa"/>
                                      </w:tcPr>
                                      <w:p w14:paraId="2482D64A" w14:textId="2B153848"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/fluffy.jpg</w:t>
                                        </w:r>
                                      </w:p>
                                    </w:tc>
                                    <w:tc>
                                      <w:tcPr>
                                        <w:tcW w:w="2258" w:type="dxa"/>
                                      </w:tcPr>
                                      <w:p w14:paraId="4A63A116" w14:textId="5C2D3A41"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Younger, energetic cat.</w:t>
                                        </w:r>
                                      </w:p>
                                    </w:tc>
                                  </w:tr>
                                  <w:tr w:rsidR="009104A0" w14:paraId="6E8D66C2"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5DE6ACFA" w14:textId="77777777" w:rsidR="009104A0" w:rsidRPr="00CE0C43" w:rsidRDefault="009104A0" w:rsidP="00F40E12">
                                        <w:pPr>
                                          <w:jc w:val="center"/>
                                          <w:rPr>
                                            <w:sz w:val="18"/>
                                            <w:szCs w:val="18"/>
                                          </w:rPr>
                                        </w:pPr>
                                      </w:p>
                                    </w:tc>
                                    <w:tc>
                                      <w:tcPr>
                                        <w:tcW w:w="976" w:type="dxa"/>
                                      </w:tcPr>
                                      <w:p w14:paraId="7586D1D4" w14:textId="2AF74119"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Kyle</w:t>
                                        </w:r>
                                      </w:p>
                                    </w:tc>
                                    <w:tc>
                                      <w:tcPr>
                                        <w:tcW w:w="629" w:type="dxa"/>
                                        <w:gridSpan w:val="2"/>
                                      </w:tcPr>
                                      <w:p w14:paraId="502C9824" w14:textId="00856752"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w:t>
                                        </w:r>
                                      </w:p>
                                    </w:tc>
                                    <w:tc>
                                      <w:tcPr>
                                        <w:tcW w:w="1267" w:type="dxa"/>
                                      </w:tcPr>
                                      <w:p w14:paraId="59D58D18" w14:textId="0E9F4F6D"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Manx</w:t>
                                        </w:r>
                                      </w:p>
                                    </w:tc>
                                    <w:tc>
                                      <w:tcPr>
                                        <w:tcW w:w="360" w:type="dxa"/>
                                      </w:tcPr>
                                      <w:p w14:paraId="75B0154E" w14:textId="1D82C917"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w:t>
                                        </w:r>
                                      </w:p>
                                    </w:tc>
                                    <w:tc>
                                      <w:tcPr>
                                        <w:tcW w:w="450" w:type="dxa"/>
                                      </w:tcPr>
                                      <w:p w14:paraId="7092C0C3" w14:textId="7C41719A"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w:t>
                                        </w:r>
                                      </w:p>
                                    </w:tc>
                                    <w:tc>
                                      <w:tcPr>
                                        <w:tcW w:w="540" w:type="dxa"/>
                                      </w:tcPr>
                                      <w:p w14:paraId="48F9DA06" w14:textId="6CF355C3"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1890" w:type="dxa"/>
                                      </w:tcPr>
                                      <w:p w14:paraId="342DE249" w14:textId="154FD2BF"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/kyle.jpg</w:t>
                                        </w:r>
                                      </w:p>
                                    </w:tc>
                                    <w:tc>
                                      <w:tcPr>
                                        <w:tcW w:w="2258" w:type="dxa"/>
                                      </w:tcPr>
                                      <w:p w14:paraId="5F4ED6A5" w14:textId="5CDAAAFA"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Mischievous old cat. Very fun to play with.</w:t>
                                        </w:r>
                                      </w:p>
                                    </w:tc>
                                  </w:tr>
                                  <w:tr w:rsidR="009104A0" w14:paraId="5185B5B5"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37EDB9C0" w14:textId="77777777" w:rsidR="009104A0" w:rsidRPr="00CE0C43" w:rsidRDefault="009104A0" w:rsidP="00F40E12">
                                        <w:pPr>
                                          <w:jc w:val="center"/>
                                          <w:rPr>
                                            <w:sz w:val="18"/>
                                            <w:szCs w:val="18"/>
                                          </w:rPr>
                                        </w:pPr>
                                      </w:p>
                                    </w:tc>
                                    <w:tc>
                                      <w:tcPr>
                                        <w:tcW w:w="976" w:type="dxa"/>
                                      </w:tcPr>
                                      <w:p w14:paraId="35FBCFF2" w14:textId="320F425B"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Rachel</w:t>
                                        </w:r>
                                      </w:p>
                                    </w:tc>
                                    <w:tc>
                                      <w:tcPr>
                                        <w:tcW w:w="629" w:type="dxa"/>
                                        <w:gridSpan w:val="2"/>
                                      </w:tcPr>
                                      <w:p w14:paraId="18653E8C" w14:textId="18A4D3A5"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w:t>
                                        </w:r>
                                      </w:p>
                                    </w:tc>
                                    <w:tc>
                                      <w:tcPr>
                                        <w:tcW w:w="1267" w:type="dxa"/>
                                      </w:tcPr>
                                      <w:p w14:paraId="7F1D4D35" w14:textId="08666E88"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Ocicat</w:t>
                                        </w:r>
                                      </w:p>
                                    </w:tc>
                                    <w:tc>
                                      <w:tcPr>
                                        <w:tcW w:w="360" w:type="dxa"/>
                                      </w:tcPr>
                                      <w:p w14:paraId="2F7F26EF" w14:textId="438F2DE0"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w:t>
                                        </w:r>
                                      </w:p>
                                    </w:tc>
                                    <w:tc>
                                      <w:tcPr>
                                        <w:tcW w:w="450" w:type="dxa"/>
                                      </w:tcPr>
                                      <w:p w14:paraId="2227EDFB" w14:textId="7F2E54FB"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540" w:type="dxa"/>
                                      </w:tcPr>
                                      <w:p w14:paraId="70E1763F" w14:textId="44E8284B"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1890" w:type="dxa"/>
                                      </w:tcPr>
                                      <w:p w14:paraId="14823458" w14:textId="5EC614E9"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/rachel.jpg</w:t>
                                        </w:r>
                                      </w:p>
                                    </w:tc>
                                    <w:tc>
                                      <w:tcPr>
                                        <w:tcW w:w="2258" w:type="dxa"/>
                                      </w:tcPr>
                                      <w:p w14:paraId="621EC558" w14:textId="1115DCC9"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Kitten who is feisty.</w:t>
                                        </w:r>
                                      </w:p>
                                    </w:tc>
                                  </w:tr>
                                  <w:tr w:rsidR="009104A0" w14:paraId="231632F4"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72A6926B" w14:textId="77777777" w:rsidR="009104A0" w:rsidRPr="00CE0C43" w:rsidRDefault="009104A0" w:rsidP="00F40E12">
                                        <w:pPr>
                                          <w:jc w:val="center"/>
                                          <w:rPr>
                                            <w:sz w:val="18"/>
                                            <w:szCs w:val="18"/>
                                          </w:rPr>
                                        </w:pPr>
                                      </w:p>
                                    </w:tc>
                                    <w:tc>
                                      <w:tcPr>
                                        <w:tcW w:w="976" w:type="dxa"/>
                                      </w:tcPr>
                                      <w:p w14:paraId="7B4C1804" w14:textId="59B7FC60"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Gwen</w:t>
                                        </w:r>
                                      </w:p>
                                    </w:tc>
                                    <w:tc>
                                      <w:tcPr>
                                        <w:tcW w:w="629" w:type="dxa"/>
                                        <w:gridSpan w:val="2"/>
                                      </w:tcPr>
                                      <w:p w14:paraId="3142491D" w14:textId="712F5AC9"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w:t>
                                        </w:r>
                                      </w:p>
                                    </w:tc>
                                    <w:tc>
                                      <w:tcPr>
                                        <w:tcW w:w="1267" w:type="dxa"/>
                                      </w:tcPr>
                                      <w:p w14:paraId="56FBBA85" w14:textId="572C81F7" w:rsidR="009104A0" w:rsidRDefault="008A3844"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Silver Tabby</w:t>
                                        </w:r>
                                      </w:p>
                                    </w:tc>
                                    <w:tc>
                                      <w:tcPr>
                                        <w:tcW w:w="360" w:type="dxa"/>
                                      </w:tcPr>
                                      <w:p w14:paraId="34865663" w14:textId="1E627BC2"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w:t>
                                        </w:r>
                                      </w:p>
                                    </w:tc>
                                    <w:tc>
                                      <w:tcPr>
                                        <w:tcW w:w="450" w:type="dxa"/>
                                      </w:tcPr>
                                      <w:p w14:paraId="122F6A1E" w14:textId="3C055B24"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540" w:type="dxa"/>
                                      </w:tcPr>
                                      <w:p w14:paraId="4006C6A8" w14:textId="66E8531E"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1890" w:type="dxa"/>
                                      </w:tcPr>
                                      <w:p w14:paraId="5EFFF8FD" w14:textId="4BC40E21"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/gwen.jpg</w:t>
                                        </w:r>
                                      </w:p>
                                    </w:tc>
                                    <w:tc>
                                      <w:tcPr>
                                        <w:tcW w:w="2258" w:type="dxa"/>
                                      </w:tcPr>
                                      <w:p w14:paraId="1CFFF993" w14:textId="1F91B626"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Kitten who is sweet.</w:t>
                                        </w:r>
                                      </w:p>
                                    </w:tc>
                                  </w:tr>
                                  <w:tr w:rsidR="009104A0" w14:paraId="591983F5"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51395038" w14:textId="77777777" w:rsidR="009104A0" w:rsidRPr="00CE0C43" w:rsidRDefault="009104A0" w:rsidP="00F40E12">
                                        <w:pPr>
                                          <w:jc w:val="center"/>
                                          <w:rPr>
                                            <w:sz w:val="18"/>
                                            <w:szCs w:val="18"/>
                                          </w:rPr>
                                        </w:pPr>
                                      </w:p>
                                    </w:tc>
                                    <w:tc>
                                      <w:tcPr>
                                        <w:tcW w:w="976" w:type="dxa"/>
                                      </w:tcPr>
                                      <w:p w14:paraId="1EC75D19" w14:textId="24343B44"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Dorothy</w:t>
                                        </w:r>
                                      </w:p>
                                    </w:tc>
                                    <w:tc>
                                      <w:tcPr>
                                        <w:tcW w:w="629" w:type="dxa"/>
                                        <w:gridSpan w:val="2"/>
                                      </w:tcPr>
                                      <w:p w14:paraId="614B3902" w14:textId="1C6908AF"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w:t>
                                        </w:r>
                                      </w:p>
                                    </w:tc>
                                    <w:tc>
                                      <w:tcPr>
                                        <w:tcW w:w="1267" w:type="dxa"/>
                                      </w:tcPr>
                                      <w:p w14:paraId="1DD6F305" w14:textId="3D9C027D"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Havana</w:t>
                                        </w:r>
                                      </w:p>
                                    </w:tc>
                                    <w:tc>
                                      <w:tcPr>
                                        <w:tcW w:w="360" w:type="dxa"/>
                                      </w:tcPr>
                                      <w:p w14:paraId="2137F708" w14:textId="66B04EEB"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w:t>
                                        </w:r>
                                      </w:p>
                                    </w:tc>
                                    <w:tc>
                                      <w:tcPr>
                                        <w:tcW w:w="450" w:type="dxa"/>
                                      </w:tcPr>
                                      <w:p w14:paraId="5A35D2DE" w14:textId="20ACD36E"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540" w:type="dxa"/>
                                      </w:tcPr>
                                      <w:p w14:paraId="5DE7767F" w14:textId="430120BD"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890" w:type="dxa"/>
                                      </w:tcPr>
                                      <w:p w14:paraId="13B9DCE7" w14:textId="3B43C338"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/dorothy.jpg</w:t>
                                        </w:r>
                                      </w:p>
                                    </w:tc>
                                    <w:tc>
                                      <w:tcPr>
                                        <w:tcW w:w="2258" w:type="dxa"/>
                                      </w:tcPr>
                                      <w:p w14:paraId="5C5C3992" w14:textId="52A625B3"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Kitten with an attitude. Very fun personality.</w:t>
                                        </w:r>
                                      </w:p>
                                    </w:tc>
                                  </w:tr>
                                </w:tbl>
                                <w:p w14:paraId="63ABBCB3" w14:textId="77777777" w:rsidR="009104A0" w:rsidRDefault="009104A0" w:rsidP="00505894">
                                  <w:pPr>
                                    <w:pStyle w:val="ListParagraph"/>
                                    <w:spacing w:after="0"/>
                                    <w:ind w:left="1440" w:firstLine="0"/>
                                  </w:pPr>
                                </w:p>
                                <w:p w14:paraId="6AB4E306" w14:textId="77777777" w:rsidR="009104A0" w:rsidRDefault="009104A0" w:rsidP="00505894">
                                  <w:pPr>
                                    <w:spacing w:after="0"/>
                                  </w:pPr>
                                </w:p>
                                <w:p w14:paraId="38765704" w14:textId="77777777" w:rsidR="009104A0" w:rsidRDefault="009104A0" w:rsidP="00505894">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2E49B80" id="Text Box 200" o:spid="_x0000_s1046" type="#_x0000_t202" style="width:469.35pt;height:4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" filled="f" stroked="f">
                      <v:textbox>
                        <w:txbxContent>
                          <w:p w14:paraId="1C9D137D" w14:textId="4F145D46" w:rsidR="009104A0" w:rsidRDefault="009104A0" w:rsidP="00505894">
                            <w:pPr>
                              <w:spacing w:after="0" w:line="240" w:lineRule="auto"/>
                            </w:pPr>
                          </w:p>
                          <w:tbl>
                            <w:tblPr>
                              <w:tblStyle w:val="GridTable7Colorful-Accent1"/>
                              <w:tblW w:w="0" w:type="auto"/>
                              <w:tblInd w:w="100" w:type="dxa"/>
                              <w:tblLayout w:type="fixed"/>
                              <w:tblLook w:val="04A0" w:firstRow="1" w:lastRow="0" w:firstColumn="1" w:lastColumn="0" w:noHBand="0" w:noVBand="1"/>
                            </w:tblPr>
                            <w:tblGrid>
                              <w:gridCol w:w="628"/>
                              <w:gridCol w:w="976"/>
                              <w:gridCol w:w="384"/>
                              <w:gridCol w:w="245"/>
                              <w:gridCol w:w="1267"/>
                              <w:gridCol w:w="360"/>
                              <w:gridCol w:w="450"/>
                              <w:gridCol w:w="540"/>
                              <w:gridCol w:w="1890"/>
                              <w:gridCol w:w="2258"/>
                            </w:tblGrid>
                            <w:tr w:rsidR="009104A0" w14:paraId="3AE13BCB" w14:textId="77777777" w:rsidTr="009779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8" w:type="dxa"/>
                                </w:tcPr>
                                <w:p w14:paraId="53C52443" w14:textId="77777777" w:rsidR="009104A0" w:rsidRDefault="009104A0" w:rsidP="00F416E3">
                                  <w:pPr>
                                    <w:jc w:val="left"/>
                                  </w:pPr>
                                </w:p>
                              </w:tc>
                              <w:tc>
                                <w:tcPr>
                                  <w:tcW w:w="1360" w:type="dxa"/>
                                  <w:gridSpan w:val="2"/>
                                </w:tcPr>
                                <w:p w14:paraId="41E9339B" w14:textId="77777777" w:rsidR="009104A0" w:rsidRDefault="009104A0" w:rsidP="00F40E12">
                                  <w:pPr>
                                    <w:jc w:val="center"/>
                                    <w:cnfStyle w:val="100000000000" w:firstRow="1" w:lastRow="0" w:firstColumn="0" w:lastColumn="0" w:oddVBand="0" w:evenVBand="0" w:oddHBand="0" w:evenHBand="0" w:firstRowFirstColumn="0" w:firstRowLastColumn="0" w:lastRowFirstColumn="0" w:lastRowLastColumn="0"/>
                                  </w:pPr>
                                </w:p>
                              </w:tc>
                              <w:tc>
                                <w:tcPr>
                                  <w:tcW w:w="7010" w:type="dxa"/>
                                  <w:gridSpan w:val="7"/>
                                </w:tcPr>
                                <w:p w14:paraId="51015330" w14:textId="64A9652D" w:rsidR="009104A0" w:rsidRDefault="009104A0" w:rsidP="00EF725A">
                                  <w:pPr>
                                    <w:cnfStyle w:val="100000000000" w:firstRow="1" w:lastRow="0" w:firstColumn="0" w:lastColumn="0" w:oddVBand="0" w:evenVBand="0" w:oddHBand="0" w:evenHBand="0" w:firstRowFirstColumn="0" w:firstRowLastColumn="0" w:lastRowFirstColumn="0" w:lastRowLastColumn="0"/>
                                  </w:pPr>
                                  <w:r>
                                    <w:t xml:space="preserve">                          Animal Data</w:t>
                                  </w:r>
                                </w:p>
                              </w:tc>
                            </w:tr>
                            <w:tr w:rsidR="009104A0" w14:paraId="287D22C6"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6DBFAF0A" w14:textId="77777777" w:rsidR="009104A0" w:rsidRPr="00CE0C43" w:rsidRDefault="009104A0" w:rsidP="00C93140">
                                  <w:pPr>
                                    <w:jc w:val="left"/>
                                    <w:rPr>
                                      <w:sz w:val="18"/>
                                      <w:szCs w:val="18"/>
                                    </w:rPr>
                                  </w:pPr>
                                  <w:r w:rsidRPr="00CE0C43">
                                    <w:rPr>
                                      <w:sz w:val="18"/>
                                      <w:szCs w:val="18"/>
                                    </w:rPr>
                                    <w:t>Id</w:t>
                                  </w:r>
                                </w:p>
                              </w:tc>
                              <w:tc>
                                <w:tcPr>
                                  <w:tcW w:w="976" w:type="dxa"/>
                                </w:tcPr>
                                <w:p w14:paraId="6DAAF9BB" w14:textId="77777777"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Name</w:t>
                                  </w:r>
                                </w:p>
                              </w:tc>
                              <w:tc>
                                <w:tcPr>
                                  <w:tcW w:w="629" w:type="dxa"/>
                                  <w:gridSpan w:val="2"/>
                                </w:tcPr>
                                <w:p w14:paraId="08CFE966" w14:textId="74F22F83"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Type</w:t>
                                  </w:r>
                                </w:p>
                              </w:tc>
                              <w:tc>
                                <w:tcPr>
                                  <w:tcW w:w="1267" w:type="dxa"/>
                                </w:tcPr>
                                <w:p w14:paraId="533B78BD" w14:textId="4D0D0D9C"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Breed</w:t>
                                  </w:r>
                                </w:p>
                              </w:tc>
                              <w:tc>
                                <w:tcPr>
                                  <w:tcW w:w="360" w:type="dxa"/>
                                </w:tcPr>
                                <w:p w14:paraId="47594FD5" w14:textId="53E6AF2F"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Sex</w:t>
                                  </w:r>
                                </w:p>
                              </w:tc>
                              <w:tc>
                                <w:tcPr>
                                  <w:tcW w:w="450" w:type="dxa"/>
                                </w:tcPr>
                                <w:p w14:paraId="2B93C39A" w14:textId="2A6D8A24"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Age</w:t>
                                  </w:r>
                                </w:p>
                              </w:tc>
                              <w:tc>
                                <w:tcPr>
                                  <w:tcW w:w="540" w:type="dxa"/>
                                </w:tcPr>
                                <w:p w14:paraId="5EC3B5B9" w14:textId="12F8F2C3"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Fee</w:t>
                                  </w:r>
                                </w:p>
                              </w:tc>
                              <w:tc>
                                <w:tcPr>
                                  <w:tcW w:w="1890" w:type="dxa"/>
                                </w:tcPr>
                                <w:p w14:paraId="151F5EB0" w14:textId="77777777"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Image</w:t>
                                  </w:r>
                                </w:p>
                              </w:tc>
                              <w:tc>
                                <w:tcPr>
                                  <w:tcW w:w="2258" w:type="dxa"/>
                                </w:tcPr>
                                <w:p w14:paraId="6F804FAA" w14:textId="77777777"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Description</w:t>
                                  </w:r>
                                </w:p>
                              </w:tc>
                            </w:tr>
                            <w:tr w:rsidR="009104A0" w14:paraId="4D303106"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62753D74" w14:textId="277FD6BC" w:rsidR="009104A0" w:rsidRPr="00CE0C43" w:rsidRDefault="009104A0" w:rsidP="00C93140">
                                  <w:pPr>
                                    <w:jc w:val="left"/>
                                    <w:rPr>
                                      <w:sz w:val="18"/>
                                      <w:szCs w:val="18"/>
                                    </w:rPr>
                                  </w:pPr>
                                  <w:r w:rsidRPr="00CE0C43">
                                    <w:rPr>
                                      <w:sz w:val="18"/>
                                      <w:szCs w:val="18"/>
                                    </w:rPr>
                                    <w:t>auto</w:t>
                                  </w:r>
                                </w:p>
                              </w:tc>
                              <w:tc>
                                <w:tcPr>
                                  <w:tcW w:w="976" w:type="dxa"/>
                                </w:tcPr>
                                <w:p w14:paraId="46C372B1" w14:textId="5B63BC40"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Blue</w:t>
                                  </w:r>
                                </w:p>
                              </w:tc>
                              <w:tc>
                                <w:tcPr>
                                  <w:tcW w:w="629" w:type="dxa"/>
                                  <w:gridSpan w:val="2"/>
                                </w:tcPr>
                                <w:p w14:paraId="5E7D9E7D" w14:textId="5BE94246"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Dog</w:t>
                                  </w:r>
                                </w:p>
                              </w:tc>
                              <w:tc>
                                <w:tcPr>
                                  <w:tcW w:w="1267" w:type="dxa"/>
                                </w:tcPr>
                                <w:p w14:paraId="5313CB30" w14:textId="5333FB06"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Chocolate Lab</w:t>
                                  </w:r>
                                </w:p>
                              </w:tc>
                              <w:tc>
                                <w:tcPr>
                                  <w:tcW w:w="360" w:type="dxa"/>
                                </w:tcPr>
                                <w:p w14:paraId="072DD551" w14:textId="4288B9B3"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w:t>
                                  </w:r>
                                </w:p>
                              </w:tc>
                              <w:tc>
                                <w:tcPr>
                                  <w:tcW w:w="450" w:type="dxa"/>
                                </w:tcPr>
                                <w:p w14:paraId="3966D6F1" w14:textId="48588687"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12</w:t>
                                  </w:r>
                                </w:p>
                              </w:tc>
                              <w:tc>
                                <w:tcPr>
                                  <w:tcW w:w="540" w:type="dxa"/>
                                </w:tcPr>
                                <w:p w14:paraId="3950A19C" w14:textId="1BA12260"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15</w:t>
                                  </w:r>
                                </w:p>
                              </w:tc>
                              <w:tc>
                                <w:tcPr>
                                  <w:tcW w:w="1890" w:type="dxa"/>
                                </w:tcPr>
                                <w:p w14:paraId="6554B124" w14:textId="09AFB250"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/blue.jpg</w:t>
                                  </w:r>
                                </w:p>
                              </w:tc>
                              <w:tc>
                                <w:tcPr>
                                  <w:tcW w:w="2258" w:type="dxa"/>
                                </w:tcPr>
                                <w:p w14:paraId="7D1C9940" w14:textId="5FF187B2"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Friendly old dog</w:t>
                                  </w:r>
                                  <w:r>
                                    <w:rPr>
                                      <w:sz w:val="14"/>
                                      <w:szCs w:val="14"/>
                                    </w:rPr>
                                    <w:t>, not very energetic, but loyal.</w:t>
                                  </w:r>
                                </w:p>
                              </w:tc>
                            </w:tr>
                            <w:tr w:rsidR="009104A0" w14:paraId="36A0B01A"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6D4F5B0B" w14:textId="387CC74E" w:rsidR="009104A0" w:rsidRPr="00CE0C43" w:rsidRDefault="009104A0" w:rsidP="00F40E12">
                                  <w:pPr>
                                    <w:jc w:val="center"/>
                                    <w:rPr>
                                      <w:sz w:val="18"/>
                                      <w:szCs w:val="18"/>
                                    </w:rPr>
                                  </w:pPr>
                                </w:p>
                              </w:tc>
                              <w:tc>
                                <w:tcPr>
                                  <w:tcW w:w="976" w:type="dxa"/>
                                </w:tcPr>
                                <w:p w14:paraId="1864A252" w14:textId="48B572F8"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Fred</w:t>
                                  </w:r>
                                </w:p>
                              </w:tc>
                              <w:tc>
                                <w:tcPr>
                                  <w:tcW w:w="629" w:type="dxa"/>
                                  <w:gridSpan w:val="2"/>
                                </w:tcPr>
                                <w:p w14:paraId="78223ED4" w14:textId="7DB24CFE"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Dog</w:t>
                                  </w:r>
                                </w:p>
                              </w:tc>
                              <w:tc>
                                <w:tcPr>
                                  <w:tcW w:w="1267" w:type="dxa"/>
                                </w:tcPr>
                                <w:p w14:paraId="67B3D7DD" w14:textId="74D62B87"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Chocolate Lab</w:t>
                                  </w:r>
                                </w:p>
                              </w:tc>
                              <w:tc>
                                <w:tcPr>
                                  <w:tcW w:w="360" w:type="dxa"/>
                                </w:tcPr>
                                <w:p w14:paraId="09EB2B6D" w14:textId="13807721"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w:t>
                                  </w:r>
                                </w:p>
                              </w:tc>
                              <w:tc>
                                <w:tcPr>
                                  <w:tcW w:w="450" w:type="dxa"/>
                                </w:tcPr>
                                <w:p w14:paraId="796D1C56" w14:textId="045D49F7"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7</w:t>
                                  </w:r>
                                </w:p>
                              </w:tc>
                              <w:tc>
                                <w:tcPr>
                                  <w:tcW w:w="540" w:type="dxa"/>
                                </w:tcPr>
                                <w:p w14:paraId="69E51463" w14:textId="3856DEDC"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20</w:t>
                                  </w:r>
                                </w:p>
                              </w:tc>
                              <w:tc>
                                <w:tcPr>
                                  <w:tcW w:w="1890" w:type="dxa"/>
                                </w:tcPr>
                                <w:p w14:paraId="144C11A1" w14:textId="0E6F0701"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/fred.jpg</w:t>
                                  </w:r>
                                </w:p>
                              </w:tc>
                              <w:tc>
                                <w:tcPr>
                                  <w:tcW w:w="2258" w:type="dxa"/>
                                </w:tcPr>
                                <w:p w14:paraId="454D0409" w14:textId="6C682E09"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Very friendly, but aging. Good with kids.</w:t>
                                  </w:r>
                                </w:p>
                              </w:tc>
                            </w:tr>
                            <w:tr w:rsidR="009104A0" w14:paraId="0A4E7F1E"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6F0363FA" w14:textId="77777777" w:rsidR="009104A0" w:rsidRPr="00CE0C43" w:rsidRDefault="009104A0" w:rsidP="00F40E12">
                                  <w:pPr>
                                    <w:jc w:val="center"/>
                                    <w:rPr>
                                      <w:sz w:val="18"/>
                                      <w:szCs w:val="18"/>
                                    </w:rPr>
                                  </w:pPr>
                                </w:p>
                              </w:tc>
                              <w:tc>
                                <w:tcPr>
                                  <w:tcW w:w="976" w:type="dxa"/>
                                </w:tcPr>
                                <w:p w14:paraId="701F669A" w14:textId="0A1EE9C1"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CE0C43">
                                    <w:rPr>
                                      <w:sz w:val="18"/>
                                      <w:szCs w:val="18"/>
                                    </w:rPr>
                                    <w:t>Jojo</w:t>
                                  </w:r>
                                  <w:proofErr w:type="spellEnd"/>
                                </w:p>
                              </w:tc>
                              <w:tc>
                                <w:tcPr>
                                  <w:tcW w:w="629" w:type="dxa"/>
                                  <w:gridSpan w:val="2"/>
                                </w:tcPr>
                                <w:p w14:paraId="7D19EB42" w14:textId="6D3D5D4C"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Dog</w:t>
                                  </w:r>
                                </w:p>
                              </w:tc>
                              <w:tc>
                                <w:tcPr>
                                  <w:tcW w:w="1267" w:type="dxa"/>
                                </w:tcPr>
                                <w:p w14:paraId="7FB01AA7" w14:textId="37504DC4"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Blue Heeler</w:t>
                                  </w:r>
                                </w:p>
                              </w:tc>
                              <w:tc>
                                <w:tcPr>
                                  <w:tcW w:w="360" w:type="dxa"/>
                                </w:tcPr>
                                <w:p w14:paraId="41E84BFB" w14:textId="15F6D102"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w:t>
                                  </w:r>
                                </w:p>
                              </w:tc>
                              <w:tc>
                                <w:tcPr>
                                  <w:tcW w:w="450" w:type="dxa"/>
                                </w:tcPr>
                                <w:p w14:paraId="21FB6A7C" w14:textId="1DEDABE6"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4</w:t>
                                  </w:r>
                                </w:p>
                              </w:tc>
                              <w:tc>
                                <w:tcPr>
                                  <w:tcW w:w="540" w:type="dxa"/>
                                </w:tcPr>
                                <w:p w14:paraId="4530ED97" w14:textId="480084BC"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30</w:t>
                                  </w:r>
                                </w:p>
                              </w:tc>
                              <w:tc>
                                <w:tcPr>
                                  <w:tcW w:w="1890" w:type="dxa"/>
                                </w:tcPr>
                                <w:p w14:paraId="01178BD5" w14:textId="6829F66F"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/jojo.jpg</w:t>
                                  </w:r>
                                </w:p>
                              </w:tc>
                              <w:tc>
                                <w:tcPr>
                                  <w:tcW w:w="2258" w:type="dxa"/>
                                </w:tcPr>
                                <w:p w14:paraId="7F5C12E9" w14:textId="7C0AC1B7"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Very energetic and friendly.</w:t>
                                  </w:r>
                                </w:p>
                              </w:tc>
                            </w:tr>
                            <w:tr w:rsidR="009104A0" w14:paraId="63B27BCB"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2D22891D" w14:textId="77777777" w:rsidR="009104A0" w:rsidRPr="00CE0C43" w:rsidRDefault="009104A0" w:rsidP="00F40E12">
                                  <w:pPr>
                                    <w:jc w:val="center"/>
                                    <w:rPr>
                                      <w:sz w:val="18"/>
                                      <w:szCs w:val="18"/>
                                    </w:rPr>
                                  </w:pPr>
                                </w:p>
                              </w:tc>
                              <w:tc>
                                <w:tcPr>
                                  <w:tcW w:w="976" w:type="dxa"/>
                                </w:tcPr>
                                <w:p w14:paraId="20F2DDC0" w14:textId="643E4790"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Gabby</w:t>
                                  </w:r>
                                </w:p>
                              </w:tc>
                              <w:tc>
                                <w:tcPr>
                                  <w:tcW w:w="629" w:type="dxa"/>
                                  <w:gridSpan w:val="2"/>
                                </w:tcPr>
                                <w:p w14:paraId="091DAD26" w14:textId="01457437"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Dog</w:t>
                                  </w:r>
                                </w:p>
                              </w:tc>
                              <w:tc>
                                <w:tcPr>
                                  <w:tcW w:w="1267" w:type="dxa"/>
                                </w:tcPr>
                                <w:p w14:paraId="2031DBC7" w14:textId="60DD445A"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Blue Heeler</w:t>
                                  </w:r>
                                </w:p>
                              </w:tc>
                              <w:tc>
                                <w:tcPr>
                                  <w:tcW w:w="360" w:type="dxa"/>
                                </w:tcPr>
                                <w:p w14:paraId="2AFD5650" w14:textId="006C6D63"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w:t>
                                  </w:r>
                                </w:p>
                              </w:tc>
                              <w:tc>
                                <w:tcPr>
                                  <w:tcW w:w="450" w:type="dxa"/>
                                </w:tcPr>
                                <w:p w14:paraId="33C930A5" w14:textId="07B7A338"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3</w:t>
                                  </w:r>
                                </w:p>
                              </w:tc>
                              <w:tc>
                                <w:tcPr>
                                  <w:tcW w:w="540" w:type="dxa"/>
                                </w:tcPr>
                                <w:p w14:paraId="485BEB21" w14:textId="77B2CB9F"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35</w:t>
                                  </w:r>
                                </w:p>
                              </w:tc>
                              <w:tc>
                                <w:tcPr>
                                  <w:tcW w:w="1890" w:type="dxa"/>
                                </w:tcPr>
                                <w:p w14:paraId="09582BE1" w14:textId="1C860D39"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/gabby.jpg</w:t>
                                  </w:r>
                                </w:p>
                              </w:tc>
                              <w:tc>
                                <w:tcPr>
                                  <w:tcW w:w="2258" w:type="dxa"/>
                                </w:tcPr>
                                <w:p w14:paraId="169816E1" w14:textId="1ECCDECF"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Somewhat energetic and shy.</w:t>
                                  </w:r>
                                </w:p>
                              </w:tc>
                            </w:tr>
                            <w:tr w:rsidR="009104A0" w14:paraId="1309917B"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0122F5E1" w14:textId="77777777" w:rsidR="009104A0" w:rsidRPr="00CE0C43" w:rsidRDefault="009104A0" w:rsidP="00F40E12">
                                  <w:pPr>
                                    <w:jc w:val="center"/>
                                    <w:rPr>
                                      <w:sz w:val="18"/>
                                      <w:szCs w:val="18"/>
                                    </w:rPr>
                                  </w:pPr>
                                </w:p>
                              </w:tc>
                              <w:tc>
                                <w:tcPr>
                                  <w:tcW w:w="976" w:type="dxa"/>
                                </w:tcPr>
                                <w:p w14:paraId="353F726F" w14:textId="409AFC4C"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Dakota</w:t>
                                  </w:r>
                                </w:p>
                              </w:tc>
                              <w:tc>
                                <w:tcPr>
                                  <w:tcW w:w="629" w:type="dxa"/>
                                  <w:gridSpan w:val="2"/>
                                </w:tcPr>
                                <w:p w14:paraId="4FF53FE3" w14:textId="226B093F"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Dog</w:t>
                                  </w:r>
                                </w:p>
                              </w:tc>
                              <w:tc>
                                <w:tcPr>
                                  <w:tcW w:w="1267" w:type="dxa"/>
                                </w:tcPr>
                                <w:p w14:paraId="5E15E0EB" w14:textId="2C96B0B5"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Australian Shephard</w:t>
                                  </w:r>
                                </w:p>
                              </w:tc>
                              <w:tc>
                                <w:tcPr>
                                  <w:tcW w:w="360" w:type="dxa"/>
                                </w:tcPr>
                                <w:p w14:paraId="1617D6D3" w14:textId="4369B6AE"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w:t>
                                  </w:r>
                                </w:p>
                              </w:tc>
                              <w:tc>
                                <w:tcPr>
                                  <w:tcW w:w="450" w:type="dxa"/>
                                </w:tcPr>
                                <w:p w14:paraId="08627F7D" w14:textId="47F10E12" w:rsidR="009104A0" w:rsidRPr="00CE0C43" w:rsidRDefault="008A3844"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540" w:type="dxa"/>
                                </w:tcPr>
                                <w:p w14:paraId="45C18D9D" w14:textId="5F9D9A0B"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40</w:t>
                                  </w:r>
                                </w:p>
                              </w:tc>
                              <w:tc>
                                <w:tcPr>
                                  <w:tcW w:w="1890" w:type="dxa"/>
                                </w:tcPr>
                                <w:p w14:paraId="2D62AA82" w14:textId="182444B5"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/dakota.jpg</w:t>
                                  </w:r>
                                </w:p>
                              </w:tc>
                              <w:tc>
                                <w:tcPr>
                                  <w:tcW w:w="2258" w:type="dxa"/>
                                </w:tcPr>
                                <w:p w14:paraId="3D341B56" w14:textId="773826DB"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Very energetic and friendly. Protective of trusted people.</w:t>
                                  </w:r>
                                </w:p>
                              </w:tc>
                            </w:tr>
                            <w:tr w:rsidR="009104A0" w14:paraId="13726B99"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6F4A93B7" w14:textId="77777777" w:rsidR="009104A0" w:rsidRPr="00CE0C43" w:rsidRDefault="009104A0" w:rsidP="00F40E12">
                                  <w:pPr>
                                    <w:jc w:val="center"/>
                                    <w:rPr>
                                      <w:sz w:val="18"/>
                                      <w:szCs w:val="18"/>
                                    </w:rPr>
                                  </w:pPr>
                                </w:p>
                              </w:tc>
                              <w:tc>
                                <w:tcPr>
                                  <w:tcW w:w="976" w:type="dxa"/>
                                </w:tcPr>
                                <w:p w14:paraId="1B11B557" w14:textId="027ACBC6"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Jack</w:t>
                                  </w:r>
                                </w:p>
                              </w:tc>
                              <w:tc>
                                <w:tcPr>
                                  <w:tcW w:w="629" w:type="dxa"/>
                                  <w:gridSpan w:val="2"/>
                                </w:tcPr>
                                <w:p w14:paraId="4A4F660C" w14:textId="24D98D69"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Dog</w:t>
                                  </w:r>
                                </w:p>
                              </w:tc>
                              <w:tc>
                                <w:tcPr>
                                  <w:tcW w:w="1267" w:type="dxa"/>
                                </w:tcPr>
                                <w:p w14:paraId="116686C7" w14:textId="6D4208C3"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Boston Terroir</w:t>
                                  </w:r>
                                </w:p>
                              </w:tc>
                              <w:tc>
                                <w:tcPr>
                                  <w:tcW w:w="360" w:type="dxa"/>
                                </w:tcPr>
                                <w:p w14:paraId="2DEC470B" w14:textId="4BB56EFD"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w:t>
                                  </w:r>
                                </w:p>
                              </w:tc>
                              <w:tc>
                                <w:tcPr>
                                  <w:tcW w:w="450" w:type="dxa"/>
                                </w:tcPr>
                                <w:p w14:paraId="254D2E4D" w14:textId="2B9929FB"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3</w:t>
                                  </w:r>
                                </w:p>
                              </w:tc>
                              <w:tc>
                                <w:tcPr>
                                  <w:tcW w:w="540" w:type="dxa"/>
                                </w:tcPr>
                                <w:p w14:paraId="1CF607AE" w14:textId="43423308"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30</w:t>
                                  </w:r>
                                </w:p>
                              </w:tc>
                              <w:tc>
                                <w:tcPr>
                                  <w:tcW w:w="1890" w:type="dxa"/>
                                </w:tcPr>
                                <w:p w14:paraId="25917188" w14:textId="1706B7A3"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/jack.jpg</w:t>
                                  </w:r>
                                </w:p>
                              </w:tc>
                              <w:tc>
                                <w:tcPr>
                                  <w:tcW w:w="2258" w:type="dxa"/>
                                </w:tcPr>
                                <w:p w14:paraId="57BD47A5" w14:textId="5460D818"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Very hyperactive, but tires easily. Does not like being away from trusted people.</w:t>
                                  </w:r>
                                </w:p>
                              </w:tc>
                            </w:tr>
                            <w:tr w:rsidR="009104A0" w14:paraId="056FF808"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20620B1C" w14:textId="77777777" w:rsidR="009104A0" w:rsidRPr="00CE0C43" w:rsidRDefault="009104A0" w:rsidP="00F40E12">
                                  <w:pPr>
                                    <w:jc w:val="center"/>
                                    <w:rPr>
                                      <w:sz w:val="18"/>
                                      <w:szCs w:val="18"/>
                                    </w:rPr>
                                  </w:pPr>
                                </w:p>
                              </w:tc>
                              <w:tc>
                                <w:tcPr>
                                  <w:tcW w:w="976" w:type="dxa"/>
                                </w:tcPr>
                                <w:p w14:paraId="6C51022B" w14:textId="33A2B536"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Truman</w:t>
                                  </w:r>
                                </w:p>
                              </w:tc>
                              <w:tc>
                                <w:tcPr>
                                  <w:tcW w:w="629" w:type="dxa"/>
                                  <w:gridSpan w:val="2"/>
                                </w:tcPr>
                                <w:p w14:paraId="7ACD1305" w14:textId="3F9D5ADD"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Dog</w:t>
                                  </w:r>
                                </w:p>
                              </w:tc>
                              <w:tc>
                                <w:tcPr>
                                  <w:tcW w:w="1267" w:type="dxa"/>
                                </w:tcPr>
                                <w:p w14:paraId="285F9A22" w14:textId="1C1861BA"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Golden Retriever </w:t>
                                  </w:r>
                                  <w:proofErr w:type="spellStart"/>
                                  <w:r w:rsidRPr="005A46C2">
                                    <w:rPr>
                                      <w:sz w:val="18"/>
                                      <w:szCs w:val="18"/>
                                    </w:rPr>
                                    <w:t>D</w:t>
                                  </w:r>
                                  <w:r>
                                    <w:rPr>
                                      <w:sz w:val="18"/>
                                      <w:szCs w:val="18"/>
                                    </w:rPr>
                                    <w:t>oxin</w:t>
                                  </w:r>
                                  <w:proofErr w:type="spellEnd"/>
                                  <w:r>
                                    <w:rPr>
                                      <w:sz w:val="18"/>
                                      <w:szCs w:val="18"/>
                                    </w:rPr>
                                    <w:t xml:space="preserve"> Mix</w:t>
                                  </w:r>
                                </w:p>
                              </w:tc>
                              <w:tc>
                                <w:tcPr>
                                  <w:tcW w:w="360" w:type="dxa"/>
                                </w:tcPr>
                                <w:p w14:paraId="0DCF6A34" w14:textId="7713131D"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w:t>
                                  </w:r>
                                </w:p>
                              </w:tc>
                              <w:tc>
                                <w:tcPr>
                                  <w:tcW w:w="450" w:type="dxa"/>
                                </w:tcPr>
                                <w:p w14:paraId="76A8D2CE" w14:textId="5C6E4810"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540" w:type="dxa"/>
                                </w:tcPr>
                                <w:p w14:paraId="45AC1B7A" w14:textId="0ECEB86F"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890" w:type="dxa"/>
                                </w:tcPr>
                                <w:p w14:paraId="76A6EDDC" w14:textId="1663B999"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/Truman.jpg</w:t>
                                  </w:r>
                                </w:p>
                              </w:tc>
                              <w:tc>
                                <w:tcPr>
                                  <w:tcW w:w="2258" w:type="dxa"/>
                                </w:tcPr>
                                <w:p w14:paraId="7D000941" w14:textId="0E1BFAE9"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Needs a lot of attention, but overall not too energetic. Friendly, but mischievous.</w:t>
                                  </w:r>
                                </w:p>
                              </w:tc>
                            </w:tr>
                            <w:tr w:rsidR="009104A0" w14:paraId="4FC0AE87"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7D40FC02" w14:textId="77777777" w:rsidR="009104A0" w:rsidRPr="00CE0C43" w:rsidRDefault="009104A0" w:rsidP="00F40E12">
                                  <w:pPr>
                                    <w:jc w:val="center"/>
                                    <w:rPr>
                                      <w:sz w:val="18"/>
                                      <w:szCs w:val="18"/>
                                    </w:rPr>
                                  </w:pPr>
                                </w:p>
                              </w:tc>
                              <w:tc>
                                <w:tcPr>
                                  <w:tcW w:w="976" w:type="dxa"/>
                                </w:tcPr>
                                <w:p w14:paraId="4110C3A6" w14:textId="5B89F96D"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Scooter</w:t>
                                  </w:r>
                                </w:p>
                              </w:tc>
                              <w:tc>
                                <w:tcPr>
                                  <w:tcW w:w="629" w:type="dxa"/>
                                  <w:gridSpan w:val="2"/>
                                </w:tcPr>
                                <w:p w14:paraId="2E286942" w14:textId="3A9D1549"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Dog</w:t>
                                  </w:r>
                                </w:p>
                              </w:tc>
                              <w:tc>
                                <w:tcPr>
                                  <w:tcW w:w="1267" w:type="dxa"/>
                                </w:tcPr>
                                <w:p w14:paraId="5670C45D" w14:textId="0A05C1E3"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Australian Shephard</w:t>
                                  </w:r>
                                </w:p>
                                <w:p w14:paraId="19EBDAF0" w14:textId="66F839C5"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Blue Heeler</w:t>
                                  </w:r>
                                </w:p>
                                <w:p w14:paraId="3B2E98F0" w14:textId="1FA34A94"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Mix</w:t>
                                  </w:r>
                                </w:p>
                              </w:tc>
                              <w:tc>
                                <w:tcPr>
                                  <w:tcW w:w="360" w:type="dxa"/>
                                </w:tcPr>
                                <w:p w14:paraId="0B264A48" w14:textId="6198FC82"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w:t>
                                  </w:r>
                                </w:p>
                              </w:tc>
                              <w:tc>
                                <w:tcPr>
                                  <w:tcW w:w="450" w:type="dxa"/>
                                </w:tcPr>
                                <w:p w14:paraId="05ADFCAB" w14:textId="6929FEF1"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4</w:t>
                                  </w:r>
                                </w:p>
                              </w:tc>
                              <w:tc>
                                <w:tcPr>
                                  <w:tcW w:w="540" w:type="dxa"/>
                                </w:tcPr>
                                <w:p w14:paraId="7EC2D88D" w14:textId="411FD2E3"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sidRPr="00CE0C43">
                                    <w:rPr>
                                      <w:sz w:val="18"/>
                                      <w:szCs w:val="18"/>
                                    </w:rPr>
                                    <w:t>30</w:t>
                                  </w:r>
                                </w:p>
                              </w:tc>
                              <w:tc>
                                <w:tcPr>
                                  <w:tcW w:w="1890" w:type="dxa"/>
                                </w:tcPr>
                                <w:p w14:paraId="13FA8E6A" w14:textId="5F29B5F6"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/scooter.jpg</w:t>
                                  </w:r>
                                </w:p>
                              </w:tc>
                              <w:tc>
                                <w:tcPr>
                                  <w:tcW w:w="2258" w:type="dxa"/>
                                </w:tcPr>
                                <w:p w14:paraId="0E362F49" w14:textId="205A1128"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Very well behaved. Possibly trained to be a service animal in the past. Very sweet, but energetic at times. Great dog for families.</w:t>
                                  </w:r>
                                </w:p>
                              </w:tc>
                            </w:tr>
                            <w:tr w:rsidR="009104A0" w14:paraId="300184DC"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348B8950" w14:textId="77777777" w:rsidR="009104A0" w:rsidRPr="00CE0C43" w:rsidRDefault="009104A0" w:rsidP="00F40E12">
                                  <w:pPr>
                                    <w:jc w:val="center"/>
                                    <w:rPr>
                                      <w:sz w:val="18"/>
                                      <w:szCs w:val="18"/>
                                    </w:rPr>
                                  </w:pPr>
                                </w:p>
                              </w:tc>
                              <w:tc>
                                <w:tcPr>
                                  <w:tcW w:w="976" w:type="dxa"/>
                                </w:tcPr>
                                <w:p w14:paraId="681F8618" w14:textId="1E71C568"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Whiskers</w:t>
                                  </w:r>
                                </w:p>
                              </w:tc>
                              <w:tc>
                                <w:tcPr>
                                  <w:tcW w:w="629" w:type="dxa"/>
                                  <w:gridSpan w:val="2"/>
                                </w:tcPr>
                                <w:p w14:paraId="3C40A329" w14:textId="43A83F4A"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sidRPr="00CE0C43">
                                    <w:rPr>
                                      <w:sz w:val="18"/>
                                      <w:szCs w:val="18"/>
                                    </w:rPr>
                                    <w:t>Cat</w:t>
                                  </w:r>
                                </w:p>
                              </w:tc>
                              <w:tc>
                                <w:tcPr>
                                  <w:tcW w:w="1267" w:type="dxa"/>
                                </w:tcPr>
                                <w:p w14:paraId="1C68443A" w14:textId="4A3DC2C4"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Calico</w:t>
                                  </w:r>
                                </w:p>
                              </w:tc>
                              <w:tc>
                                <w:tcPr>
                                  <w:tcW w:w="360" w:type="dxa"/>
                                </w:tcPr>
                                <w:p w14:paraId="2B18B996" w14:textId="6FCBFE3E" w:rsidR="009104A0" w:rsidRDefault="008A3844"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w:t>
                                  </w:r>
                                </w:p>
                              </w:tc>
                              <w:tc>
                                <w:tcPr>
                                  <w:tcW w:w="450" w:type="dxa"/>
                                </w:tcPr>
                                <w:p w14:paraId="670E220F" w14:textId="56FC60C1"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540" w:type="dxa"/>
                                </w:tcPr>
                                <w:p w14:paraId="243D941C" w14:textId="75C59A35"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890" w:type="dxa"/>
                                </w:tcPr>
                                <w:p w14:paraId="6967B6E8" w14:textId="04EBD2C3"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/whiskers.jpg</w:t>
                                  </w:r>
                                </w:p>
                              </w:tc>
                              <w:tc>
                                <w:tcPr>
                                  <w:tcW w:w="2258" w:type="dxa"/>
                                </w:tcPr>
                                <w:p w14:paraId="4AE0E016" w14:textId="4FFBC458"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Friendly cat who loves to play.</w:t>
                                  </w:r>
                                </w:p>
                              </w:tc>
                            </w:tr>
                            <w:tr w:rsidR="009104A0" w14:paraId="59D360C3"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32FB2F46" w14:textId="77777777" w:rsidR="009104A0" w:rsidRPr="00CE0C43" w:rsidRDefault="009104A0" w:rsidP="00F40E12">
                                  <w:pPr>
                                    <w:jc w:val="center"/>
                                    <w:rPr>
                                      <w:sz w:val="18"/>
                                      <w:szCs w:val="18"/>
                                    </w:rPr>
                                  </w:pPr>
                                </w:p>
                              </w:tc>
                              <w:tc>
                                <w:tcPr>
                                  <w:tcW w:w="976" w:type="dxa"/>
                                </w:tcPr>
                                <w:p w14:paraId="69515104" w14:textId="6D33767D"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Lara</w:t>
                                  </w:r>
                                </w:p>
                              </w:tc>
                              <w:tc>
                                <w:tcPr>
                                  <w:tcW w:w="629" w:type="dxa"/>
                                  <w:gridSpan w:val="2"/>
                                </w:tcPr>
                                <w:p w14:paraId="6F9DF652" w14:textId="2CBD59FB"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w:t>
                                  </w:r>
                                </w:p>
                              </w:tc>
                              <w:tc>
                                <w:tcPr>
                                  <w:tcW w:w="1267" w:type="dxa"/>
                                </w:tcPr>
                                <w:p w14:paraId="19FF88E6" w14:textId="0FE27FDE"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Siamese</w:t>
                                  </w:r>
                                </w:p>
                              </w:tc>
                              <w:tc>
                                <w:tcPr>
                                  <w:tcW w:w="360" w:type="dxa"/>
                                </w:tcPr>
                                <w:p w14:paraId="4FD05CCE" w14:textId="4172A43D"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w:t>
                                  </w:r>
                                </w:p>
                              </w:tc>
                              <w:tc>
                                <w:tcPr>
                                  <w:tcW w:w="450" w:type="dxa"/>
                                </w:tcPr>
                                <w:p w14:paraId="7B33A29D" w14:textId="6E94716D"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540" w:type="dxa"/>
                                </w:tcPr>
                                <w:p w14:paraId="06F250AF" w14:textId="0621B7A6" w:rsidR="009104A0" w:rsidRPr="00CE0C43"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1890" w:type="dxa"/>
                                </w:tcPr>
                                <w:p w14:paraId="190DEF91" w14:textId="2BCC66D1"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/lara.jpg</w:t>
                                  </w:r>
                                </w:p>
                              </w:tc>
                              <w:tc>
                                <w:tcPr>
                                  <w:tcW w:w="2258" w:type="dxa"/>
                                </w:tcPr>
                                <w:p w14:paraId="46AC44AC" w14:textId="76136203"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Older cat that doesn’t need much attention.</w:t>
                                  </w:r>
                                </w:p>
                              </w:tc>
                            </w:tr>
                            <w:tr w:rsidR="009104A0" w14:paraId="1F0BD5E1"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2E83E5F0" w14:textId="77777777" w:rsidR="009104A0" w:rsidRPr="00CE0C43" w:rsidRDefault="009104A0" w:rsidP="00F40E12">
                                  <w:pPr>
                                    <w:jc w:val="center"/>
                                    <w:rPr>
                                      <w:sz w:val="18"/>
                                      <w:szCs w:val="18"/>
                                    </w:rPr>
                                  </w:pPr>
                                </w:p>
                              </w:tc>
                              <w:tc>
                                <w:tcPr>
                                  <w:tcW w:w="976" w:type="dxa"/>
                                </w:tcPr>
                                <w:p w14:paraId="1518E15C" w14:textId="46293A53"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Peaches</w:t>
                                  </w:r>
                                </w:p>
                              </w:tc>
                              <w:tc>
                                <w:tcPr>
                                  <w:tcW w:w="629" w:type="dxa"/>
                                  <w:gridSpan w:val="2"/>
                                </w:tcPr>
                                <w:p w14:paraId="768A5099" w14:textId="6E26568F"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w:t>
                                  </w:r>
                                </w:p>
                              </w:tc>
                              <w:tc>
                                <w:tcPr>
                                  <w:tcW w:w="1267" w:type="dxa"/>
                                </w:tcPr>
                                <w:p w14:paraId="3342F70B" w14:textId="1E76B6D8"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Siberian</w:t>
                                  </w:r>
                                </w:p>
                              </w:tc>
                              <w:tc>
                                <w:tcPr>
                                  <w:tcW w:w="360" w:type="dxa"/>
                                </w:tcPr>
                                <w:p w14:paraId="1B584173" w14:textId="331290AE"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w:t>
                                  </w:r>
                                </w:p>
                              </w:tc>
                              <w:tc>
                                <w:tcPr>
                                  <w:tcW w:w="450" w:type="dxa"/>
                                </w:tcPr>
                                <w:p w14:paraId="2B0C2568" w14:textId="07852E92"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540" w:type="dxa"/>
                                </w:tcPr>
                                <w:p w14:paraId="0C03DA68" w14:textId="48BB45E4" w:rsidR="009104A0" w:rsidRPr="00CE0C43"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w:t>
                                  </w:r>
                                </w:p>
                              </w:tc>
                              <w:tc>
                                <w:tcPr>
                                  <w:tcW w:w="1890" w:type="dxa"/>
                                </w:tcPr>
                                <w:p w14:paraId="0ADE702C" w14:textId="6B8AF703"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t>
                                  </w:r>
                                  <w:bookmarkStart w:id="1" w:name="_GoBack"/>
                                  <w:bookmarkEnd w:id="1"/>
                                  <w:r w:rsidRPr="009779B4">
                                    <w:rPr>
                                      <w:sz w:val="14"/>
                                      <w:szCs w:val="14"/>
                                    </w:rPr>
                                    <w:t>w/</w:t>
                                  </w:r>
                                  <w:proofErr w:type="spellStart"/>
                                  <w:r w:rsidRPr="009779B4">
                                    <w:rPr>
                                      <w:sz w:val="14"/>
                                      <w:szCs w:val="14"/>
                                    </w:rPr>
                                    <w:t>img</w:t>
                                  </w:r>
                                  <w:proofErr w:type="spellEnd"/>
                                  <w:r w:rsidRPr="009779B4">
                                    <w:rPr>
                                      <w:sz w:val="14"/>
                                      <w:szCs w:val="14"/>
                                    </w:rPr>
                                    <w:t>/peaches.jpg</w:t>
                                  </w:r>
                                </w:p>
                              </w:tc>
                              <w:tc>
                                <w:tcPr>
                                  <w:tcW w:w="2258" w:type="dxa"/>
                                </w:tcPr>
                                <w:p w14:paraId="1281F7CB" w14:textId="5944EEED"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Playful kitten who loves kids!</w:t>
                                  </w:r>
                                </w:p>
                              </w:tc>
                            </w:tr>
                            <w:tr w:rsidR="009104A0" w14:paraId="59E0FF04"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193CE532" w14:textId="77777777" w:rsidR="009104A0" w:rsidRPr="00CE0C43" w:rsidRDefault="009104A0" w:rsidP="00F40E12">
                                  <w:pPr>
                                    <w:jc w:val="center"/>
                                    <w:rPr>
                                      <w:sz w:val="18"/>
                                      <w:szCs w:val="18"/>
                                    </w:rPr>
                                  </w:pPr>
                                </w:p>
                              </w:tc>
                              <w:tc>
                                <w:tcPr>
                                  <w:tcW w:w="976" w:type="dxa"/>
                                </w:tcPr>
                                <w:p w14:paraId="5031694F" w14:textId="64AFCB4E"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Pan</w:t>
                                  </w:r>
                                </w:p>
                              </w:tc>
                              <w:tc>
                                <w:tcPr>
                                  <w:tcW w:w="629" w:type="dxa"/>
                                  <w:gridSpan w:val="2"/>
                                </w:tcPr>
                                <w:p w14:paraId="12A1D3BE" w14:textId="027E86A5"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w:t>
                                  </w:r>
                                </w:p>
                              </w:tc>
                              <w:tc>
                                <w:tcPr>
                                  <w:tcW w:w="1267" w:type="dxa"/>
                                </w:tcPr>
                                <w:p w14:paraId="6544E3E8" w14:textId="1629BCD1"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American Shorthair</w:t>
                                  </w:r>
                                </w:p>
                              </w:tc>
                              <w:tc>
                                <w:tcPr>
                                  <w:tcW w:w="360" w:type="dxa"/>
                                </w:tcPr>
                                <w:p w14:paraId="0A5E75BF" w14:textId="3A6C7116"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w:t>
                                  </w:r>
                                </w:p>
                              </w:tc>
                              <w:tc>
                                <w:tcPr>
                                  <w:tcW w:w="450" w:type="dxa"/>
                                </w:tcPr>
                                <w:p w14:paraId="1EE82ADA" w14:textId="23D3AB47"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540" w:type="dxa"/>
                                </w:tcPr>
                                <w:p w14:paraId="4BC0B26E" w14:textId="0BBB9F48"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1890" w:type="dxa"/>
                                </w:tcPr>
                                <w:p w14:paraId="3A89F982" w14:textId="57C5F132"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/pan.jpg</w:t>
                                  </w:r>
                                </w:p>
                              </w:tc>
                              <w:tc>
                                <w:tcPr>
                                  <w:tcW w:w="2258" w:type="dxa"/>
                                </w:tcPr>
                                <w:p w14:paraId="5A35B802" w14:textId="74D68B3E"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This kitten is very energetic and playful. Very sweet and good with children.</w:t>
                                  </w:r>
                                </w:p>
                              </w:tc>
                            </w:tr>
                            <w:tr w:rsidR="009104A0" w14:paraId="682B2234"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25484426" w14:textId="77777777" w:rsidR="009104A0" w:rsidRPr="00CE0C43" w:rsidRDefault="009104A0" w:rsidP="00F40E12">
                                  <w:pPr>
                                    <w:jc w:val="center"/>
                                    <w:rPr>
                                      <w:sz w:val="18"/>
                                      <w:szCs w:val="18"/>
                                    </w:rPr>
                                  </w:pPr>
                                </w:p>
                              </w:tc>
                              <w:tc>
                                <w:tcPr>
                                  <w:tcW w:w="976" w:type="dxa"/>
                                </w:tcPr>
                                <w:p w14:paraId="606B2112" w14:textId="58085E4B"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Benny</w:t>
                                  </w:r>
                                </w:p>
                              </w:tc>
                              <w:tc>
                                <w:tcPr>
                                  <w:tcW w:w="629" w:type="dxa"/>
                                  <w:gridSpan w:val="2"/>
                                </w:tcPr>
                                <w:p w14:paraId="08E0A362" w14:textId="16116FA1"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w:t>
                                  </w:r>
                                </w:p>
                              </w:tc>
                              <w:tc>
                                <w:tcPr>
                                  <w:tcW w:w="1267" w:type="dxa"/>
                                </w:tcPr>
                                <w:p w14:paraId="2CE89309" w14:textId="62E1A957"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Bengal</w:t>
                                  </w:r>
                                </w:p>
                              </w:tc>
                              <w:tc>
                                <w:tcPr>
                                  <w:tcW w:w="360" w:type="dxa"/>
                                </w:tcPr>
                                <w:p w14:paraId="49DE74D1" w14:textId="4C729211"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w:t>
                                  </w:r>
                                </w:p>
                              </w:tc>
                              <w:tc>
                                <w:tcPr>
                                  <w:tcW w:w="450" w:type="dxa"/>
                                </w:tcPr>
                                <w:p w14:paraId="715D8F17" w14:textId="64D7E7A4"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540" w:type="dxa"/>
                                </w:tcPr>
                                <w:p w14:paraId="2D4768DB" w14:textId="7FC82D43"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1890" w:type="dxa"/>
                                </w:tcPr>
                                <w:p w14:paraId="278E6B02" w14:textId="5949F272"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/benny.jpg</w:t>
                                  </w:r>
                                </w:p>
                              </w:tc>
                              <w:tc>
                                <w:tcPr>
                                  <w:tcW w:w="2258" w:type="dxa"/>
                                </w:tcPr>
                                <w:p w14:paraId="1DABF037" w14:textId="3B26AF83"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This cat is older and is not advised for homes with kids.</w:t>
                                  </w:r>
                                </w:p>
                              </w:tc>
                            </w:tr>
                            <w:tr w:rsidR="009104A0" w14:paraId="62FC7BE8"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22681F90" w14:textId="77777777" w:rsidR="009104A0" w:rsidRPr="00CE0C43" w:rsidRDefault="009104A0" w:rsidP="00F40E12">
                                  <w:pPr>
                                    <w:jc w:val="center"/>
                                    <w:rPr>
                                      <w:sz w:val="18"/>
                                      <w:szCs w:val="18"/>
                                    </w:rPr>
                                  </w:pPr>
                                </w:p>
                              </w:tc>
                              <w:tc>
                                <w:tcPr>
                                  <w:tcW w:w="976" w:type="dxa"/>
                                </w:tcPr>
                                <w:p w14:paraId="0F8F8CE4" w14:textId="60B18078"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Mana</w:t>
                                  </w:r>
                                </w:p>
                              </w:tc>
                              <w:tc>
                                <w:tcPr>
                                  <w:tcW w:w="629" w:type="dxa"/>
                                  <w:gridSpan w:val="2"/>
                                </w:tcPr>
                                <w:p w14:paraId="111CB570" w14:textId="4410451E"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w:t>
                                  </w:r>
                                </w:p>
                              </w:tc>
                              <w:tc>
                                <w:tcPr>
                                  <w:tcW w:w="1267" w:type="dxa"/>
                                </w:tcPr>
                                <w:p w14:paraId="15693C6B" w14:textId="3AD6E179"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Egyption</w:t>
                                  </w:r>
                                  <w:proofErr w:type="spellEnd"/>
                                  <w:r>
                                    <w:rPr>
                                      <w:sz w:val="18"/>
                                      <w:szCs w:val="18"/>
                                    </w:rPr>
                                    <w:t xml:space="preserve"> Mau</w:t>
                                  </w:r>
                                </w:p>
                              </w:tc>
                              <w:tc>
                                <w:tcPr>
                                  <w:tcW w:w="360" w:type="dxa"/>
                                </w:tcPr>
                                <w:p w14:paraId="4DC2BC72" w14:textId="7A281CB1"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w:t>
                                  </w:r>
                                </w:p>
                              </w:tc>
                              <w:tc>
                                <w:tcPr>
                                  <w:tcW w:w="450" w:type="dxa"/>
                                </w:tcPr>
                                <w:p w14:paraId="013F873A" w14:textId="76344187"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540" w:type="dxa"/>
                                </w:tcPr>
                                <w:p w14:paraId="7D3371F1" w14:textId="71B414F9"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1890" w:type="dxa"/>
                                </w:tcPr>
                                <w:p w14:paraId="39A71B65" w14:textId="69C667AB"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/mana.jpg</w:t>
                                  </w:r>
                                </w:p>
                              </w:tc>
                              <w:tc>
                                <w:tcPr>
                                  <w:tcW w:w="2258" w:type="dxa"/>
                                </w:tcPr>
                                <w:p w14:paraId="5AD2C5D6" w14:textId="76EB4F98"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Shy, reserved cat with normal energy levels. Perfect for owners who are busy.</w:t>
                                  </w:r>
                                </w:p>
                              </w:tc>
                            </w:tr>
                            <w:tr w:rsidR="009104A0" w14:paraId="6B27986A"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6A32B40E" w14:textId="77777777" w:rsidR="009104A0" w:rsidRPr="00CE0C43" w:rsidRDefault="009104A0" w:rsidP="00F40E12">
                                  <w:pPr>
                                    <w:jc w:val="center"/>
                                    <w:rPr>
                                      <w:sz w:val="18"/>
                                      <w:szCs w:val="18"/>
                                    </w:rPr>
                                  </w:pPr>
                                </w:p>
                              </w:tc>
                              <w:tc>
                                <w:tcPr>
                                  <w:tcW w:w="976" w:type="dxa"/>
                                </w:tcPr>
                                <w:p w14:paraId="3632720D" w14:textId="6EB6E873"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Fluffy</w:t>
                                  </w:r>
                                </w:p>
                              </w:tc>
                              <w:tc>
                                <w:tcPr>
                                  <w:tcW w:w="629" w:type="dxa"/>
                                  <w:gridSpan w:val="2"/>
                                </w:tcPr>
                                <w:p w14:paraId="484E24F4" w14:textId="2A009C02"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w:t>
                                  </w:r>
                                </w:p>
                              </w:tc>
                              <w:tc>
                                <w:tcPr>
                                  <w:tcW w:w="1267" w:type="dxa"/>
                                </w:tcPr>
                                <w:p w14:paraId="78EC825F" w14:textId="5EF8ED17"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Ragdoll</w:t>
                                  </w:r>
                                </w:p>
                              </w:tc>
                              <w:tc>
                                <w:tcPr>
                                  <w:tcW w:w="360" w:type="dxa"/>
                                </w:tcPr>
                                <w:p w14:paraId="7F6C63E6" w14:textId="21F86F69"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w:t>
                                  </w:r>
                                </w:p>
                              </w:tc>
                              <w:tc>
                                <w:tcPr>
                                  <w:tcW w:w="450" w:type="dxa"/>
                                </w:tcPr>
                                <w:p w14:paraId="24527FA2" w14:textId="42C44A8A"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540" w:type="dxa"/>
                                </w:tcPr>
                                <w:p w14:paraId="0BF72CEA" w14:textId="54D0219C"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35</w:t>
                                  </w:r>
                                </w:p>
                              </w:tc>
                              <w:tc>
                                <w:tcPr>
                                  <w:tcW w:w="1890" w:type="dxa"/>
                                </w:tcPr>
                                <w:p w14:paraId="2482D64A" w14:textId="2B153848"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/fluffy.jpg</w:t>
                                  </w:r>
                                </w:p>
                              </w:tc>
                              <w:tc>
                                <w:tcPr>
                                  <w:tcW w:w="2258" w:type="dxa"/>
                                </w:tcPr>
                                <w:p w14:paraId="4A63A116" w14:textId="5C2D3A41"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Younger, energetic cat.</w:t>
                                  </w:r>
                                </w:p>
                              </w:tc>
                            </w:tr>
                            <w:tr w:rsidR="009104A0" w14:paraId="6E8D66C2"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5DE6ACFA" w14:textId="77777777" w:rsidR="009104A0" w:rsidRPr="00CE0C43" w:rsidRDefault="009104A0" w:rsidP="00F40E12">
                                  <w:pPr>
                                    <w:jc w:val="center"/>
                                    <w:rPr>
                                      <w:sz w:val="18"/>
                                      <w:szCs w:val="18"/>
                                    </w:rPr>
                                  </w:pPr>
                                </w:p>
                              </w:tc>
                              <w:tc>
                                <w:tcPr>
                                  <w:tcW w:w="976" w:type="dxa"/>
                                </w:tcPr>
                                <w:p w14:paraId="7586D1D4" w14:textId="2AF74119"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Kyle</w:t>
                                  </w:r>
                                </w:p>
                              </w:tc>
                              <w:tc>
                                <w:tcPr>
                                  <w:tcW w:w="629" w:type="dxa"/>
                                  <w:gridSpan w:val="2"/>
                                </w:tcPr>
                                <w:p w14:paraId="502C9824" w14:textId="00856752"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w:t>
                                  </w:r>
                                </w:p>
                              </w:tc>
                              <w:tc>
                                <w:tcPr>
                                  <w:tcW w:w="1267" w:type="dxa"/>
                                </w:tcPr>
                                <w:p w14:paraId="59D58D18" w14:textId="0E9F4F6D"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Manx</w:t>
                                  </w:r>
                                </w:p>
                              </w:tc>
                              <w:tc>
                                <w:tcPr>
                                  <w:tcW w:w="360" w:type="dxa"/>
                                </w:tcPr>
                                <w:p w14:paraId="75B0154E" w14:textId="1D82C917"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w:t>
                                  </w:r>
                                </w:p>
                              </w:tc>
                              <w:tc>
                                <w:tcPr>
                                  <w:tcW w:w="450" w:type="dxa"/>
                                </w:tcPr>
                                <w:p w14:paraId="7092C0C3" w14:textId="7C41719A"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w:t>
                                  </w:r>
                                </w:p>
                              </w:tc>
                              <w:tc>
                                <w:tcPr>
                                  <w:tcW w:w="540" w:type="dxa"/>
                                </w:tcPr>
                                <w:p w14:paraId="48F9DA06" w14:textId="6CF355C3"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1890" w:type="dxa"/>
                                </w:tcPr>
                                <w:p w14:paraId="342DE249" w14:textId="154FD2BF"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/kyle.jpg</w:t>
                                  </w:r>
                                </w:p>
                              </w:tc>
                              <w:tc>
                                <w:tcPr>
                                  <w:tcW w:w="2258" w:type="dxa"/>
                                </w:tcPr>
                                <w:p w14:paraId="5F4ED6A5" w14:textId="5CDAAAFA"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Mischievous old cat. Very fun to play with.</w:t>
                                  </w:r>
                                </w:p>
                              </w:tc>
                            </w:tr>
                            <w:tr w:rsidR="009104A0" w14:paraId="5185B5B5"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37EDB9C0" w14:textId="77777777" w:rsidR="009104A0" w:rsidRPr="00CE0C43" w:rsidRDefault="009104A0" w:rsidP="00F40E12">
                                  <w:pPr>
                                    <w:jc w:val="center"/>
                                    <w:rPr>
                                      <w:sz w:val="18"/>
                                      <w:szCs w:val="18"/>
                                    </w:rPr>
                                  </w:pPr>
                                </w:p>
                              </w:tc>
                              <w:tc>
                                <w:tcPr>
                                  <w:tcW w:w="976" w:type="dxa"/>
                                </w:tcPr>
                                <w:p w14:paraId="35FBCFF2" w14:textId="320F425B"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Rachel</w:t>
                                  </w:r>
                                </w:p>
                              </w:tc>
                              <w:tc>
                                <w:tcPr>
                                  <w:tcW w:w="629" w:type="dxa"/>
                                  <w:gridSpan w:val="2"/>
                                </w:tcPr>
                                <w:p w14:paraId="18653E8C" w14:textId="18A4D3A5"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w:t>
                                  </w:r>
                                </w:p>
                              </w:tc>
                              <w:tc>
                                <w:tcPr>
                                  <w:tcW w:w="1267" w:type="dxa"/>
                                </w:tcPr>
                                <w:p w14:paraId="7F1D4D35" w14:textId="08666E88"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Ocicat</w:t>
                                  </w:r>
                                </w:p>
                              </w:tc>
                              <w:tc>
                                <w:tcPr>
                                  <w:tcW w:w="360" w:type="dxa"/>
                                </w:tcPr>
                                <w:p w14:paraId="2F7F26EF" w14:textId="438F2DE0"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w:t>
                                  </w:r>
                                </w:p>
                              </w:tc>
                              <w:tc>
                                <w:tcPr>
                                  <w:tcW w:w="450" w:type="dxa"/>
                                </w:tcPr>
                                <w:p w14:paraId="2227EDFB" w14:textId="7F2E54FB"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540" w:type="dxa"/>
                                </w:tcPr>
                                <w:p w14:paraId="70E1763F" w14:textId="44E8284B"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1890" w:type="dxa"/>
                                </w:tcPr>
                                <w:p w14:paraId="14823458" w14:textId="5EC614E9"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/rachel.jpg</w:t>
                                  </w:r>
                                </w:p>
                              </w:tc>
                              <w:tc>
                                <w:tcPr>
                                  <w:tcW w:w="2258" w:type="dxa"/>
                                </w:tcPr>
                                <w:p w14:paraId="621EC558" w14:textId="1115DCC9"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Kitten who is feisty.</w:t>
                                  </w:r>
                                </w:p>
                              </w:tc>
                            </w:tr>
                            <w:tr w:rsidR="009104A0" w14:paraId="231632F4" w14:textId="77777777" w:rsidTr="00977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72A6926B" w14:textId="77777777" w:rsidR="009104A0" w:rsidRPr="00CE0C43" w:rsidRDefault="009104A0" w:rsidP="00F40E12">
                                  <w:pPr>
                                    <w:jc w:val="center"/>
                                    <w:rPr>
                                      <w:sz w:val="18"/>
                                      <w:szCs w:val="18"/>
                                    </w:rPr>
                                  </w:pPr>
                                </w:p>
                              </w:tc>
                              <w:tc>
                                <w:tcPr>
                                  <w:tcW w:w="976" w:type="dxa"/>
                                </w:tcPr>
                                <w:p w14:paraId="7B4C1804" w14:textId="59B7FC60"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Gwen</w:t>
                                  </w:r>
                                </w:p>
                              </w:tc>
                              <w:tc>
                                <w:tcPr>
                                  <w:tcW w:w="629" w:type="dxa"/>
                                  <w:gridSpan w:val="2"/>
                                </w:tcPr>
                                <w:p w14:paraId="3142491D" w14:textId="712F5AC9"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w:t>
                                  </w:r>
                                </w:p>
                              </w:tc>
                              <w:tc>
                                <w:tcPr>
                                  <w:tcW w:w="1267" w:type="dxa"/>
                                </w:tcPr>
                                <w:p w14:paraId="56FBBA85" w14:textId="572C81F7" w:rsidR="009104A0" w:rsidRDefault="008A3844"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Silver Tabby</w:t>
                                  </w:r>
                                </w:p>
                              </w:tc>
                              <w:tc>
                                <w:tcPr>
                                  <w:tcW w:w="360" w:type="dxa"/>
                                </w:tcPr>
                                <w:p w14:paraId="34865663" w14:textId="1E627BC2"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w:t>
                                  </w:r>
                                </w:p>
                              </w:tc>
                              <w:tc>
                                <w:tcPr>
                                  <w:tcW w:w="450" w:type="dxa"/>
                                </w:tcPr>
                                <w:p w14:paraId="122F6A1E" w14:textId="3C055B24"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540" w:type="dxa"/>
                                </w:tcPr>
                                <w:p w14:paraId="4006C6A8" w14:textId="66E8531E" w:rsidR="009104A0" w:rsidRDefault="009104A0" w:rsidP="005A46C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1890" w:type="dxa"/>
                                </w:tcPr>
                                <w:p w14:paraId="5EFFF8FD" w14:textId="4BC40E21"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/gwen.jpg</w:t>
                                  </w:r>
                                </w:p>
                              </w:tc>
                              <w:tc>
                                <w:tcPr>
                                  <w:tcW w:w="2258" w:type="dxa"/>
                                </w:tcPr>
                                <w:p w14:paraId="1CFFF993" w14:textId="1F91B626" w:rsidR="009104A0" w:rsidRPr="009779B4" w:rsidRDefault="009104A0" w:rsidP="005A46C2">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Kitten who is sweet.</w:t>
                                  </w:r>
                                </w:p>
                              </w:tc>
                            </w:tr>
                            <w:tr w:rsidR="009104A0" w14:paraId="591983F5" w14:textId="77777777" w:rsidTr="009779B4">
                              <w:tc>
                                <w:tcPr>
                                  <w:cnfStyle w:val="001000000000" w:firstRow="0" w:lastRow="0" w:firstColumn="1" w:lastColumn="0" w:oddVBand="0" w:evenVBand="0" w:oddHBand="0" w:evenHBand="0" w:firstRowFirstColumn="0" w:firstRowLastColumn="0" w:lastRowFirstColumn="0" w:lastRowLastColumn="0"/>
                                  <w:tcW w:w="628" w:type="dxa"/>
                                </w:tcPr>
                                <w:p w14:paraId="51395038" w14:textId="77777777" w:rsidR="009104A0" w:rsidRPr="00CE0C43" w:rsidRDefault="009104A0" w:rsidP="00F40E12">
                                  <w:pPr>
                                    <w:jc w:val="center"/>
                                    <w:rPr>
                                      <w:sz w:val="18"/>
                                      <w:szCs w:val="18"/>
                                    </w:rPr>
                                  </w:pPr>
                                </w:p>
                              </w:tc>
                              <w:tc>
                                <w:tcPr>
                                  <w:tcW w:w="976" w:type="dxa"/>
                                </w:tcPr>
                                <w:p w14:paraId="1EC75D19" w14:textId="24343B44"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Dorothy</w:t>
                                  </w:r>
                                </w:p>
                              </w:tc>
                              <w:tc>
                                <w:tcPr>
                                  <w:tcW w:w="629" w:type="dxa"/>
                                  <w:gridSpan w:val="2"/>
                                </w:tcPr>
                                <w:p w14:paraId="614B3902" w14:textId="1C6908AF"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w:t>
                                  </w:r>
                                </w:p>
                              </w:tc>
                              <w:tc>
                                <w:tcPr>
                                  <w:tcW w:w="1267" w:type="dxa"/>
                                </w:tcPr>
                                <w:p w14:paraId="1DD6F305" w14:textId="3D9C027D"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Havana</w:t>
                                  </w:r>
                                </w:p>
                              </w:tc>
                              <w:tc>
                                <w:tcPr>
                                  <w:tcW w:w="360" w:type="dxa"/>
                                </w:tcPr>
                                <w:p w14:paraId="2137F708" w14:textId="66B04EEB"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w:t>
                                  </w:r>
                                </w:p>
                              </w:tc>
                              <w:tc>
                                <w:tcPr>
                                  <w:tcW w:w="450" w:type="dxa"/>
                                </w:tcPr>
                                <w:p w14:paraId="5A35D2DE" w14:textId="20ACD36E"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540" w:type="dxa"/>
                                </w:tcPr>
                                <w:p w14:paraId="5DE7767F" w14:textId="430120BD" w:rsidR="009104A0" w:rsidRDefault="009104A0" w:rsidP="005A46C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890" w:type="dxa"/>
                                </w:tcPr>
                                <w:p w14:paraId="13B9DCE7" w14:textId="3B43C338"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sidRPr="009779B4">
                                    <w:rPr>
                                      <w:sz w:val="14"/>
                                      <w:szCs w:val="14"/>
                                    </w:rPr>
                                    <w:t>www/</w:t>
                                  </w:r>
                                  <w:proofErr w:type="spellStart"/>
                                  <w:r w:rsidRPr="009779B4">
                                    <w:rPr>
                                      <w:sz w:val="14"/>
                                      <w:szCs w:val="14"/>
                                    </w:rPr>
                                    <w:t>img</w:t>
                                  </w:r>
                                  <w:proofErr w:type="spellEnd"/>
                                  <w:r w:rsidRPr="009779B4">
                                    <w:rPr>
                                      <w:sz w:val="14"/>
                                      <w:szCs w:val="14"/>
                                    </w:rPr>
                                    <w:t>/dorothy.jpg</w:t>
                                  </w:r>
                                </w:p>
                              </w:tc>
                              <w:tc>
                                <w:tcPr>
                                  <w:tcW w:w="2258" w:type="dxa"/>
                                </w:tcPr>
                                <w:p w14:paraId="5C5C3992" w14:textId="52A625B3" w:rsidR="009104A0" w:rsidRPr="009779B4" w:rsidRDefault="009104A0" w:rsidP="005A46C2">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Kitten with an attitude. Very fun personality.</w:t>
                                  </w:r>
                                </w:p>
                              </w:tc>
                            </w:tr>
                          </w:tbl>
                          <w:p w14:paraId="63ABBCB3" w14:textId="77777777" w:rsidR="009104A0" w:rsidRDefault="009104A0" w:rsidP="00505894">
                            <w:pPr>
                              <w:pStyle w:val="ListParagraph"/>
                              <w:spacing w:after="0"/>
                              <w:ind w:left="1440" w:firstLine="0"/>
                            </w:pPr>
                          </w:p>
                          <w:p w14:paraId="6AB4E306" w14:textId="77777777" w:rsidR="009104A0" w:rsidRDefault="009104A0" w:rsidP="00505894">
                            <w:pPr>
                              <w:spacing w:after="0"/>
                            </w:pPr>
                          </w:p>
                          <w:p w14:paraId="38765704" w14:textId="77777777" w:rsidR="009104A0" w:rsidRDefault="009104A0" w:rsidP="00505894">
                            <w:pPr>
                              <w:spacing w:after="0"/>
                            </w:pPr>
                          </w:p>
                        </w:txbxContent>
                      </v:textbox>
                      <w10:anchorlock/>
                    </v:shape>
                  </w:pict>
                </mc:Fallback>
              </mc:AlternateContent>
            </w:r>
          </w:p>
        </w:tc>
      </w:tr>
    </w:tbl>
    <w:p w14:paraId="0D7FE23F" w14:textId="77777777" w:rsidR="00505894" w:rsidRPr="0031212E" w:rsidRDefault="00505894" w:rsidP="00505894">
      <w:pPr>
        <w:rPr>
          <w:sz w:val="24"/>
        </w:rPr>
      </w:pPr>
    </w:p>
    <w:p w14:paraId="7E173944" w14:textId="77777777" w:rsidR="00505894" w:rsidRPr="0031212E" w:rsidRDefault="00505894" w:rsidP="00505894">
      <w:pPr>
        <w:tabs>
          <w:tab w:val="left" w:pos="7056"/>
        </w:tabs>
        <w:rPr>
          <w:sz w:val="24"/>
        </w:rPr>
      </w:pPr>
      <w:r>
        <w:rPr>
          <w:sz w:val="24"/>
        </w:rPr>
        <w:tab/>
      </w:r>
    </w:p>
    <w:p w14:paraId="5BFCD040" w14:textId="77777777" w:rsidR="00505894" w:rsidRPr="0031212E" w:rsidRDefault="00505894" w:rsidP="00505894">
      <w:pPr>
        <w:rPr>
          <w:sz w:val="24"/>
        </w:rPr>
      </w:pPr>
    </w:p>
    <w:p w14:paraId="0CCE0C7B" w14:textId="77777777" w:rsidR="00505894" w:rsidRPr="0031212E" w:rsidRDefault="00505894" w:rsidP="00505894">
      <w:pPr>
        <w:rPr>
          <w:sz w:val="24"/>
        </w:rPr>
      </w:pPr>
    </w:p>
    <w:p w14:paraId="57C18D5E" w14:textId="77777777" w:rsidR="00505894" w:rsidRPr="0031212E" w:rsidRDefault="00505894" w:rsidP="00505894">
      <w:pPr>
        <w:rPr>
          <w:sz w:val="24"/>
        </w:rPr>
      </w:pPr>
    </w:p>
    <w:p w14:paraId="37594250" w14:textId="77777777" w:rsidR="00505894" w:rsidRPr="0031212E" w:rsidRDefault="00505894" w:rsidP="00505894">
      <w:pPr>
        <w:rPr>
          <w:sz w:val="24"/>
        </w:rPr>
      </w:pPr>
    </w:p>
    <w:p w14:paraId="7651D7DE" w14:textId="77777777" w:rsidR="00505894" w:rsidRPr="0031212E" w:rsidRDefault="00505894" w:rsidP="00505894">
      <w:pPr>
        <w:rPr>
          <w:sz w:val="24"/>
        </w:rPr>
      </w:pPr>
    </w:p>
    <w:p w14:paraId="3CD35390" w14:textId="77777777" w:rsidR="00505894" w:rsidRPr="0031212E" w:rsidRDefault="00505894" w:rsidP="00505894">
      <w:pPr>
        <w:rPr>
          <w:sz w:val="24"/>
        </w:rPr>
      </w:pPr>
    </w:p>
    <w:p w14:paraId="12399528" w14:textId="77777777" w:rsidR="00505894" w:rsidRPr="0031212E" w:rsidRDefault="00505894" w:rsidP="00505894">
      <w:pPr>
        <w:rPr>
          <w:sz w:val="24"/>
        </w:rPr>
      </w:pPr>
    </w:p>
    <w:p w14:paraId="461BCAD7" w14:textId="77777777" w:rsidR="00505894" w:rsidRPr="0031212E" w:rsidRDefault="00505894" w:rsidP="00505894">
      <w:pPr>
        <w:rPr>
          <w:sz w:val="24"/>
        </w:rPr>
      </w:pPr>
    </w:p>
    <w:p w14:paraId="3341737F" w14:textId="77777777" w:rsidR="00505894" w:rsidRPr="0031212E" w:rsidRDefault="00505894" w:rsidP="00505894">
      <w:pPr>
        <w:rPr>
          <w:sz w:val="24"/>
        </w:rPr>
      </w:pPr>
    </w:p>
    <w:p w14:paraId="70F89D5C" w14:textId="77777777" w:rsidR="00505894" w:rsidRPr="0031212E" w:rsidRDefault="00505894" w:rsidP="00505894">
      <w:pPr>
        <w:rPr>
          <w:sz w:val="24"/>
        </w:rPr>
      </w:pPr>
    </w:p>
    <w:p w14:paraId="0CB9C48B" w14:textId="77777777" w:rsidR="00505894" w:rsidRPr="0031212E" w:rsidRDefault="00505894" w:rsidP="00505894">
      <w:pPr>
        <w:rPr>
          <w:sz w:val="24"/>
        </w:rPr>
      </w:pPr>
    </w:p>
    <w:p w14:paraId="4DB5AE2F" w14:textId="77777777" w:rsidR="00505894" w:rsidRPr="0031212E" w:rsidRDefault="00505894" w:rsidP="00505894">
      <w:pPr>
        <w:rPr>
          <w:sz w:val="24"/>
        </w:rPr>
      </w:pPr>
    </w:p>
    <w:p w14:paraId="4DE828ED" w14:textId="77777777" w:rsidR="00505894" w:rsidRPr="0031212E" w:rsidRDefault="00505894" w:rsidP="00505894">
      <w:pPr>
        <w:rPr>
          <w:sz w:val="24"/>
        </w:rPr>
      </w:pPr>
    </w:p>
    <w:p w14:paraId="5E76DC7F" w14:textId="77777777" w:rsidR="00505894" w:rsidRPr="0031212E" w:rsidRDefault="00505894" w:rsidP="00505894">
      <w:pPr>
        <w:rPr>
          <w:sz w:val="24"/>
        </w:rPr>
      </w:pPr>
    </w:p>
    <w:p w14:paraId="10F5CA28" w14:textId="77777777" w:rsidR="00505894" w:rsidRPr="0031212E" w:rsidRDefault="00505894" w:rsidP="00505894">
      <w:pPr>
        <w:rPr>
          <w:sz w:val="24"/>
        </w:rPr>
      </w:pPr>
    </w:p>
    <w:p w14:paraId="40592817" w14:textId="77777777" w:rsidR="00505894" w:rsidRPr="0031212E" w:rsidRDefault="00505894" w:rsidP="00505894">
      <w:pPr>
        <w:rPr>
          <w:sz w:val="24"/>
        </w:rPr>
      </w:pPr>
    </w:p>
    <w:p w14:paraId="3763BFBD" w14:textId="77777777" w:rsidR="00505894" w:rsidRPr="0031212E" w:rsidRDefault="00505894" w:rsidP="00505894">
      <w:pPr>
        <w:rPr>
          <w:sz w:val="24"/>
        </w:rPr>
      </w:pPr>
    </w:p>
    <w:p w14:paraId="08BF9725" w14:textId="77777777" w:rsidR="00505894" w:rsidRPr="0031212E" w:rsidRDefault="00505894" w:rsidP="00505894">
      <w:pPr>
        <w:rPr>
          <w:sz w:val="24"/>
        </w:rPr>
      </w:pPr>
    </w:p>
    <w:p w14:paraId="391625FB" w14:textId="6AE64FD7" w:rsidR="00505894" w:rsidRDefault="00505894" w:rsidP="00505894">
      <w:r>
        <w:rPr>
          <w:noProof/>
        </w:rPr>
        <mc:AlternateContent>
          <mc:Choice Requires="wpg">
            <w:drawing>
              <wp:anchor distT="0" distB="0" distL="114300" distR="114300" simplePos="0" relativeHeight="251724800" behindDoc="0" locked="0" layoutInCell="1" allowOverlap="1" wp14:anchorId="1AE11CF7" wp14:editId="1EA0BBA1">
                <wp:simplePos x="0" y="0"/>
                <wp:positionH relativeFrom="column">
                  <wp:posOffset>5368290</wp:posOffset>
                </wp:positionH>
                <wp:positionV relativeFrom="paragraph">
                  <wp:posOffset>-7635240</wp:posOffset>
                </wp:positionV>
                <wp:extent cx="1950720" cy="1905000"/>
                <wp:effectExtent l="0" t="0" r="0" b="0"/>
                <wp:wrapNone/>
                <wp:docPr id="206" name="Group 206" descr="Hexagonal shapes"/>
                <wp:cNvGraphicFramePr/>
                <a:graphic xmlns:a="http://schemas.openxmlformats.org/drawingml/2006/main">
                  <a:graphicData uri="http://schemas.microsoft.com/office/word/2010/wordprocessingGroup">
                    <wpg:wgp>
                      <wpg:cNvGrpSpPr/>
                      <wpg:grpSpPr>
                        <a:xfrm>
                          <a:off x="0" y="0"/>
                          <a:ext cx="1950720" cy="1905000"/>
                          <a:chOff x="2137559" y="0"/>
                          <a:chExt cx="1951190" cy="1905000"/>
                        </a:xfrm>
                      </wpg:grpSpPr>
                      <pic:pic xmlns:pic="http://schemas.openxmlformats.org/drawingml/2006/picture">
                        <pic:nvPicPr>
                          <pic:cNvPr id="207" name="Graphic 207"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137559" y="0"/>
                            <a:ext cx="1647825" cy="1905000"/>
                          </a:xfrm>
                          <a:prstGeom prst="rect">
                            <a:avLst/>
                          </a:prstGeom>
                        </pic:spPr>
                      </pic:pic>
                      <pic:pic xmlns:pic="http://schemas.openxmlformats.org/drawingml/2006/picture">
                        <pic:nvPicPr>
                          <pic:cNvPr id="208" name="Graphic 208"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E56B8F" id="Group 206" o:spid="_x0000_s1026" alt="Hexagonal shapes" style="position:absolute;margin-left:422.7pt;margin-top:-601.2pt;width:153.6pt;height:150pt;z-index:251724800;mso-width-relative:margin;mso-height-relative:margin" coordorigin="21375" coordsize="195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">
                <v:shape id="Graphic 207" o:spid="_x0000_s1027"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">
                  <v:imagedata r:id="rId18" o:title="hexagon 3"/>
                </v:shape>
                <v:shape id="Graphic 208" o:spid="_x0000_s1028"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">
                  <v:imagedata r:id="rId17" o:title="hexagon 4"/>
                </v:shape>
              </v:group>
            </w:pict>
          </mc:Fallback>
        </mc:AlternateContent>
      </w:r>
    </w:p>
    <w:p w14:paraId="67F267E8" w14:textId="2091EB3C" w:rsidR="00505894" w:rsidRPr="00505894" w:rsidRDefault="001E58D7" w:rsidP="00505894">
      <w:pPr>
        <w:tabs>
          <w:tab w:val="left" w:pos="8424"/>
        </w:tabs>
        <w:rPr>
          <w:sz w:val="24"/>
        </w:rPr>
      </w:pPr>
      <w:r>
        <w:rPr>
          <w:noProof/>
        </w:rPr>
        <mc:AlternateContent>
          <mc:Choice Requires="wpg">
            <w:drawing>
              <wp:anchor distT="0" distB="0" distL="114300" distR="114300" simplePos="0" relativeHeight="251723776" behindDoc="0" locked="0" layoutInCell="1" allowOverlap="1" wp14:anchorId="281B934E" wp14:editId="10EFE8D8">
                <wp:simplePos x="0" y="0"/>
                <wp:positionH relativeFrom="page">
                  <wp:posOffset>-396067</wp:posOffset>
                </wp:positionH>
                <wp:positionV relativeFrom="paragraph">
                  <wp:posOffset>172950</wp:posOffset>
                </wp:positionV>
                <wp:extent cx="3459480" cy="3665855"/>
                <wp:effectExtent l="0" t="0" r="7620" b="0"/>
                <wp:wrapNone/>
                <wp:docPr id="201" name="Group 201" descr="Hexagonal shapes"/>
                <wp:cNvGraphicFramePr/>
                <a:graphic xmlns:a="http://schemas.openxmlformats.org/drawingml/2006/main">
                  <a:graphicData uri="http://schemas.microsoft.com/office/word/2010/wordprocessingGroup">
                    <wpg:wgp>
                      <wpg:cNvGrpSpPr/>
                      <wpg:grpSpPr>
                        <a:xfrm rot="10800000">
                          <a:off x="0" y="0"/>
                          <a:ext cx="3459480" cy="3665855"/>
                          <a:chOff x="0" y="0"/>
                          <a:chExt cx="4363142" cy="4778829"/>
                        </a:xfrm>
                      </wpg:grpSpPr>
                      <pic:pic xmlns:pic="http://schemas.openxmlformats.org/drawingml/2006/picture">
                        <pic:nvPicPr>
                          <pic:cNvPr id="202" name="Graphic 202" descr="hexagon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831272" y="0"/>
                            <a:ext cx="3531870" cy="4088130"/>
                          </a:xfrm>
                          <a:prstGeom prst="rect">
                            <a:avLst/>
                          </a:prstGeom>
                        </pic:spPr>
                      </pic:pic>
                      <pic:pic xmlns:pic="http://schemas.openxmlformats.org/drawingml/2006/picture">
                        <pic:nvPicPr>
                          <pic:cNvPr id="203" name="Graphic 203"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320633" y="1080655"/>
                            <a:ext cx="2771775" cy="3203575"/>
                          </a:xfrm>
                          <a:prstGeom prst="rect">
                            <a:avLst/>
                          </a:prstGeom>
                        </pic:spPr>
                      </pic:pic>
                      <pic:pic xmlns:pic="http://schemas.openxmlformats.org/drawingml/2006/picture">
                        <pic:nvPicPr>
                          <pic:cNvPr id="204" name="Graphic 204"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2256312"/>
                            <a:ext cx="1583055" cy="1832610"/>
                          </a:xfrm>
                          <a:prstGeom prst="rect">
                            <a:avLst/>
                          </a:prstGeom>
                        </pic:spPr>
                      </pic:pic>
                      <pic:pic xmlns:pic="http://schemas.openxmlformats.org/drawingml/2006/picture">
                        <pic:nvPicPr>
                          <pic:cNvPr id="205" name="Graphic 205"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69281AC" id="Group 201" o:spid="_x0000_s1026" alt="Hexagonal shapes" style="position:absolute;margin-left:-31.2pt;margin-top:13.6pt;width:272.4pt;height:288.65pt;rotation:180;z-index:251723776;mso-position-horizont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UJgAAGOj1Zh6KEwAgLHRakw9&#10;FCYAwNhoNaYeChMAYGy0GlMPhQkAMDZ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">
                <v:shape id="Graphic 202"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">
                  <v:imagedata r:id="rId15" o:title="hexagon 1"/>
                </v:shape>
                <v:shape id="Graphic 203"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">
                  <v:imagedata r:id="rId16" o:title="hexagon 2"/>
                </v:shape>
                <v:shape id="Graphic 204"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">
                  <v:imagedata r:id="rId17" o:title="hexagon 4"/>
                </v:shape>
                <v:shape id="Graphic 205"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">
                  <v:imagedata r:id="rId18" o:title="hexagon 3"/>
                </v:shape>
                <w10:wrap anchorx="page"/>
              </v:group>
            </w:pict>
          </mc:Fallback>
        </mc:AlternateContent>
      </w:r>
    </w:p>
    <w:tbl>
      <w:tblPr>
        <w:tblStyle w:val="PlainTable4"/>
        <w:tblpPr w:leftFromText="180" w:rightFromText="180" w:vertAnchor="page" w:horzAnchor="margin" w:tblpY="2161"/>
        <w:tblW w:w="9485" w:type="dxa"/>
        <w:tblLayout w:type="fixed"/>
        <w:tblLook w:val="04A0" w:firstRow="1" w:lastRow="0" w:firstColumn="1" w:lastColumn="0" w:noHBand="0" w:noVBand="1"/>
      </w:tblPr>
      <w:tblGrid>
        <w:gridCol w:w="9485"/>
      </w:tblGrid>
      <w:tr w:rsidR="00786F72" w14:paraId="5DE2A441" w14:textId="77777777" w:rsidTr="003C0BD1">
        <w:trPr>
          <w:cnfStyle w:val="100000000000" w:firstRow="1" w:lastRow="0" w:firstColumn="0" w:lastColumn="0" w:oddVBand="0" w:evenVBand="0" w:oddHBand="0"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9485" w:type="dxa"/>
          </w:tcPr>
          <w:p w14:paraId="0A5444DE" w14:textId="77777777" w:rsidR="00786F72" w:rsidRPr="00B903A7" w:rsidRDefault="00786F72" w:rsidP="00A415F4">
            <w:pPr>
              <w:pStyle w:val="Title"/>
              <w:rPr>
                <w:b/>
              </w:rPr>
            </w:pPr>
            <w:r>
              <w:rPr>
                <w:noProof/>
                <w14:ligatures w14:val="none"/>
                <w14:cntxtAlts w14:val="0"/>
              </w:rPr>
              <w:lastRenderedPageBreak/>
              <mc:AlternateContent>
                <mc:Choice Requires="wps">
                  <w:drawing>
                    <wp:inline distT="0" distB="0" distL="0" distR="0" wp14:anchorId="1BA82CDB" wp14:editId="7048EFFC">
                      <wp:extent cx="3779520" cy="502920"/>
                      <wp:effectExtent l="0" t="0" r="0" b="0"/>
                      <wp:docPr id="51" name="Text Box 51"/>
                      <wp:cNvGraphicFramePr/>
                      <a:graphic xmlns:a="http://schemas.openxmlformats.org/drawingml/2006/main">
                        <a:graphicData uri="http://schemas.microsoft.com/office/word/2010/wordprocessingShape">
                          <wps:wsp>
                            <wps:cNvSpPr txBox="1"/>
                            <wps:spPr>
                              <a:xfrm>
                                <a:off x="0" y="0"/>
                                <a:ext cx="3779520" cy="502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EFCB6" w14:textId="07FFE551" w:rsidR="009104A0" w:rsidRPr="00B903A7" w:rsidRDefault="009104A0" w:rsidP="00786F72">
                                  <w:pPr>
                                    <w:pStyle w:val="Title"/>
                                  </w:pPr>
                                  <w:r>
                                    <w:t>Classes</w:t>
                                  </w:r>
                                </w:p>
                                <w:p w14:paraId="15B18A04" w14:textId="77777777" w:rsidR="009104A0" w:rsidRDefault="009104A0" w:rsidP="00786F72">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A82CDB" id="Text Box 51" o:spid="_x0000_s1047" type="#_x0000_t202" style="width:297.6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" filled="f" stroked="f">
                      <v:textbox>
                        <w:txbxContent>
                          <w:p w14:paraId="0F7EFCB6" w14:textId="07FFE551" w:rsidR="009104A0" w:rsidRPr="00B903A7" w:rsidRDefault="009104A0" w:rsidP="00786F72">
                            <w:pPr>
                              <w:pStyle w:val="Title"/>
                            </w:pPr>
                            <w:r>
                              <w:t>Classes</w:t>
                            </w:r>
                          </w:p>
                          <w:p w14:paraId="15B18A04" w14:textId="77777777" w:rsidR="009104A0" w:rsidRDefault="009104A0" w:rsidP="00786F72">
                            <w:pPr>
                              <w:pStyle w:val="Title"/>
                            </w:pPr>
                          </w:p>
                        </w:txbxContent>
                      </v:textbox>
                      <w10:anchorlock/>
                    </v:shape>
                  </w:pict>
                </mc:Fallback>
              </mc:AlternateContent>
            </w:r>
          </w:p>
        </w:tc>
      </w:tr>
      <w:tr w:rsidR="00786F72" w14:paraId="36DFE37B" w14:textId="77777777" w:rsidTr="003C0BD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9485" w:type="dxa"/>
            <w:tcBorders>
              <w:bottom w:val="single" w:sz="4" w:space="0" w:color="5B63B7" w:themeColor="text2" w:themeTint="99"/>
            </w:tcBorders>
            <w:shd w:val="clear" w:color="auto" w:fill="auto"/>
          </w:tcPr>
          <w:p w14:paraId="5AC446E0" w14:textId="77777777" w:rsidR="00786F72" w:rsidRPr="00B903A7" w:rsidRDefault="00786F72" w:rsidP="00A415F4">
            <w:pPr>
              <w:pStyle w:val="Subtitle"/>
              <w:rPr>
                <w:b/>
              </w:rPr>
            </w:pPr>
            <w:r>
              <w:rPr>
                <w:noProof/>
              </w:rPr>
              <mc:AlternateContent>
                <mc:Choice Requires="wps">
                  <w:drawing>
                    <wp:inline distT="0" distB="0" distL="0" distR="0" wp14:anchorId="6F748C98" wp14:editId="35313366">
                      <wp:extent cx="5845629" cy="523059"/>
                      <wp:effectExtent l="0" t="0" r="0" b="0"/>
                      <wp:docPr id="52" name="Text Box 52"/>
                      <wp:cNvGraphicFramePr/>
                      <a:graphic xmlns:a="http://schemas.openxmlformats.org/drawingml/2006/main">
                        <a:graphicData uri="http://schemas.microsoft.com/office/word/2010/wordprocessingShape">
                          <wps:wsp>
                            <wps:cNvSpPr txBox="1"/>
                            <wps:spPr>
                              <a:xfrm>
                                <a:off x="0" y="0"/>
                                <a:ext cx="5845629" cy="52305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7A10C3" w14:textId="531583FC" w:rsidR="009104A0" w:rsidRPr="009823B0" w:rsidRDefault="009104A0" w:rsidP="00786F72">
                                  <w:pPr>
                                    <w:pStyle w:val="Subtitle"/>
                                  </w:pPr>
                                  <w:r>
                                    <w:t>Animal Adoption Application Classes:</w:t>
                                  </w:r>
                                  <w:r w:rsidRPr="00C831C0">
                                    <w:t xml:space="preserve"> </w:t>
                                  </w:r>
                                  <w:r>
                                    <w:t>Model, Controller and Router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748C98" id="Text Box 52" o:spid="_x0000_s1048" type="#_x0000_t202" style="width:460.3pt;height:4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" filled="f" stroked="f">
                      <v:textbox>
                        <w:txbxContent>
                          <w:p w14:paraId="7C7A10C3" w14:textId="531583FC" w:rsidR="009104A0" w:rsidRPr="009823B0" w:rsidRDefault="009104A0" w:rsidP="00786F72">
                            <w:pPr>
                              <w:pStyle w:val="Subtitle"/>
                            </w:pPr>
                            <w:r>
                              <w:t>Animal Adoption Application Classes:</w:t>
                            </w:r>
                            <w:r w:rsidRPr="00C831C0">
                              <w:t xml:space="preserve"> </w:t>
                            </w:r>
                            <w:r>
                              <w:t>Model, Controller and Router</w:t>
                            </w:r>
                          </w:p>
                        </w:txbxContent>
                      </v:textbox>
                      <w10:anchorlock/>
                    </v:shape>
                  </w:pict>
                </mc:Fallback>
              </mc:AlternateContent>
            </w:r>
          </w:p>
        </w:tc>
      </w:tr>
      <w:tr w:rsidR="00786F72" w:rsidRPr="004F53E9" w14:paraId="55AB5F14" w14:textId="77777777" w:rsidTr="003C0BD1">
        <w:trPr>
          <w:trHeight w:val="8510"/>
        </w:trPr>
        <w:tc>
          <w:tcPr>
            <w:cnfStyle w:val="001000000000" w:firstRow="0" w:lastRow="0" w:firstColumn="1" w:lastColumn="0" w:oddVBand="0" w:evenVBand="0" w:oddHBand="0" w:evenHBand="0" w:firstRowFirstColumn="0" w:firstRowLastColumn="0" w:lastRowFirstColumn="0" w:lastRowLastColumn="0"/>
            <w:tcW w:w="9485" w:type="dxa"/>
            <w:tcBorders>
              <w:top w:val="single" w:sz="4" w:space="0" w:color="5B63B7" w:themeColor="text2" w:themeTint="99"/>
              <w:bottom w:val="single" w:sz="4" w:space="0" w:color="5B63B7" w:themeColor="text2" w:themeTint="99"/>
            </w:tcBorders>
          </w:tcPr>
          <w:p w14:paraId="4626B2EF" w14:textId="40264DF6" w:rsidR="00786F72" w:rsidRPr="0031212E" w:rsidRDefault="00786F72" w:rsidP="00A415F4">
            <w:pPr>
              <w:jc w:val="center"/>
            </w:pPr>
            <w:r>
              <w:rPr>
                <w:noProof/>
              </w:rPr>
              <mc:AlternateContent>
                <mc:Choice Requires="wps">
                  <w:drawing>
                    <wp:inline distT="0" distB="0" distL="0" distR="0" wp14:anchorId="47AF818D" wp14:editId="1660E2F2">
                      <wp:extent cx="6027420" cy="6362700"/>
                      <wp:effectExtent l="0" t="0" r="0" b="0"/>
                      <wp:docPr id="53" name="Text Box 53"/>
                      <wp:cNvGraphicFramePr/>
                      <a:graphic xmlns:a="http://schemas.openxmlformats.org/drawingml/2006/main">
                        <a:graphicData uri="http://schemas.microsoft.com/office/word/2010/wordprocessingShape">
                          <wps:wsp>
                            <wps:cNvSpPr txBox="1"/>
                            <wps:spPr>
                              <a:xfrm>
                                <a:off x="0" y="0"/>
                                <a:ext cx="6027420" cy="6362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BE26F6" w14:textId="2ED5C51C" w:rsidR="009104A0" w:rsidRDefault="009104A0" w:rsidP="008B4DBF">
                                  <w:pPr>
                                    <w:pStyle w:val="Heading2"/>
                                    <w:spacing w:before="0"/>
                                  </w:pPr>
                                  <w:r>
                                    <w:t>Classes</w:t>
                                  </w:r>
                                </w:p>
                                <w:p w14:paraId="24B33D79" w14:textId="39747B2F" w:rsidR="009104A0" w:rsidRDefault="009104A0" w:rsidP="00096749">
                                  <w:r>
                                    <w:t>For this project, there are classes within a View, Model, and Controller, as per the MVC design. Two variants will be for both, as there is user and animal data.</w:t>
                                  </w:r>
                                </w:p>
                                <w:p w14:paraId="59AC99C6" w14:textId="0F8D472D" w:rsidR="00A23F4E" w:rsidRDefault="00A23F4E" w:rsidP="00A23F4E">
                                  <w:pPr>
                                    <w:pStyle w:val="Heading2"/>
                                    <w:spacing w:before="0"/>
                                  </w:pPr>
                                  <w:r>
                                    <w:t xml:space="preserve">Model </w:t>
                                  </w:r>
                                  <w:r>
                                    <w:t>Classes</w:t>
                                  </w:r>
                                </w:p>
                                <w:p w14:paraId="6C3C2036" w14:textId="3D3486A5" w:rsidR="00A23F4E" w:rsidRDefault="00A23F4E" w:rsidP="00096749">
                                  <w:r>
                                    <w:t>These model classes will be models of user and animal. Users have the user data, while animals have the animal data. This data is stored in the database and will be called via these models.</w:t>
                                  </w:r>
                                </w:p>
                                <w:tbl>
                                  <w:tblPr>
                                    <w:tblStyle w:val="GridTable6Colorful-Accent1"/>
                                    <w:tblW w:w="0" w:type="auto"/>
                                    <w:tblInd w:w="-5" w:type="dxa"/>
                                    <w:tblLook w:val="04A0" w:firstRow="1" w:lastRow="0" w:firstColumn="1" w:lastColumn="0" w:noHBand="0" w:noVBand="1"/>
                                  </w:tblPr>
                                  <w:tblGrid>
                                    <w:gridCol w:w="2807"/>
                                    <w:gridCol w:w="3592"/>
                                    <w:gridCol w:w="2800"/>
                                  </w:tblGrid>
                                  <w:tr w:rsidR="009104A0" w:rsidRPr="00B52A5D" w14:paraId="7F1E0F4F" w14:textId="77777777" w:rsidTr="00A23F4E">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9199" w:type="dxa"/>
                                        <w:gridSpan w:val="3"/>
                                      </w:tcPr>
                                      <w:p w14:paraId="2CB03640" w14:textId="3D61B524" w:rsidR="009104A0" w:rsidRPr="00B52A5D" w:rsidRDefault="009104A0" w:rsidP="00B17BDA">
                                        <w:pPr>
                                          <w:jc w:val="center"/>
                                          <w:rPr>
                                            <w:sz w:val="32"/>
                                            <w:szCs w:val="32"/>
                                          </w:rPr>
                                        </w:pPr>
                                        <w:r>
                                          <w:rPr>
                                            <w:sz w:val="32"/>
                                            <w:szCs w:val="32"/>
                                          </w:rPr>
                                          <w:t>Model Classes</w:t>
                                        </w:r>
                                      </w:p>
                                    </w:tc>
                                  </w:tr>
                                  <w:tr w:rsidR="009104A0" w:rsidRPr="00B52A5D" w14:paraId="03BC7B8E" w14:textId="77777777" w:rsidTr="00A23F4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199" w:type="dxa"/>
                                        <w:gridSpan w:val="3"/>
                                        <w:shd w:val="clear" w:color="auto" w:fill="90A1CF" w:themeFill="accent1" w:themeFillTint="99"/>
                                      </w:tcPr>
                                      <w:p w14:paraId="71A5E12D" w14:textId="77777777" w:rsidR="009104A0" w:rsidRPr="00B52A5D" w:rsidRDefault="009104A0" w:rsidP="00B17BDA">
                                        <w:pPr>
                                          <w:jc w:val="center"/>
                                          <w:rPr>
                                            <w:sz w:val="28"/>
                                            <w:szCs w:val="28"/>
                                          </w:rPr>
                                        </w:pPr>
                                        <w:r w:rsidRPr="00B52A5D">
                                          <w:rPr>
                                            <w:sz w:val="28"/>
                                            <w:szCs w:val="28"/>
                                          </w:rPr>
                                          <w:t>Animal</w:t>
                                        </w:r>
                                      </w:p>
                                    </w:tc>
                                  </w:tr>
                                  <w:tr w:rsidR="00A17244" w14:paraId="765CF7C1" w14:textId="77777777" w:rsidTr="00A23F4E">
                                    <w:trPr>
                                      <w:trHeight w:val="260"/>
                                    </w:trPr>
                                    <w:tc>
                                      <w:tcPr>
                                        <w:cnfStyle w:val="001000000000" w:firstRow="0" w:lastRow="0" w:firstColumn="1" w:lastColumn="0" w:oddVBand="0" w:evenVBand="0" w:oddHBand="0" w:evenHBand="0" w:firstRowFirstColumn="0" w:firstRowLastColumn="0" w:lastRowFirstColumn="0" w:lastRowLastColumn="0"/>
                                        <w:tcW w:w="2807" w:type="dxa"/>
                                        <w:shd w:val="clear" w:color="auto" w:fill="B5C0DF" w:themeFill="accent1" w:themeFillTint="66"/>
                                      </w:tcPr>
                                      <w:p w14:paraId="70DCA1F7" w14:textId="77777777" w:rsidR="009104A0" w:rsidRDefault="009104A0" w:rsidP="00B17BDA">
                                        <w:pPr>
                                          <w:rPr>
                                            <w:b w:val="0"/>
                                          </w:rPr>
                                        </w:pPr>
                                        <w:r>
                                          <w:rPr>
                                            <w:b w:val="0"/>
                                            <w:i/>
                                          </w:rPr>
                                          <w:t>Name</w:t>
                                        </w:r>
                                      </w:p>
                                    </w:tc>
                                    <w:tc>
                                      <w:tcPr>
                                        <w:tcW w:w="3592" w:type="dxa"/>
                                        <w:shd w:val="clear" w:color="auto" w:fill="B5C0DF" w:themeFill="accent1" w:themeFillTint="66"/>
                                      </w:tcPr>
                                      <w:p w14:paraId="5B3E8773" w14:textId="77777777" w:rsidR="009104A0" w:rsidRDefault="009104A0" w:rsidP="00B17BDA">
                                        <w:pPr>
                                          <w:cnfStyle w:val="000000000000" w:firstRow="0" w:lastRow="0" w:firstColumn="0" w:lastColumn="0" w:oddVBand="0" w:evenVBand="0" w:oddHBand="0" w:evenHBand="0" w:firstRowFirstColumn="0" w:firstRowLastColumn="0" w:lastRowFirstColumn="0" w:lastRowLastColumn="0"/>
                                        </w:pPr>
                                        <w:r>
                                          <w:rPr>
                                            <w:i/>
                                          </w:rPr>
                                          <w:t>Location</w:t>
                                        </w:r>
                                      </w:p>
                                    </w:tc>
                                    <w:tc>
                                      <w:tcPr>
                                        <w:tcW w:w="2800" w:type="dxa"/>
                                        <w:shd w:val="clear" w:color="auto" w:fill="B5C0DF" w:themeFill="accent1" w:themeFillTint="66"/>
                                      </w:tcPr>
                                      <w:p w14:paraId="08DF3766" w14:textId="77777777" w:rsidR="009104A0" w:rsidRDefault="009104A0" w:rsidP="00B17BDA">
                                        <w:pPr>
                                          <w:cnfStyle w:val="000000000000" w:firstRow="0" w:lastRow="0" w:firstColumn="0" w:lastColumn="0" w:oddVBand="0" w:evenVBand="0" w:oddHBand="0" w:evenHBand="0" w:firstRowFirstColumn="0" w:firstRowLastColumn="0" w:lastRowFirstColumn="0" w:lastRowLastColumn="0"/>
                                        </w:pPr>
                                        <w:r>
                                          <w:rPr>
                                            <w:i/>
                                          </w:rPr>
                                          <w:t>Description</w:t>
                                        </w:r>
                                      </w:p>
                                    </w:tc>
                                  </w:tr>
                                  <w:tr w:rsidR="00A17244" w14:paraId="20FB0CBB" w14:textId="77777777" w:rsidTr="00A23F4E">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07" w:type="dxa"/>
                                      </w:tcPr>
                                      <w:p w14:paraId="67998DB0" w14:textId="5CA6F131" w:rsidR="009104A0" w:rsidRDefault="009104A0" w:rsidP="00B17BDA">
                                        <w:pPr>
                                          <w:rPr>
                                            <w:b w:val="0"/>
                                          </w:rPr>
                                        </w:pPr>
                                        <w:proofErr w:type="spellStart"/>
                                        <w:r>
                                          <w:rPr>
                                            <w:b w:val="0"/>
                                          </w:rPr>
                                          <w:t>animal.class.php</w:t>
                                        </w:r>
                                        <w:proofErr w:type="spellEnd"/>
                                      </w:p>
                                    </w:tc>
                                    <w:tc>
                                      <w:tcPr>
                                        <w:tcW w:w="3592" w:type="dxa"/>
                                      </w:tcPr>
                                      <w:p w14:paraId="08DD8C68" w14:textId="5BD2E994" w:rsidR="009104A0" w:rsidRPr="00A17244" w:rsidRDefault="00B3046C" w:rsidP="00B17BDA">
                                        <w:pPr>
                                          <w:cnfStyle w:val="000000100000" w:firstRow="0" w:lastRow="0" w:firstColumn="0" w:lastColumn="0" w:oddVBand="0" w:evenVBand="0" w:oddHBand="1" w:evenHBand="0" w:firstRowFirstColumn="0" w:firstRowLastColumn="0" w:lastRowFirstColumn="0" w:lastRowLastColumn="0"/>
                                          <w:rPr>
                                            <w:szCs w:val="16"/>
                                          </w:rPr>
                                        </w:pPr>
                                        <w:r w:rsidRPr="00A17244">
                                          <w:rPr>
                                            <w:szCs w:val="16"/>
                                          </w:rPr>
                                          <w:t>model</w:t>
                                        </w:r>
                                        <w:r w:rsidR="00A17244">
                                          <w:rPr>
                                            <w:szCs w:val="16"/>
                                          </w:rPr>
                                          <w:t>/</w:t>
                                        </w:r>
                                        <w:proofErr w:type="spellStart"/>
                                        <w:r w:rsidR="00A17244" w:rsidRPr="00A17244">
                                          <w:rPr>
                                            <w:szCs w:val="16"/>
                                          </w:rPr>
                                          <w:t>an</w:t>
                                        </w:r>
                                        <w:r w:rsidR="00A17244">
                                          <w:rPr>
                                            <w:szCs w:val="16"/>
                                          </w:rPr>
                                          <w:t>imal</w:t>
                                        </w:r>
                                        <w:r w:rsidR="00A17244" w:rsidRPr="00A17244">
                                          <w:rPr>
                                            <w:szCs w:val="16"/>
                                          </w:rPr>
                                          <w:t>.class.php</w:t>
                                        </w:r>
                                        <w:proofErr w:type="spellEnd"/>
                                      </w:p>
                                    </w:tc>
                                    <w:tc>
                                      <w:tcPr>
                                        <w:tcW w:w="2800" w:type="dxa"/>
                                      </w:tcPr>
                                      <w:p w14:paraId="366021BC" w14:textId="2F52B575" w:rsidR="009104A0" w:rsidRPr="00DD0623" w:rsidRDefault="00DD0623" w:rsidP="00B17BDA">
                                        <w:pPr>
                                          <w:cnfStyle w:val="000000100000" w:firstRow="0" w:lastRow="0" w:firstColumn="0" w:lastColumn="0" w:oddVBand="0" w:evenVBand="0" w:oddHBand="1" w:evenHBand="0" w:firstRowFirstColumn="0" w:firstRowLastColumn="0" w:lastRowFirstColumn="0" w:lastRowLastColumn="0"/>
                                        </w:pPr>
                                        <w:r>
                                          <w:t xml:space="preserve">Defines the </w:t>
                                        </w:r>
                                        <w:r>
                                          <w:rPr>
                                            <w:b/>
                                          </w:rPr>
                                          <w:t>Animal</w:t>
                                        </w:r>
                                        <w:r>
                                          <w:t xml:space="preserve"> class</w:t>
                                        </w:r>
                                      </w:p>
                                    </w:tc>
                                  </w:tr>
                                  <w:tr w:rsidR="00A17244" w14:paraId="19D0A282" w14:textId="77777777" w:rsidTr="00A23F4E">
                                    <w:trPr>
                                      <w:trHeight w:val="281"/>
                                    </w:trPr>
                                    <w:tc>
                                      <w:tcPr>
                                        <w:cnfStyle w:val="001000000000" w:firstRow="0" w:lastRow="0" w:firstColumn="1" w:lastColumn="0" w:oddVBand="0" w:evenVBand="0" w:oddHBand="0" w:evenHBand="0" w:firstRowFirstColumn="0" w:firstRowLastColumn="0" w:lastRowFirstColumn="0" w:lastRowLastColumn="0"/>
                                        <w:tcW w:w="2807" w:type="dxa"/>
                                      </w:tcPr>
                                      <w:p w14:paraId="5A2416D5" w14:textId="74BE9EDB" w:rsidR="009104A0" w:rsidRDefault="009104A0" w:rsidP="00B17BDA">
                                        <w:pPr>
                                          <w:rPr>
                                            <w:b w:val="0"/>
                                          </w:rPr>
                                        </w:pPr>
                                        <w:proofErr w:type="spellStart"/>
                                        <w:r>
                                          <w:rPr>
                                            <w:b w:val="0"/>
                                          </w:rPr>
                                          <w:t>animal_model.class.php</w:t>
                                        </w:r>
                                        <w:proofErr w:type="spellEnd"/>
                                      </w:p>
                                    </w:tc>
                                    <w:tc>
                                      <w:tcPr>
                                        <w:tcW w:w="3592" w:type="dxa"/>
                                      </w:tcPr>
                                      <w:p w14:paraId="358CCC5C" w14:textId="1575F025" w:rsidR="009104A0" w:rsidRDefault="00A17244" w:rsidP="00B17BDA">
                                        <w:pPr>
                                          <w:cnfStyle w:val="000000000000" w:firstRow="0" w:lastRow="0" w:firstColumn="0" w:lastColumn="0" w:oddVBand="0" w:evenVBand="0" w:oddHBand="0" w:evenHBand="0" w:firstRowFirstColumn="0" w:firstRowLastColumn="0" w:lastRowFirstColumn="0" w:lastRowLastColumn="0"/>
                                        </w:pPr>
                                        <w:r>
                                          <w:t>model/</w:t>
                                        </w:r>
                                        <w:proofErr w:type="spellStart"/>
                                        <w:r>
                                          <w:t>animal_model.class.php</w:t>
                                        </w:r>
                                        <w:proofErr w:type="spellEnd"/>
                                      </w:p>
                                    </w:tc>
                                    <w:tc>
                                      <w:tcPr>
                                        <w:tcW w:w="2800" w:type="dxa"/>
                                      </w:tcPr>
                                      <w:p w14:paraId="7588BD3C" w14:textId="79B2B2DF" w:rsidR="009104A0" w:rsidRDefault="00DD0623" w:rsidP="00B17BDA">
                                        <w:pPr>
                                          <w:cnfStyle w:val="000000000000" w:firstRow="0" w:lastRow="0" w:firstColumn="0" w:lastColumn="0" w:oddVBand="0" w:evenVBand="0" w:oddHBand="0" w:evenHBand="0" w:firstRowFirstColumn="0" w:firstRowLastColumn="0" w:lastRowFirstColumn="0" w:lastRowLastColumn="0"/>
                                        </w:pPr>
                                        <w:r>
                                          <w:t xml:space="preserve">The model class for </w:t>
                                        </w:r>
                                        <w:r w:rsidR="00A23F4E">
                                          <w:t xml:space="preserve">Animal </w:t>
                                        </w:r>
                                        <w:r w:rsidR="009924C2">
                                          <w:t>object</w:t>
                                        </w:r>
                                      </w:p>
                                    </w:tc>
                                  </w:tr>
                                  <w:tr w:rsidR="009104A0" w:rsidRPr="00CC43FA" w14:paraId="00586ADD" w14:textId="77777777" w:rsidTr="00A23F4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199" w:type="dxa"/>
                                        <w:gridSpan w:val="3"/>
                                        <w:shd w:val="clear" w:color="auto" w:fill="90A1CF" w:themeFill="accent1" w:themeFillTint="99"/>
                                      </w:tcPr>
                                      <w:p w14:paraId="042AFDD4" w14:textId="77777777" w:rsidR="009104A0" w:rsidRPr="00CC43FA" w:rsidRDefault="009104A0" w:rsidP="00B17BDA">
                                        <w:pPr>
                                          <w:jc w:val="center"/>
                                          <w:rPr>
                                            <w:sz w:val="28"/>
                                            <w:szCs w:val="28"/>
                                          </w:rPr>
                                        </w:pPr>
                                        <w:r w:rsidRPr="00CC43FA">
                                          <w:rPr>
                                            <w:sz w:val="28"/>
                                            <w:szCs w:val="28"/>
                                          </w:rPr>
                                          <w:t>User</w:t>
                                        </w:r>
                                      </w:p>
                                    </w:tc>
                                  </w:tr>
                                  <w:tr w:rsidR="00A17244" w14:paraId="7526A8DB" w14:textId="77777777" w:rsidTr="00A23F4E">
                                    <w:trPr>
                                      <w:trHeight w:val="260"/>
                                    </w:trPr>
                                    <w:tc>
                                      <w:tcPr>
                                        <w:cnfStyle w:val="001000000000" w:firstRow="0" w:lastRow="0" w:firstColumn="1" w:lastColumn="0" w:oddVBand="0" w:evenVBand="0" w:oddHBand="0" w:evenHBand="0" w:firstRowFirstColumn="0" w:firstRowLastColumn="0" w:lastRowFirstColumn="0" w:lastRowLastColumn="0"/>
                                        <w:tcW w:w="2807" w:type="dxa"/>
                                        <w:shd w:val="clear" w:color="auto" w:fill="B5C0DF" w:themeFill="accent1" w:themeFillTint="66"/>
                                      </w:tcPr>
                                      <w:p w14:paraId="5B084047" w14:textId="77777777" w:rsidR="009104A0" w:rsidRDefault="009104A0" w:rsidP="00B17BDA">
                                        <w:pPr>
                                          <w:rPr>
                                            <w:b w:val="0"/>
                                          </w:rPr>
                                        </w:pPr>
                                        <w:r>
                                          <w:rPr>
                                            <w:b w:val="0"/>
                                            <w:i/>
                                          </w:rPr>
                                          <w:t>Name</w:t>
                                        </w:r>
                                      </w:p>
                                    </w:tc>
                                    <w:tc>
                                      <w:tcPr>
                                        <w:tcW w:w="3592" w:type="dxa"/>
                                        <w:shd w:val="clear" w:color="auto" w:fill="B5C0DF" w:themeFill="accent1" w:themeFillTint="66"/>
                                      </w:tcPr>
                                      <w:p w14:paraId="6696D323" w14:textId="77777777" w:rsidR="009104A0" w:rsidRDefault="009104A0" w:rsidP="00B17BDA">
                                        <w:pPr>
                                          <w:cnfStyle w:val="000000000000" w:firstRow="0" w:lastRow="0" w:firstColumn="0" w:lastColumn="0" w:oddVBand="0" w:evenVBand="0" w:oddHBand="0" w:evenHBand="0" w:firstRowFirstColumn="0" w:firstRowLastColumn="0" w:lastRowFirstColumn="0" w:lastRowLastColumn="0"/>
                                        </w:pPr>
                                        <w:r>
                                          <w:rPr>
                                            <w:i/>
                                          </w:rPr>
                                          <w:t>Location</w:t>
                                        </w:r>
                                      </w:p>
                                    </w:tc>
                                    <w:tc>
                                      <w:tcPr>
                                        <w:tcW w:w="2800" w:type="dxa"/>
                                        <w:shd w:val="clear" w:color="auto" w:fill="B5C0DF" w:themeFill="accent1" w:themeFillTint="66"/>
                                      </w:tcPr>
                                      <w:p w14:paraId="432ECACB" w14:textId="77777777" w:rsidR="009104A0" w:rsidRDefault="009104A0" w:rsidP="00B17BDA">
                                        <w:pPr>
                                          <w:cnfStyle w:val="000000000000" w:firstRow="0" w:lastRow="0" w:firstColumn="0" w:lastColumn="0" w:oddVBand="0" w:evenVBand="0" w:oddHBand="0" w:evenHBand="0" w:firstRowFirstColumn="0" w:firstRowLastColumn="0" w:lastRowFirstColumn="0" w:lastRowLastColumn="0"/>
                                        </w:pPr>
                                        <w:r>
                                          <w:rPr>
                                            <w:i/>
                                          </w:rPr>
                                          <w:t>Description</w:t>
                                        </w:r>
                                      </w:p>
                                    </w:tc>
                                  </w:tr>
                                  <w:tr w:rsidR="00A17244" w14:paraId="16C1BF95" w14:textId="77777777" w:rsidTr="00A23F4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807" w:type="dxa"/>
                                      </w:tcPr>
                                      <w:p w14:paraId="0806E890" w14:textId="09D9FAE5" w:rsidR="009104A0" w:rsidRDefault="009104A0" w:rsidP="00B17BDA">
                                        <w:pPr>
                                          <w:rPr>
                                            <w:b w:val="0"/>
                                          </w:rPr>
                                        </w:pPr>
                                        <w:proofErr w:type="spellStart"/>
                                        <w:r>
                                          <w:rPr>
                                            <w:b w:val="0"/>
                                          </w:rPr>
                                          <w:t>user.class.php</w:t>
                                        </w:r>
                                        <w:proofErr w:type="spellEnd"/>
                                      </w:p>
                                    </w:tc>
                                    <w:tc>
                                      <w:tcPr>
                                        <w:tcW w:w="3592" w:type="dxa"/>
                                      </w:tcPr>
                                      <w:p w14:paraId="0C148155" w14:textId="6CA4FA48" w:rsidR="009104A0" w:rsidRDefault="00A17244" w:rsidP="00B17BDA">
                                        <w:pPr>
                                          <w:cnfStyle w:val="000000100000" w:firstRow="0" w:lastRow="0" w:firstColumn="0" w:lastColumn="0" w:oddVBand="0" w:evenVBand="0" w:oddHBand="1" w:evenHBand="0" w:firstRowFirstColumn="0" w:firstRowLastColumn="0" w:lastRowFirstColumn="0" w:lastRowLastColumn="0"/>
                                        </w:pPr>
                                        <w:r>
                                          <w:t>model/</w:t>
                                        </w:r>
                                        <w:proofErr w:type="spellStart"/>
                                        <w:r>
                                          <w:t>user.class.php</w:t>
                                        </w:r>
                                        <w:proofErr w:type="spellEnd"/>
                                      </w:p>
                                    </w:tc>
                                    <w:tc>
                                      <w:tcPr>
                                        <w:tcW w:w="2800" w:type="dxa"/>
                                      </w:tcPr>
                                      <w:p w14:paraId="09B24305" w14:textId="4DC2C0AC" w:rsidR="009104A0" w:rsidRPr="009924C2" w:rsidRDefault="009924C2" w:rsidP="00B17BDA">
                                        <w:pPr>
                                          <w:cnfStyle w:val="000000100000" w:firstRow="0" w:lastRow="0" w:firstColumn="0" w:lastColumn="0" w:oddVBand="0" w:evenVBand="0" w:oddHBand="1" w:evenHBand="0" w:firstRowFirstColumn="0" w:firstRowLastColumn="0" w:lastRowFirstColumn="0" w:lastRowLastColumn="0"/>
                                        </w:pPr>
                                        <w:r>
                                          <w:t xml:space="preserve">Defines the </w:t>
                                        </w:r>
                                        <w:r>
                                          <w:rPr>
                                            <w:b/>
                                          </w:rPr>
                                          <w:t>User</w:t>
                                        </w:r>
                                        <w:r>
                                          <w:t xml:space="preserve"> class</w:t>
                                        </w:r>
                                      </w:p>
                                    </w:tc>
                                  </w:tr>
                                  <w:tr w:rsidR="00A17244" w14:paraId="654490FA" w14:textId="77777777" w:rsidTr="00A23F4E">
                                    <w:trPr>
                                      <w:trHeight w:val="243"/>
                                    </w:trPr>
                                    <w:tc>
                                      <w:tcPr>
                                        <w:cnfStyle w:val="001000000000" w:firstRow="0" w:lastRow="0" w:firstColumn="1" w:lastColumn="0" w:oddVBand="0" w:evenVBand="0" w:oddHBand="0" w:evenHBand="0" w:firstRowFirstColumn="0" w:firstRowLastColumn="0" w:lastRowFirstColumn="0" w:lastRowLastColumn="0"/>
                                        <w:tcW w:w="2807" w:type="dxa"/>
                                      </w:tcPr>
                                      <w:p w14:paraId="2DB37B1D" w14:textId="491FB10D" w:rsidR="009104A0" w:rsidRDefault="009104A0" w:rsidP="00B17BDA">
                                        <w:pPr>
                                          <w:rPr>
                                            <w:b w:val="0"/>
                                          </w:rPr>
                                        </w:pPr>
                                        <w:proofErr w:type="spellStart"/>
                                        <w:r>
                                          <w:rPr>
                                            <w:b w:val="0"/>
                                          </w:rPr>
                                          <w:t>user_model.class.php</w:t>
                                        </w:r>
                                        <w:proofErr w:type="spellEnd"/>
                                      </w:p>
                                    </w:tc>
                                    <w:tc>
                                      <w:tcPr>
                                        <w:tcW w:w="3592" w:type="dxa"/>
                                      </w:tcPr>
                                      <w:p w14:paraId="5986DAB4" w14:textId="660AF562" w:rsidR="009104A0" w:rsidRDefault="00A17244" w:rsidP="00B17BDA">
                                        <w:pPr>
                                          <w:cnfStyle w:val="000000000000" w:firstRow="0" w:lastRow="0" w:firstColumn="0" w:lastColumn="0" w:oddVBand="0" w:evenVBand="0" w:oddHBand="0" w:evenHBand="0" w:firstRowFirstColumn="0" w:firstRowLastColumn="0" w:lastRowFirstColumn="0" w:lastRowLastColumn="0"/>
                                        </w:pPr>
                                        <w:r>
                                          <w:t>model/</w:t>
                                        </w:r>
                                        <w:proofErr w:type="spellStart"/>
                                        <w:r>
                                          <w:t>user_model.class.php</w:t>
                                        </w:r>
                                        <w:proofErr w:type="spellEnd"/>
                                      </w:p>
                                    </w:tc>
                                    <w:tc>
                                      <w:tcPr>
                                        <w:tcW w:w="2800" w:type="dxa"/>
                                      </w:tcPr>
                                      <w:p w14:paraId="25811D0F" w14:textId="168F5A87" w:rsidR="009104A0" w:rsidRDefault="009924C2" w:rsidP="00B17BDA">
                                        <w:pPr>
                                          <w:cnfStyle w:val="000000000000" w:firstRow="0" w:lastRow="0" w:firstColumn="0" w:lastColumn="0" w:oddVBand="0" w:evenVBand="0" w:oddHBand="0" w:evenHBand="0" w:firstRowFirstColumn="0" w:firstRowLastColumn="0" w:lastRowFirstColumn="0" w:lastRowLastColumn="0"/>
                                        </w:pPr>
                                        <w:r>
                                          <w:t>The model class for User object</w:t>
                                        </w:r>
                                      </w:p>
                                    </w:tc>
                                  </w:tr>
                                </w:tbl>
                                <w:p w14:paraId="31A16644" w14:textId="77777777" w:rsidR="009104A0" w:rsidRDefault="009104A0" w:rsidP="00337854">
                                  <w:pPr>
                                    <w:spacing w:after="0"/>
                                  </w:pPr>
                                </w:p>
                                <w:p w14:paraId="3231FD49" w14:textId="77777777" w:rsidR="009104A0" w:rsidRDefault="009104A0" w:rsidP="00337854">
                                  <w:pPr>
                                    <w:pStyle w:val="Heading2"/>
                                    <w:spacing w:before="0"/>
                                  </w:pPr>
                                  <w:r>
                                    <w:t>Controller Classes</w:t>
                                  </w:r>
                                </w:p>
                                <w:p w14:paraId="42CE9A2F" w14:textId="77777777" w:rsidR="009104A0" w:rsidRPr="003D7A83" w:rsidRDefault="009104A0" w:rsidP="00337854">
                                  <w:r>
                                    <w:t>There will be two controllers for this application, one controlling matters of animal data, and one controlling matters of user data.</w:t>
                                  </w:r>
                                </w:p>
                                <w:p w14:paraId="0AFDCD8D" w14:textId="77777777" w:rsidR="009104A0" w:rsidRDefault="009104A0" w:rsidP="00337854">
                                  <w:pPr>
                                    <w:pStyle w:val="Heading2"/>
                                    <w:spacing w:before="0"/>
                                  </w:pPr>
                                  <w:r>
                                    <w:t>Router Class</w:t>
                                  </w:r>
                                </w:p>
                                <w:p w14:paraId="29050B4F" w14:textId="0AE845A7" w:rsidR="009104A0" w:rsidRDefault="009104A0" w:rsidP="00337854">
                                  <w:pPr>
                                    <w:spacing w:after="0"/>
                                  </w:pPr>
                                  <w:r>
                                    <w:t>The router will direct to the correct controller depending on which data the user is trying to interact with.</w:t>
                                  </w:r>
                                </w:p>
                                <w:p w14:paraId="0BC4CCCC" w14:textId="17F15945" w:rsidR="00A23F4E" w:rsidRDefault="00A23F4E" w:rsidP="00337854">
                                  <w:pPr>
                                    <w:spacing w:after="0"/>
                                  </w:pPr>
                                </w:p>
                                <w:p w14:paraId="5D3FC6D4" w14:textId="37E19D5D" w:rsidR="00A23F4E" w:rsidRDefault="00A23F4E" w:rsidP="00A23F4E">
                                  <w:pPr>
                                    <w:pStyle w:val="Heading2"/>
                                    <w:spacing w:before="0"/>
                                  </w:pPr>
                                  <w:r>
                                    <w:t>View</w:t>
                                  </w:r>
                                  <w:r>
                                    <w:t xml:space="preserve"> Class</w:t>
                                  </w:r>
                                  <w:r>
                                    <w:t>es</w:t>
                                  </w:r>
                                </w:p>
                                <w:p w14:paraId="72BB9133" w14:textId="048F4FBE" w:rsidR="00A23F4E" w:rsidRDefault="00A23F4E" w:rsidP="00A23F4E">
                                  <w:pPr>
                                    <w:spacing w:after="0"/>
                                  </w:pPr>
                                  <w:r>
                                    <w:t xml:space="preserve">The </w:t>
                                  </w:r>
                                  <w:r>
                                    <w:t>view classes control what the user sees. According to what they are doing, there will be a view for home, about, contact, user profile, all animals, and animal details. On the following page, a full table of all the classes can be found.</w:t>
                                  </w:r>
                                </w:p>
                                <w:p w14:paraId="20FA7785" w14:textId="6FE27217" w:rsidR="00A23F4E" w:rsidRDefault="00A23F4E" w:rsidP="00337854">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AF818D" id="Text Box 53" o:spid="_x0000_s1049" type="#_x0000_t202" style="width:474.6pt;height:5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" filled="f" stroked="f">
                      <v:textbox>
                        <w:txbxContent>
                          <w:p w14:paraId="5ABE26F6" w14:textId="2ED5C51C" w:rsidR="009104A0" w:rsidRDefault="009104A0" w:rsidP="008B4DBF">
                            <w:pPr>
                              <w:pStyle w:val="Heading2"/>
                              <w:spacing w:before="0"/>
                            </w:pPr>
                            <w:r>
                              <w:t>Classes</w:t>
                            </w:r>
                          </w:p>
                          <w:p w14:paraId="24B33D79" w14:textId="39747B2F" w:rsidR="009104A0" w:rsidRDefault="009104A0" w:rsidP="00096749">
                            <w:r>
                              <w:t>For this project, there are classes within a View, Model, and Controller, as per the MVC design. Two variants will be for both, as there is user and animal data.</w:t>
                            </w:r>
                          </w:p>
                          <w:p w14:paraId="59AC99C6" w14:textId="0F8D472D" w:rsidR="00A23F4E" w:rsidRDefault="00A23F4E" w:rsidP="00A23F4E">
                            <w:pPr>
                              <w:pStyle w:val="Heading2"/>
                              <w:spacing w:before="0"/>
                            </w:pPr>
                            <w:r>
                              <w:t xml:space="preserve">Model </w:t>
                            </w:r>
                            <w:r>
                              <w:t>Classes</w:t>
                            </w:r>
                          </w:p>
                          <w:p w14:paraId="6C3C2036" w14:textId="3D3486A5" w:rsidR="00A23F4E" w:rsidRDefault="00A23F4E" w:rsidP="00096749">
                            <w:r>
                              <w:t>These model classes will be models of user and animal. Users have the user data, while animals have the animal data. This data is stored in the database and will be called via these models.</w:t>
                            </w:r>
                          </w:p>
                          <w:tbl>
                            <w:tblPr>
                              <w:tblStyle w:val="GridTable6Colorful-Accent1"/>
                              <w:tblW w:w="0" w:type="auto"/>
                              <w:tblInd w:w="-5" w:type="dxa"/>
                              <w:tblLook w:val="04A0" w:firstRow="1" w:lastRow="0" w:firstColumn="1" w:lastColumn="0" w:noHBand="0" w:noVBand="1"/>
                            </w:tblPr>
                            <w:tblGrid>
                              <w:gridCol w:w="2807"/>
                              <w:gridCol w:w="3592"/>
                              <w:gridCol w:w="2800"/>
                            </w:tblGrid>
                            <w:tr w:rsidR="009104A0" w:rsidRPr="00B52A5D" w14:paraId="7F1E0F4F" w14:textId="77777777" w:rsidTr="00A23F4E">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9199" w:type="dxa"/>
                                  <w:gridSpan w:val="3"/>
                                </w:tcPr>
                                <w:p w14:paraId="2CB03640" w14:textId="3D61B524" w:rsidR="009104A0" w:rsidRPr="00B52A5D" w:rsidRDefault="009104A0" w:rsidP="00B17BDA">
                                  <w:pPr>
                                    <w:jc w:val="center"/>
                                    <w:rPr>
                                      <w:sz w:val="32"/>
                                      <w:szCs w:val="32"/>
                                    </w:rPr>
                                  </w:pPr>
                                  <w:r>
                                    <w:rPr>
                                      <w:sz w:val="32"/>
                                      <w:szCs w:val="32"/>
                                    </w:rPr>
                                    <w:t>Model Classes</w:t>
                                  </w:r>
                                </w:p>
                              </w:tc>
                            </w:tr>
                            <w:tr w:rsidR="009104A0" w:rsidRPr="00B52A5D" w14:paraId="03BC7B8E" w14:textId="77777777" w:rsidTr="00A23F4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199" w:type="dxa"/>
                                  <w:gridSpan w:val="3"/>
                                  <w:shd w:val="clear" w:color="auto" w:fill="90A1CF" w:themeFill="accent1" w:themeFillTint="99"/>
                                </w:tcPr>
                                <w:p w14:paraId="71A5E12D" w14:textId="77777777" w:rsidR="009104A0" w:rsidRPr="00B52A5D" w:rsidRDefault="009104A0" w:rsidP="00B17BDA">
                                  <w:pPr>
                                    <w:jc w:val="center"/>
                                    <w:rPr>
                                      <w:sz w:val="28"/>
                                      <w:szCs w:val="28"/>
                                    </w:rPr>
                                  </w:pPr>
                                  <w:r w:rsidRPr="00B52A5D">
                                    <w:rPr>
                                      <w:sz w:val="28"/>
                                      <w:szCs w:val="28"/>
                                    </w:rPr>
                                    <w:t>Animal</w:t>
                                  </w:r>
                                </w:p>
                              </w:tc>
                            </w:tr>
                            <w:tr w:rsidR="00A17244" w14:paraId="765CF7C1" w14:textId="77777777" w:rsidTr="00A23F4E">
                              <w:trPr>
                                <w:trHeight w:val="260"/>
                              </w:trPr>
                              <w:tc>
                                <w:tcPr>
                                  <w:cnfStyle w:val="001000000000" w:firstRow="0" w:lastRow="0" w:firstColumn="1" w:lastColumn="0" w:oddVBand="0" w:evenVBand="0" w:oddHBand="0" w:evenHBand="0" w:firstRowFirstColumn="0" w:firstRowLastColumn="0" w:lastRowFirstColumn="0" w:lastRowLastColumn="0"/>
                                  <w:tcW w:w="2807" w:type="dxa"/>
                                  <w:shd w:val="clear" w:color="auto" w:fill="B5C0DF" w:themeFill="accent1" w:themeFillTint="66"/>
                                </w:tcPr>
                                <w:p w14:paraId="70DCA1F7" w14:textId="77777777" w:rsidR="009104A0" w:rsidRDefault="009104A0" w:rsidP="00B17BDA">
                                  <w:pPr>
                                    <w:rPr>
                                      <w:b w:val="0"/>
                                    </w:rPr>
                                  </w:pPr>
                                  <w:r>
                                    <w:rPr>
                                      <w:b w:val="0"/>
                                      <w:i/>
                                    </w:rPr>
                                    <w:t>Name</w:t>
                                  </w:r>
                                </w:p>
                              </w:tc>
                              <w:tc>
                                <w:tcPr>
                                  <w:tcW w:w="3592" w:type="dxa"/>
                                  <w:shd w:val="clear" w:color="auto" w:fill="B5C0DF" w:themeFill="accent1" w:themeFillTint="66"/>
                                </w:tcPr>
                                <w:p w14:paraId="5B3E8773" w14:textId="77777777" w:rsidR="009104A0" w:rsidRDefault="009104A0" w:rsidP="00B17BDA">
                                  <w:pPr>
                                    <w:cnfStyle w:val="000000000000" w:firstRow="0" w:lastRow="0" w:firstColumn="0" w:lastColumn="0" w:oddVBand="0" w:evenVBand="0" w:oddHBand="0" w:evenHBand="0" w:firstRowFirstColumn="0" w:firstRowLastColumn="0" w:lastRowFirstColumn="0" w:lastRowLastColumn="0"/>
                                  </w:pPr>
                                  <w:r>
                                    <w:rPr>
                                      <w:i/>
                                    </w:rPr>
                                    <w:t>Location</w:t>
                                  </w:r>
                                </w:p>
                              </w:tc>
                              <w:tc>
                                <w:tcPr>
                                  <w:tcW w:w="2800" w:type="dxa"/>
                                  <w:shd w:val="clear" w:color="auto" w:fill="B5C0DF" w:themeFill="accent1" w:themeFillTint="66"/>
                                </w:tcPr>
                                <w:p w14:paraId="08DF3766" w14:textId="77777777" w:rsidR="009104A0" w:rsidRDefault="009104A0" w:rsidP="00B17BDA">
                                  <w:pPr>
                                    <w:cnfStyle w:val="000000000000" w:firstRow="0" w:lastRow="0" w:firstColumn="0" w:lastColumn="0" w:oddVBand="0" w:evenVBand="0" w:oddHBand="0" w:evenHBand="0" w:firstRowFirstColumn="0" w:firstRowLastColumn="0" w:lastRowFirstColumn="0" w:lastRowLastColumn="0"/>
                                  </w:pPr>
                                  <w:r>
                                    <w:rPr>
                                      <w:i/>
                                    </w:rPr>
                                    <w:t>Description</w:t>
                                  </w:r>
                                </w:p>
                              </w:tc>
                            </w:tr>
                            <w:tr w:rsidR="00A17244" w14:paraId="20FB0CBB" w14:textId="77777777" w:rsidTr="00A23F4E">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07" w:type="dxa"/>
                                </w:tcPr>
                                <w:p w14:paraId="67998DB0" w14:textId="5CA6F131" w:rsidR="009104A0" w:rsidRDefault="009104A0" w:rsidP="00B17BDA">
                                  <w:pPr>
                                    <w:rPr>
                                      <w:b w:val="0"/>
                                    </w:rPr>
                                  </w:pPr>
                                  <w:proofErr w:type="spellStart"/>
                                  <w:r>
                                    <w:rPr>
                                      <w:b w:val="0"/>
                                    </w:rPr>
                                    <w:t>animal.class.php</w:t>
                                  </w:r>
                                  <w:proofErr w:type="spellEnd"/>
                                </w:p>
                              </w:tc>
                              <w:tc>
                                <w:tcPr>
                                  <w:tcW w:w="3592" w:type="dxa"/>
                                </w:tcPr>
                                <w:p w14:paraId="08DD8C68" w14:textId="5BD2E994" w:rsidR="009104A0" w:rsidRPr="00A17244" w:rsidRDefault="00B3046C" w:rsidP="00B17BDA">
                                  <w:pPr>
                                    <w:cnfStyle w:val="000000100000" w:firstRow="0" w:lastRow="0" w:firstColumn="0" w:lastColumn="0" w:oddVBand="0" w:evenVBand="0" w:oddHBand="1" w:evenHBand="0" w:firstRowFirstColumn="0" w:firstRowLastColumn="0" w:lastRowFirstColumn="0" w:lastRowLastColumn="0"/>
                                    <w:rPr>
                                      <w:szCs w:val="16"/>
                                    </w:rPr>
                                  </w:pPr>
                                  <w:r w:rsidRPr="00A17244">
                                    <w:rPr>
                                      <w:szCs w:val="16"/>
                                    </w:rPr>
                                    <w:t>model</w:t>
                                  </w:r>
                                  <w:r w:rsidR="00A17244">
                                    <w:rPr>
                                      <w:szCs w:val="16"/>
                                    </w:rPr>
                                    <w:t>/</w:t>
                                  </w:r>
                                  <w:proofErr w:type="spellStart"/>
                                  <w:r w:rsidR="00A17244" w:rsidRPr="00A17244">
                                    <w:rPr>
                                      <w:szCs w:val="16"/>
                                    </w:rPr>
                                    <w:t>an</w:t>
                                  </w:r>
                                  <w:r w:rsidR="00A17244">
                                    <w:rPr>
                                      <w:szCs w:val="16"/>
                                    </w:rPr>
                                    <w:t>imal</w:t>
                                  </w:r>
                                  <w:r w:rsidR="00A17244" w:rsidRPr="00A17244">
                                    <w:rPr>
                                      <w:szCs w:val="16"/>
                                    </w:rPr>
                                    <w:t>.class.php</w:t>
                                  </w:r>
                                  <w:proofErr w:type="spellEnd"/>
                                </w:p>
                              </w:tc>
                              <w:tc>
                                <w:tcPr>
                                  <w:tcW w:w="2800" w:type="dxa"/>
                                </w:tcPr>
                                <w:p w14:paraId="366021BC" w14:textId="2F52B575" w:rsidR="009104A0" w:rsidRPr="00DD0623" w:rsidRDefault="00DD0623" w:rsidP="00B17BDA">
                                  <w:pPr>
                                    <w:cnfStyle w:val="000000100000" w:firstRow="0" w:lastRow="0" w:firstColumn="0" w:lastColumn="0" w:oddVBand="0" w:evenVBand="0" w:oddHBand="1" w:evenHBand="0" w:firstRowFirstColumn="0" w:firstRowLastColumn="0" w:lastRowFirstColumn="0" w:lastRowLastColumn="0"/>
                                  </w:pPr>
                                  <w:r>
                                    <w:t xml:space="preserve">Defines the </w:t>
                                  </w:r>
                                  <w:r>
                                    <w:rPr>
                                      <w:b/>
                                    </w:rPr>
                                    <w:t>Animal</w:t>
                                  </w:r>
                                  <w:r>
                                    <w:t xml:space="preserve"> class</w:t>
                                  </w:r>
                                </w:p>
                              </w:tc>
                            </w:tr>
                            <w:tr w:rsidR="00A17244" w14:paraId="19D0A282" w14:textId="77777777" w:rsidTr="00A23F4E">
                              <w:trPr>
                                <w:trHeight w:val="281"/>
                              </w:trPr>
                              <w:tc>
                                <w:tcPr>
                                  <w:cnfStyle w:val="001000000000" w:firstRow="0" w:lastRow="0" w:firstColumn="1" w:lastColumn="0" w:oddVBand="0" w:evenVBand="0" w:oddHBand="0" w:evenHBand="0" w:firstRowFirstColumn="0" w:firstRowLastColumn="0" w:lastRowFirstColumn="0" w:lastRowLastColumn="0"/>
                                  <w:tcW w:w="2807" w:type="dxa"/>
                                </w:tcPr>
                                <w:p w14:paraId="5A2416D5" w14:textId="74BE9EDB" w:rsidR="009104A0" w:rsidRDefault="009104A0" w:rsidP="00B17BDA">
                                  <w:pPr>
                                    <w:rPr>
                                      <w:b w:val="0"/>
                                    </w:rPr>
                                  </w:pPr>
                                  <w:proofErr w:type="spellStart"/>
                                  <w:r>
                                    <w:rPr>
                                      <w:b w:val="0"/>
                                    </w:rPr>
                                    <w:t>animal_model.class.php</w:t>
                                  </w:r>
                                  <w:proofErr w:type="spellEnd"/>
                                </w:p>
                              </w:tc>
                              <w:tc>
                                <w:tcPr>
                                  <w:tcW w:w="3592" w:type="dxa"/>
                                </w:tcPr>
                                <w:p w14:paraId="358CCC5C" w14:textId="1575F025" w:rsidR="009104A0" w:rsidRDefault="00A17244" w:rsidP="00B17BDA">
                                  <w:pPr>
                                    <w:cnfStyle w:val="000000000000" w:firstRow="0" w:lastRow="0" w:firstColumn="0" w:lastColumn="0" w:oddVBand="0" w:evenVBand="0" w:oddHBand="0" w:evenHBand="0" w:firstRowFirstColumn="0" w:firstRowLastColumn="0" w:lastRowFirstColumn="0" w:lastRowLastColumn="0"/>
                                  </w:pPr>
                                  <w:r>
                                    <w:t>model/</w:t>
                                  </w:r>
                                  <w:proofErr w:type="spellStart"/>
                                  <w:r>
                                    <w:t>animal_model.class.php</w:t>
                                  </w:r>
                                  <w:proofErr w:type="spellEnd"/>
                                </w:p>
                              </w:tc>
                              <w:tc>
                                <w:tcPr>
                                  <w:tcW w:w="2800" w:type="dxa"/>
                                </w:tcPr>
                                <w:p w14:paraId="7588BD3C" w14:textId="79B2B2DF" w:rsidR="009104A0" w:rsidRDefault="00DD0623" w:rsidP="00B17BDA">
                                  <w:pPr>
                                    <w:cnfStyle w:val="000000000000" w:firstRow="0" w:lastRow="0" w:firstColumn="0" w:lastColumn="0" w:oddVBand="0" w:evenVBand="0" w:oddHBand="0" w:evenHBand="0" w:firstRowFirstColumn="0" w:firstRowLastColumn="0" w:lastRowFirstColumn="0" w:lastRowLastColumn="0"/>
                                  </w:pPr>
                                  <w:r>
                                    <w:t xml:space="preserve">The model class for </w:t>
                                  </w:r>
                                  <w:r w:rsidR="00A23F4E">
                                    <w:t xml:space="preserve">Animal </w:t>
                                  </w:r>
                                  <w:r w:rsidR="009924C2">
                                    <w:t>object</w:t>
                                  </w:r>
                                </w:p>
                              </w:tc>
                            </w:tr>
                            <w:tr w:rsidR="009104A0" w:rsidRPr="00CC43FA" w14:paraId="00586ADD" w14:textId="77777777" w:rsidTr="00A23F4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199" w:type="dxa"/>
                                  <w:gridSpan w:val="3"/>
                                  <w:shd w:val="clear" w:color="auto" w:fill="90A1CF" w:themeFill="accent1" w:themeFillTint="99"/>
                                </w:tcPr>
                                <w:p w14:paraId="042AFDD4" w14:textId="77777777" w:rsidR="009104A0" w:rsidRPr="00CC43FA" w:rsidRDefault="009104A0" w:rsidP="00B17BDA">
                                  <w:pPr>
                                    <w:jc w:val="center"/>
                                    <w:rPr>
                                      <w:sz w:val="28"/>
                                      <w:szCs w:val="28"/>
                                    </w:rPr>
                                  </w:pPr>
                                  <w:r w:rsidRPr="00CC43FA">
                                    <w:rPr>
                                      <w:sz w:val="28"/>
                                      <w:szCs w:val="28"/>
                                    </w:rPr>
                                    <w:t>User</w:t>
                                  </w:r>
                                </w:p>
                              </w:tc>
                            </w:tr>
                            <w:tr w:rsidR="00A17244" w14:paraId="7526A8DB" w14:textId="77777777" w:rsidTr="00A23F4E">
                              <w:trPr>
                                <w:trHeight w:val="260"/>
                              </w:trPr>
                              <w:tc>
                                <w:tcPr>
                                  <w:cnfStyle w:val="001000000000" w:firstRow="0" w:lastRow="0" w:firstColumn="1" w:lastColumn="0" w:oddVBand="0" w:evenVBand="0" w:oddHBand="0" w:evenHBand="0" w:firstRowFirstColumn="0" w:firstRowLastColumn="0" w:lastRowFirstColumn="0" w:lastRowLastColumn="0"/>
                                  <w:tcW w:w="2807" w:type="dxa"/>
                                  <w:shd w:val="clear" w:color="auto" w:fill="B5C0DF" w:themeFill="accent1" w:themeFillTint="66"/>
                                </w:tcPr>
                                <w:p w14:paraId="5B084047" w14:textId="77777777" w:rsidR="009104A0" w:rsidRDefault="009104A0" w:rsidP="00B17BDA">
                                  <w:pPr>
                                    <w:rPr>
                                      <w:b w:val="0"/>
                                    </w:rPr>
                                  </w:pPr>
                                  <w:r>
                                    <w:rPr>
                                      <w:b w:val="0"/>
                                      <w:i/>
                                    </w:rPr>
                                    <w:t>Name</w:t>
                                  </w:r>
                                </w:p>
                              </w:tc>
                              <w:tc>
                                <w:tcPr>
                                  <w:tcW w:w="3592" w:type="dxa"/>
                                  <w:shd w:val="clear" w:color="auto" w:fill="B5C0DF" w:themeFill="accent1" w:themeFillTint="66"/>
                                </w:tcPr>
                                <w:p w14:paraId="6696D323" w14:textId="77777777" w:rsidR="009104A0" w:rsidRDefault="009104A0" w:rsidP="00B17BDA">
                                  <w:pPr>
                                    <w:cnfStyle w:val="000000000000" w:firstRow="0" w:lastRow="0" w:firstColumn="0" w:lastColumn="0" w:oddVBand="0" w:evenVBand="0" w:oddHBand="0" w:evenHBand="0" w:firstRowFirstColumn="0" w:firstRowLastColumn="0" w:lastRowFirstColumn="0" w:lastRowLastColumn="0"/>
                                  </w:pPr>
                                  <w:r>
                                    <w:rPr>
                                      <w:i/>
                                    </w:rPr>
                                    <w:t>Location</w:t>
                                  </w:r>
                                </w:p>
                              </w:tc>
                              <w:tc>
                                <w:tcPr>
                                  <w:tcW w:w="2800" w:type="dxa"/>
                                  <w:shd w:val="clear" w:color="auto" w:fill="B5C0DF" w:themeFill="accent1" w:themeFillTint="66"/>
                                </w:tcPr>
                                <w:p w14:paraId="432ECACB" w14:textId="77777777" w:rsidR="009104A0" w:rsidRDefault="009104A0" w:rsidP="00B17BDA">
                                  <w:pPr>
                                    <w:cnfStyle w:val="000000000000" w:firstRow="0" w:lastRow="0" w:firstColumn="0" w:lastColumn="0" w:oddVBand="0" w:evenVBand="0" w:oddHBand="0" w:evenHBand="0" w:firstRowFirstColumn="0" w:firstRowLastColumn="0" w:lastRowFirstColumn="0" w:lastRowLastColumn="0"/>
                                  </w:pPr>
                                  <w:r>
                                    <w:rPr>
                                      <w:i/>
                                    </w:rPr>
                                    <w:t>Description</w:t>
                                  </w:r>
                                </w:p>
                              </w:tc>
                            </w:tr>
                            <w:tr w:rsidR="00A17244" w14:paraId="16C1BF95" w14:textId="77777777" w:rsidTr="00A23F4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807" w:type="dxa"/>
                                </w:tcPr>
                                <w:p w14:paraId="0806E890" w14:textId="09D9FAE5" w:rsidR="009104A0" w:rsidRDefault="009104A0" w:rsidP="00B17BDA">
                                  <w:pPr>
                                    <w:rPr>
                                      <w:b w:val="0"/>
                                    </w:rPr>
                                  </w:pPr>
                                  <w:proofErr w:type="spellStart"/>
                                  <w:r>
                                    <w:rPr>
                                      <w:b w:val="0"/>
                                    </w:rPr>
                                    <w:t>user.class.php</w:t>
                                  </w:r>
                                  <w:proofErr w:type="spellEnd"/>
                                </w:p>
                              </w:tc>
                              <w:tc>
                                <w:tcPr>
                                  <w:tcW w:w="3592" w:type="dxa"/>
                                </w:tcPr>
                                <w:p w14:paraId="0C148155" w14:textId="6CA4FA48" w:rsidR="009104A0" w:rsidRDefault="00A17244" w:rsidP="00B17BDA">
                                  <w:pPr>
                                    <w:cnfStyle w:val="000000100000" w:firstRow="0" w:lastRow="0" w:firstColumn="0" w:lastColumn="0" w:oddVBand="0" w:evenVBand="0" w:oddHBand="1" w:evenHBand="0" w:firstRowFirstColumn="0" w:firstRowLastColumn="0" w:lastRowFirstColumn="0" w:lastRowLastColumn="0"/>
                                  </w:pPr>
                                  <w:r>
                                    <w:t>model/</w:t>
                                  </w:r>
                                  <w:proofErr w:type="spellStart"/>
                                  <w:r>
                                    <w:t>user.class.php</w:t>
                                  </w:r>
                                  <w:proofErr w:type="spellEnd"/>
                                </w:p>
                              </w:tc>
                              <w:tc>
                                <w:tcPr>
                                  <w:tcW w:w="2800" w:type="dxa"/>
                                </w:tcPr>
                                <w:p w14:paraId="09B24305" w14:textId="4DC2C0AC" w:rsidR="009104A0" w:rsidRPr="009924C2" w:rsidRDefault="009924C2" w:rsidP="00B17BDA">
                                  <w:pPr>
                                    <w:cnfStyle w:val="000000100000" w:firstRow="0" w:lastRow="0" w:firstColumn="0" w:lastColumn="0" w:oddVBand="0" w:evenVBand="0" w:oddHBand="1" w:evenHBand="0" w:firstRowFirstColumn="0" w:firstRowLastColumn="0" w:lastRowFirstColumn="0" w:lastRowLastColumn="0"/>
                                  </w:pPr>
                                  <w:r>
                                    <w:t xml:space="preserve">Defines the </w:t>
                                  </w:r>
                                  <w:r>
                                    <w:rPr>
                                      <w:b/>
                                    </w:rPr>
                                    <w:t>User</w:t>
                                  </w:r>
                                  <w:r>
                                    <w:t xml:space="preserve"> class</w:t>
                                  </w:r>
                                </w:p>
                              </w:tc>
                            </w:tr>
                            <w:tr w:rsidR="00A17244" w14:paraId="654490FA" w14:textId="77777777" w:rsidTr="00A23F4E">
                              <w:trPr>
                                <w:trHeight w:val="243"/>
                              </w:trPr>
                              <w:tc>
                                <w:tcPr>
                                  <w:cnfStyle w:val="001000000000" w:firstRow="0" w:lastRow="0" w:firstColumn="1" w:lastColumn="0" w:oddVBand="0" w:evenVBand="0" w:oddHBand="0" w:evenHBand="0" w:firstRowFirstColumn="0" w:firstRowLastColumn="0" w:lastRowFirstColumn="0" w:lastRowLastColumn="0"/>
                                  <w:tcW w:w="2807" w:type="dxa"/>
                                </w:tcPr>
                                <w:p w14:paraId="2DB37B1D" w14:textId="491FB10D" w:rsidR="009104A0" w:rsidRDefault="009104A0" w:rsidP="00B17BDA">
                                  <w:pPr>
                                    <w:rPr>
                                      <w:b w:val="0"/>
                                    </w:rPr>
                                  </w:pPr>
                                  <w:proofErr w:type="spellStart"/>
                                  <w:r>
                                    <w:rPr>
                                      <w:b w:val="0"/>
                                    </w:rPr>
                                    <w:t>user_model.class.php</w:t>
                                  </w:r>
                                  <w:proofErr w:type="spellEnd"/>
                                </w:p>
                              </w:tc>
                              <w:tc>
                                <w:tcPr>
                                  <w:tcW w:w="3592" w:type="dxa"/>
                                </w:tcPr>
                                <w:p w14:paraId="5986DAB4" w14:textId="660AF562" w:rsidR="009104A0" w:rsidRDefault="00A17244" w:rsidP="00B17BDA">
                                  <w:pPr>
                                    <w:cnfStyle w:val="000000000000" w:firstRow="0" w:lastRow="0" w:firstColumn="0" w:lastColumn="0" w:oddVBand="0" w:evenVBand="0" w:oddHBand="0" w:evenHBand="0" w:firstRowFirstColumn="0" w:firstRowLastColumn="0" w:lastRowFirstColumn="0" w:lastRowLastColumn="0"/>
                                  </w:pPr>
                                  <w:r>
                                    <w:t>model/</w:t>
                                  </w:r>
                                  <w:proofErr w:type="spellStart"/>
                                  <w:r>
                                    <w:t>user_model.class.php</w:t>
                                  </w:r>
                                  <w:proofErr w:type="spellEnd"/>
                                </w:p>
                              </w:tc>
                              <w:tc>
                                <w:tcPr>
                                  <w:tcW w:w="2800" w:type="dxa"/>
                                </w:tcPr>
                                <w:p w14:paraId="25811D0F" w14:textId="168F5A87" w:rsidR="009104A0" w:rsidRDefault="009924C2" w:rsidP="00B17BDA">
                                  <w:pPr>
                                    <w:cnfStyle w:val="000000000000" w:firstRow="0" w:lastRow="0" w:firstColumn="0" w:lastColumn="0" w:oddVBand="0" w:evenVBand="0" w:oddHBand="0" w:evenHBand="0" w:firstRowFirstColumn="0" w:firstRowLastColumn="0" w:lastRowFirstColumn="0" w:lastRowLastColumn="0"/>
                                  </w:pPr>
                                  <w:r>
                                    <w:t>The model class for User object</w:t>
                                  </w:r>
                                </w:p>
                              </w:tc>
                            </w:tr>
                          </w:tbl>
                          <w:p w14:paraId="31A16644" w14:textId="77777777" w:rsidR="009104A0" w:rsidRDefault="009104A0" w:rsidP="00337854">
                            <w:pPr>
                              <w:spacing w:after="0"/>
                            </w:pPr>
                          </w:p>
                          <w:p w14:paraId="3231FD49" w14:textId="77777777" w:rsidR="009104A0" w:rsidRDefault="009104A0" w:rsidP="00337854">
                            <w:pPr>
                              <w:pStyle w:val="Heading2"/>
                              <w:spacing w:before="0"/>
                            </w:pPr>
                            <w:r>
                              <w:t>Controller Classes</w:t>
                            </w:r>
                          </w:p>
                          <w:p w14:paraId="42CE9A2F" w14:textId="77777777" w:rsidR="009104A0" w:rsidRPr="003D7A83" w:rsidRDefault="009104A0" w:rsidP="00337854">
                            <w:r>
                              <w:t>There will be two controllers for this application, one controlling matters of animal data, and one controlling matters of user data.</w:t>
                            </w:r>
                          </w:p>
                          <w:p w14:paraId="0AFDCD8D" w14:textId="77777777" w:rsidR="009104A0" w:rsidRDefault="009104A0" w:rsidP="00337854">
                            <w:pPr>
                              <w:pStyle w:val="Heading2"/>
                              <w:spacing w:before="0"/>
                            </w:pPr>
                            <w:r>
                              <w:t>Router Class</w:t>
                            </w:r>
                          </w:p>
                          <w:p w14:paraId="29050B4F" w14:textId="0AE845A7" w:rsidR="009104A0" w:rsidRDefault="009104A0" w:rsidP="00337854">
                            <w:pPr>
                              <w:spacing w:after="0"/>
                            </w:pPr>
                            <w:r>
                              <w:t>The router will direct to the correct controller depending on which data the user is trying to interact with.</w:t>
                            </w:r>
                          </w:p>
                          <w:p w14:paraId="0BC4CCCC" w14:textId="17F15945" w:rsidR="00A23F4E" w:rsidRDefault="00A23F4E" w:rsidP="00337854">
                            <w:pPr>
                              <w:spacing w:after="0"/>
                            </w:pPr>
                          </w:p>
                          <w:p w14:paraId="5D3FC6D4" w14:textId="37E19D5D" w:rsidR="00A23F4E" w:rsidRDefault="00A23F4E" w:rsidP="00A23F4E">
                            <w:pPr>
                              <w:pStyle w:val="Heading2"/>
                              <w:spacing w:before="0"/>
                            </w:pPr>
                            <w:r>
                              <w:t>View</w:t>
                            </w:r>
                            <w:r>
                              <w:t xml:space="preserve"> Class</w:t>
                            </w:r>
                            <w:r>
                              <w:t>es</w:t>
                            </w:r>
                          </w:p>
                          <w:p w14:paraId="72BB9133" w14:textId="048F4FBE" w:rsidR="00A23F4E" w:rsidRDefault="00A23F4E" w:rsidP="00A23F4E">
                            <w:pPr>
                              <w:spacing w:after="0"/>
                            </w:pPr>
                            <w:r>
                              <w:t xml:space="preserve">The </w:t>
                            </w:r>
                            <w:r>
                              <w:t>view classes control what the user sees. According to what they are doing, there will be a view for home, about, contact, user profile, all animals, and animal details. On the following page, a full table of all the classes can be found.</w:t>
                            </w:r>
                          </w:p>
                          <w:p w14:paraId="20FA7785" w14:textId="6FE27217" w:rsidR="00A23F4E" w:rsidRDefault="00A23F4E" w:rsidP="00337854">
                            <w:pPr>
                              <w:spacing w:after="0"/>
                            </w:pPr>
                          </w:p>
                        </w:txbxContent>
                      </v:textbox>
                      <w10:anchorlock/>
                    </v:shape>
                  </w:pict>
                </mc:Fallback>
              </mc:AlternateContent>
            </w:r>
          </w:p>
        </w:tc>
      </w:tr>
    </w:tbl>
    <w:p w14:paraId="2A6B5D74" w14:textId="56593E60" w:rsidR="00786F72" w:rsidRPr="0031212E" w:rsidRDefault="00786F72" w:rsidP="00786F72">
      <w:pPr>
        <w:rPr>
          <w:sz w:val="24"/>
        </w:rPr>
      </w:pPr>
      <w:r>
        <w:rPr>
          <w:noProof/>
        </w:rPr>
        <mc:AlternateContent>
          <mc:Choice Requires="wpg">
            <w:drawing>
              <wp:anchor distT="0" distB="0" distL="114300" distR="114300" simplePos="0" relativeHeight="251676672" behindDoc="0" locked="0" layoutInCell="1" allowOverlap="1" wp14:anchorId="18CB1718" wp14:editId="5686DA55">
                <wp:simplePos x="0" y="0"/>
                <wp:positionH relativeFrom="column">
                  <wp:posOffset>5368290</wp:posOffset>
                </wp:positionH>
                <wp:positionV relativeFrom="paragraph">
                  <wp:posOffset>-918845</wp:posOffset>
                </wp:positionV>
                <wp:extent cx="1951190" cy="1905000"/>
                <wp:effectExtent l="0" t="0" r="0" b="0"/>
                <wp:wrapNone/>
                <wp:docPr id="59" name="Group 59" descr="Hexagonal shapes"/>
                <wp:cNvGraphicFramePr/>
                <a:graphic xmlns:a="http://schemas.openxmlformats.org/drawingml/2006/main">
                  <a:graphicData uri="http://schemas.microsoft.com/office/word/2010/wordprocessingGroup">
                    <wpg:wgp>
                      <wpg:cNvGrpSpPr/>
                      <wpg:grpSpPr>
                        <a:xfrm>
                          <a:off x="0" y="0"/>
                          <a:ext cx="1951190" cy="1905000"/>
                          <a:chOff x="2137559" y="0"/>
                          <a:chExt cx="1951190" cy="1905000"/>
                        </a:xfrm>
                      </wpg:grpSpPr>
                      <pic:pic xmlns:pic="http://schemas.openxmlformats.org/drawingml/2006/picture">
                        <pic:nvPicPr>
                          <pic:cNvPr id="60" name="Graphic 60"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137559" y="0"/>
                            <a:ext cx="1647825" cy="1905000"/>
                          </a:xfrm>
                          <a:prstGeom prst="rect">
                            <a:avLst/>
                          </a:prstGeom>
                        </pic:spPr>
                      </pic:pic>
                      <pic:pic xmlns:pic="http://schemas.openxmlformats.org/drawingml/2006/picture">
                        <pic:nvPicPr>
                          <pic:cNvPr id="61" name="Graphic 61"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FDAE28" id="Group 59" o:spid="_x0000_s1026" alt="Hexagonal shapes" style="position:absolute;margin-left:422.7pt;margin-top:-72.35pt;width:153.65pt;height:150pt;z-index:251676672;mso-width-relative:margin;mso-height-relative:margin" coordorigin="21375" coordsize="195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gqTCRhBfd5UYTIBI6jPmypMJmAE9XlThckEjKA+b6owmYAR1OdNFSYTMIL6vKnCZAJG&#10;UJ83VZhMwAjq86YKkwkYQX3eVGEyASOoz5sqTCZgBPV5U4XJBIygPm+qMJmAEd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">
                <v:shape id="Graphic 60" o:spid="_x0000_s1027"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">
                  <v:imagedata r:id="rId18" o:title="hexagon 3"/>
                </v:shape>
                <v:shape id="Graphic 61" o:spid="_x0000_s1028"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">
                  <v:imagedata r:id="rId17" o:title="hexagon 4"/>
                </v:shape>
              </v:group>
            </w:pict>
          </mc:Fallback>
        </mc:AlternateContent>
      </w:r>
    </w:p>
    <w:p w14:paraId="73ED0726" w14:textId="0D4DFCB2" w:rsidR="00786F72" w:rsidRPr="0031212E" w:rsidRDefault="00786F72" w:rsidP="00786F72">
      <w:pPr>
        <w:tabs>
          <w:tab w:val="left" w:pos="7056"/>
        </w:tabs>
        <w:rPr>
          <w:sz w:val="24"/>
        </w:rPr>
      </w:pPr>
      <w:r>
        <w:rPr>
          <w:sz w:val="24"/>
        </w:rPr>
        <w:tab/>
      </w:r>
    </w:p>
    <w:p w14:paraId="67383F1A" w14:textId="77777777" w:rsidR="00786F72" w:rsidRPr="0031212E" w:rsidRDefault="00786F72" w:rsidP="00786F72">
      <w:pPr>
        <w:rPr>
          <w:sz w:val="24"/>
        </w:rPr>
      </w:pPr>
    </w:p>
    <w:p w14:paraId="73D9C3D9" w14:textId="6FC4A9E3" w:rsidR="00786F72" w:rsidRPr="0031212E" w:rsidRDefault="00786F72" w:rsidP="00786F72">
      <w:pPr>
        <w:rPr>
          <w:sz w:val="24"/>
        </w:rPr>
      </w:pPr>
    </w:p>
    <w:p w14:paraId="043B6242" w14:textId="77777777" w:rsidR="00786F72" w:rsidRPr="0031212E" w:rsidRDefault="00786F72" w:rsidP="00786F72">
      <w:pPr>
        <w:rPr>
          <w:sz w:val="24"/>
        </w:rPr>
      </w:pPr>
    </w:p>
    <w:p w14:paraId="75352C5B" w14:textId="77777777" w:rsidR="00786F72" w:rsidRPr="0031212E" w:rsidRDefault="00786F72" w:rsidP="00786F72">
      <w:pPr>
        <w:rPr>
          <w:sz w:val="24"/>
        </w:rPr>
      </w:pPr>
    </w:p>
    <w:p w14:paraId="13F3899C" w14:textId="77777777" w:rsidR="00786F72" w:rsidRPr="0031212E" w:rsidRDefault="00786F72" w:rsidP="00786F72">
      <w:pPr>
        <w:rPr>
          <w:sz w:val="24"/>
        </w:rPr>
      </w:pPr>
    </w:p>
    <w:p w14:paraId="00F2E48A" w14:textId="77777777" w:rsidR="00786F72" w:rsidRPr="0031212E" w:rsidRDefault="00786F72" w:rsidP="00786F72">
      <w:pPr>
        <w:rPr>
          <w:sz w:val="24"/>
        </w:rPr>
      </w:pPr>
    </w:p>
    <w:p w14:paraId="013644D3" w14:textId="77777777" w:rsidR="00786F72" w:rsidRPr="0031212E" w:rsidRDefault="00786F72" w:rsidP="00786F72">
      <w:pPr>
        <w:rPr>
          <w:sz w:val="24"/>
        </w:rPr>
      </w:pPr>
    </w:p>
    <w:p w14:paraId="19FAF918" w14:textId="77777777" w:rsidR="00786F72" w:rsidRPr="0031212E" w:rsidRDefault="00786F72" w:rsidP="00786F72">
      <w:pPr>
        <w:rPr>
          <w:sz w:val="24"/>
        </w:rPr>
      </w:pPr>
    </w:p>
    <w:p w14:paraId="4C32D3A9" w14:textId="77777777" w:rsidR="00786F72" w:rsidRPr="0031212E" w:rsidRDefault="00786F72" w:rsidP="00786F72">
      <w:pPr>
        <w:rPr>
          <w:sz w:val="24"/>
        </w:rPr>
      </w:pPr>
    </w:p>
    <w:p w14:paraId="54EEE5F4" w14:textId="2F400F7D" w:rsidR="00786F72" w:rsidRPr="0031212E" w:rsidRDefault="00786F72" w:rsidP="00786F72">
      <w:pPr>
        <w:rPr>
          <w:sz w:val="24"/>
        </w:rPr>
      </w:pPr>
    </w:p>
    <w:p w14:paraId="6BF8A4D8" w14:textId="77777777" w:rsidR="00786F72" w:rsidRPr="0031212E" w:rsidRDefault="00786F72" w:rsidP="00786F72">
      <w:pPr>
        <w:rPr>
          <w:sz w:val="24"/>
        </w:rPr>
      </w:pPr>
    </w:p>
    <w:p w14:paraId="3CD8DF31" w14:textId="77777777" w:rsidR="00786F72" w:rsidRPr="0031212E" w:rsidRDefault="00786F72" w:rsidP="00786F72">
      <w:pPr>
        <w:rPr>
          <w:sz w:val="24"/>
        </w:rPr>
      </w:pPr>
    </w:p>
    <w:p w14:paraId="66F723DB" w14:textId="77777777" w:rsidR="00786F72" w:rsidRPr="0031212E" w:rsidRDefault="00786F72" w:rsidP="00786F72">
      <w:pPr>
        <w:rPr>
          <w:sz w:val="24"/>
        </w:rPr>
      </w:pPr>
    </w:p>
    <w:p w14:paraId="32276638" w14:textId="77777777" w:rsidR="00786F72" w:rsidRPr="0031212E" w:rsidRDefault="00786F72" w:rsidP="00786F72">
      <w:pPr>
        <w:rPr>
          <w:sz w:val="24"/>
        </w:rPr>
      </w:pPr>
    </w:p>
    <w:p w14:paraId="2C894E22" w14:textId="0C50DD46" w:rsidR="00786F72" w:rsidRPr="0031212E" w:rsidRDefault="00786F72" w:rsidP="00786F72">
      <w:pPr>
        <w:rPr>
          <w:sz w:val="24"/>
        </w:rPr>
      </w:pPr>
    </w:p>
    <w:p w14:paraId="2A873563" w14:textId="77777777" w:rsidR="00786F72" w:rsidRPr="0031212E" w:rsidRDefault="00786F72" w:rsidP="00786F72">
      <w:pPr>
        <w:rPr>
          <w:sz w:val="24"/>
        </w:rPr>
      </w:pPr>
    </w:p>
    <w:p w14:paraId="2017D1F0" w14:textId="77777777" w:rsidR="00786F72" w:rsidRPr="0031212E" w:rsidRDefault="00786F72" w:rsidP="00786F72">
      <w:pPr>
        <w:rPr>
          <w:sz w:val="24"/>
        </w:rPr>
      </w:pPr>
    </w:p>
    <w:p w14:paraId="4CDD95CA" w14:textId="5CB2C082" w:rsidR="00786F72" w:rsidRPr="0031212E" w:rsidRDefault="00786F72" w:rsidP="00786F72">
      <w:pPr>
        <w:rPr>
          <w:sz w:val="24"/>
        </w:rPr>
      </w:pPr>
    </w:p>
    <w:p w14:paraId="1DADEBEF" w14:textId="3F132F4D" w:rsidR="00786F72" w:rsidRDefault="00786F72" w:rsidP="00786F72"/>
    <w:p w14:paraId="3440ECBE" w14:textId="58014902" w:rsidR="00786F72" w:rsidRDefault="00786F72" w:rsidP="00786F72">
      <w:pPr>
        <w:rPr>
          <w:sz w:val="24"/>
        </w:rPr>
      </w:pPr>
    </w:p>
    <w:p w14:paraId="76002938" w14:textId="5E0A6D85" w:rsidR="0081184E" w:rsidRDefault="00A23F4E" w:rsidP="0081184E">
      <w:pPr>
        <w:rPr>
          <w:sz w:val="24"/>
        </w:rPr>
      </w:pPr>
      <w:r>
        <w:rPr>
          <w:noProof/>
        </w:rPr>
        <mc:AlternateContent>
          <mc:Choice Requires="wpg">
            <w:drawing>
              <wp:anchor distT="0" distB="0" distL="114300" distR="114300" simplePos="0" relativeHeight="251674624" behindDoc="0" locked="0" layoutInCell="1" allowOverlap="1" wp14:anchorId="1C620799" wp14:editId="2114C7F0">
                <wp:simplePos x="0" y="0"/>
                <wp:positionH relativeFrom="page">
                  <wp:posOffset>-673100</wp:posOffset>
                </wp:positionH>
                <wp:positionV relativeFrom="paragraph">
                  <wp:posOffset>304165</wp:posOffset>
                </wp:positionV>
                <wp:extent cx="3459480" cy="3665855"/>
                <wp:effectExtent l="0" t="0" r="7620" b="0"/>
                <wp:wrapNone/>
                <wp:docPr id="54" name="Group 54" descr="Hexagonal shapes"/>
                <wp:cNvGraphicFramePr/>
                <a:graphic xmlns:a="http://schemas.openxmlformats.org/drawingml/2006/main">
                  <a:graphicData uri="http://schemas.microsoft.com/office/word/2010/wordprocessingGroup">
                    <wpg:wgp>
                      <wpg:cNvGrpSpPr/>
                      <wpg:grpSpPr>
                        <a:xfrm rot="10800000">
                          <a:off x="0" y="0"/>
                          <a:ext cx="3459480" cy="3665855"/>
                          <a:chOff x="0" y="0"/>
                          <a:chExt cx="4363142" cy="4778829"/>
                        </a:xfrm>
                      </wpg:grpSpPr>
                      <pic:pic xmlns:pic="http://schemas.openxmlformats.org/drawingml/2006/picture">
                        <pic:nvPicPr>
                          <pic:cNvPr id="55" name="Graphic 55" descr="hexagon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831272" y="0"/>
                            <a:ext cx="3531870" cy="4088130"/>
                          </a:xfrm>
                          <a:prstGeom prst="rect">
                            <a:avLst/>
                          </a:prstGeom>
                        </pic:spPr>
                      </pic:pic>
                      <pic:pic xmlns:pic="http://schemas.openxmlformats.org/drawingml/2006/picture">
                        <pic:nvPicPr>
                          <pic:cNvPr id="56" name="Graphic 56"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320633" y="1080655"/>
                            <a:ext cx="2771775" cy="3203575"/>
                          </a:xfrm>
                          <a:prstGeom prst="rect">
                            <a:avLst/>
                          </a:prstGeom>
                        </pic:spPr>
                      </pic:pic>
                      <pic:pic xmlns:pic="http://schemas.openxmlformats.org/drawingml/2006/picture">
                        <pic:nvPicPr>
                          <pic:cNvPr id="57" name="Graphic 57"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2256312"/>
                            <a:ext cx="1583055" cy="1832610"/>
                          </a:xfrm>
                          <a:prstGeom prst="rect">
                            <a:avLst/>
                          </a:prstGeom>
                        </pic:spPr>
                      </pic:pic>
                      <pic:pic xmlns:pic="http://schemas.openxmlformats.org/drawingml/2006/picture">
                        <pic:nvPicPr>
                          <pic:cNvPr id="58" name="Graphic 58"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CE60983" id="Group 54" o:spid="_x0000_s1026" alt="Hexagonal shapes" style="position:absolute;margin-left:-53pt;margin-top:23.95pt;width:272.4pt;height:288.65pt;rotation:180;z-index:251674624;mso-position-horizont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VQmAAAY6PVmHooTACAsdFqTD0UJgDA2Gg1ph4K&#10;EwBgbLQaUw+FCQAwN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">
                <v:shape id="Graphic 55"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">
                  <v:imagedata r:id="rId42" o:title="hexagon 1"/>
                </v:shape>
                <v:shape id="Graphic 56"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">
                  <v:imagedata r:id="rId43" o:title="hexagon 2"/>
                </v:shape>
                <v:shape id="Graphic 57"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">
                  <v:imagedata r:id="rId44" o:title="hexagon 4"/>
                </v:shape>
                <v:shape id="Graphic 58"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">
                  <v:imagedata r:id="rId45" o:title="hexagon 3"/>
                </v:shape>
                <w10:wrap anchorx="page"/>
              </v:group>
            </w:pict>
          </mc:Fallback>
        </mc:AlternateContent>
      </w:r>
    </w:p>
    <w:p w14:paraId="2427D4FD" w14:textId="77777777" w:rsidR="0081184E" w:rsidRPr="0081184E" w:rsidRDefault="0081184E" w:rsidP="0081184E">
      <w:pPr>
        <w:tabs>
          <w:tab w:val="left" w:pos="6960"/>
        </w:tabs>
        <w:rPr>
          <w:sz w:val="24"/>
        </w:rPr>
      </w:pPr>
      <w:r>
        <w:rPr>
          <w:sz w:val="24"/>
        </w:rPr>
        <w:tab/>
      </w:r>
    </w:p>
    <w:tbl>
      <w:tblPr>
        <w:tblStyle w:val="PlainTable4"/>
        <w:tblpPr w:leftFromText="180" w:rightFromText="180" w:vertAnchor="page" w:horzAnchor="margin" w:tblpY="2161"/>
        <w:tblW w:w="9485" w:type="dxa"/>
        <w:tblLayout w:type="fixed"/>
        <w:tblLook w:val="04A0" w:firstRow="1" w:lastRow="0" w:firstColumn="1" w:lastColumn="0" w:noHBand="0" w:noVBand="1"/>
      </w:tblPr>
      <w:tblGrid>
        <w:gridCol w:w="9485"/>
      </w:tblGrid>
      <w:tr w:rsidR="0081184E" w14:paraId="0E553B63" w14:textId="77777777" w:rsidTr="00F416E3">
        <w:trPr>
          <w:cnfStyle w:val="100000000000" w:firstRow="1" w:lastRow="0" w:firstColumn="0" w:lastColumn="0" w:oddVBand="0" w:evenVBand="0" w:oddHBand="0"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9485" w:type="dxa"/>
          </w:tcPr>
          <w:p w14:paraId="15AFA4E2" w14:textId="77777777" w:rsidR="0081184E" w:rsidRPr="00B903A7" w:rsidRDefault="0081184E" w:rsidP="00F416E3">
            <w:pPr>
              <w:pStyle w:val="Title"/>
              <w:rPr>
                <w:b/>
              </w:rPr>
            </w:pPr>
            <w:r>
              <w:rPr>
                <w:noProof/>
                <w14:ligatures w14:val="none"/>
                <w14:cntxtAlts w14:val="0"/>
              </w:rPr>
              <w:lastRenderedPageBreak/>
              <mc:AlternateContent>
                <mc:Choice Requires="wps">
                  <w:drawing>
                    <wp:inline distT="0" distB="0" distL="0" distR="0" wp14:anchorId="67DC3DE9" wp14:editId="6CEDB796">
                      <wp:extent cx="3779520" cy="410308"/>
                      <wp:effectExtent l="0" t="0" r="0" b="8890"/>
                      <wp:docPr id="187" name="Text Box 187"/>
                      <wp:cNvGraphicFramePr/>
                      <a:graphic xmlns:a="http://schemas.openxmlformats.org/drawingml/2006/main">
                        <a:graphicData uri="http://schemas.microsoft.com/office/word/2010/wordprocessingShape">
                          <wps:wsp>
                            <wps:cNvSpPr txBox="1"/>
                            <wps:spPr>
                              <a:xfrm>
                                <a:off x="0" y="0"/>
                                <a:ext cx="3779520" cy="4103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22A4AF" w14:textId="156F52D4" w:rsidR="009104A0" w:rsidRPr="00B903A7" w:rsidRDefault="009104A0" w:rsidP="0081184E">
                                  <w:pPr>
                                    <w:pStyle w:val="Title"/>
                                  </w:pPr>
                                  <w:r>
                                    <w:t>Classes (Continued)</w:t>
                                  </w:r>
                                </w:p>
                                <w:p w14:paraId="77149EF1" w14:textId="77777777" w:rsidR="009104A0" w:rsidRDefault="009104A0" w:rsidP="0081184E">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DC3DE9" id="Text Box 187" o:spid="_x0000_s1050" type="#_x0000_t202" style="width:297.6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" filled="f" stroked="f">
                      <v:textbox>
                        <w:txbxContent>
                          <w:p w14:paraId="2722A4AF" w14:textId="156F52D4" w:rsidR="009104A0" w:rsidRPr="00B903A7" w:rsidRDefault="009104A0" w:rsidP="0081184E">
                            <w:pPr>
                              <w:pStyle w:val="Title"/>
                            </w:pPr>
                            <w:r>
                              <w:t>Classes (Continued)</w:t>
                            </w:r>
                          </w:p>
                          <w:p w14:paraId="77149EF1" w14:textId="77777777" w:rsidR="009104A0" w:rsidRDefault="009104A0" w:rsidP="0081184E">
                            <w:pPr>
                              <w:pStyle w:val="Title"/>
                            </w:pPr>
                          </w:p>
                        </w:txbxContent>
                      </v:textbox>
                      <w10:anchorlock/>
                    </v:shape>
                  </w:pict>
                </mc:Fallback>
              </mc:AlternateContent>
            </w:r>
          </w:p>
        </w:tc>
      </w:tr>
      <w:tr w:rsidR="0081184E" w14:paraId="3AE3B043" w14:textId="77777777" w:rsidTr="00F416E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9485" w:type="dxa"/>
            <w:tcBorders>
              <w:bottom w:val="single" w:sz="4" w:space="0" w:color="5B63B7" w:themeColor="text2" w:themeTint="99"/>
            </w:tcBorders>
            <w:shd w:val="clear" w:color="auto" w:fill="auto"/>
          </w:tcPr>
          <w:p w14:paraId="76D3EACD" w14:textId="77777777" w:rsidR="0081184E" w:rsidRPr="00B903A7" w:rsidRDefault="0081184E" w:rsidP="00F416E3">
            <w:pPr>
              <w:pStyle w:val="Subtitle"/>
              <w:rPr>
                <w:b/>
              </w:rPr>
            </w:pPr>
            <w:r>
              <w:rPr>
                <w:noProof/>
              </w:rPr>
              <mc:AlternateContent>
                <mc:Choice Requires="wps">
                  <w:drawing>
                    <wp:inline distT="0" distB="0" distL="0" distR="0" wp14:anchorId="3F29AA4F" wp14:editId="5B0627DC">
                      <wp:extent cx="6202680" cy="294103"/>
                      <wp:effectExtent l="0" t="0" r="0" b="0"/>
                      <wp:docPr id="188" name="Text Box 188"/>
                      <wp:cNvGraphicFramePr/>
                      <a:graphic xmlns:a="http://schemas.openxmlformats.org/drawingml/2006/main">
                        <a:graphicData uri="http://schemas.microsoft.com/office/word/2010/wordprocessingShape">
                          <wps:wsp>
                            <wps:cNvSpPr txBox="1"/>
                            <wps:spPr>
                              <a:xfrm>
                                <a:off x="0" y="0"/>
                                <a:ext cx="6202680" cy="2941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A68387" w14:textId="7B7534E8" w:rsidR="009104A0" w:rsidRPr="009823B0" w:rsidRDefault="009104A0" w:rsidP="0081184E">
                                  <w:pPr>
                                    <w:pStyle w:val="Subtitle"/>
                                  </w:pPr>
                                  <w:r>
                                    <w:t>Animal Adoption Application Classes: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29AA4F" id="Text Box 188" o:spid="_x0000_s1051" type="#_x0000_t202" style="width:488.4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" filled="f" stroked="f">
                      <v:textbox>
                        <w:txbxContent>
                          <w:p w14:paraId="61A68387" w14:textId="7B7534E8" w:rsidR="009104A0" w:rsidRPr="009823B0" w:rsidRDefault="009104A0" w:rsidP="0081184E">
                            <w:pPr>
                              <w:pStyle w:val="Subtitle"/>
                            </w:pPr>
                            <w:r>
                              <w:t>Animal Adoption Application Classes: View</w:t>
                            </w:r>
                          </w:p>
                        </w:txbxContent>
                      </v:textbox>
                      <w10:anchorlock/>
                    </v:shape>
                  </w:pict>
                </mc:Fallback>
              </mc:AlternateContent>
            </w:r>
          </w:p>
        </w:tc>
      </w:tr>
      <w:tr w:rsidR="0081184E" w:rsidRPr="004F53E9" w14:paraId="7B4B58E6" w14:textId="77777777" w:rsidTr="00F416E3">
        <w:trPr>
          <w:trHeight w:val="8510"/>
        </w:trPr>
        <w:tc>
          <w:tcPr>
            <w:cnfStyle w:val="001000000000" w:firstRow="0" w:lastRow="0" w:firstColumn="1" w:lastColumn="0" w:oddVBand="0" w:evenVBand="0" w:oddHBand="0" w:evenHBand="0" w:firstRowFirstColumn="0" w:firstRowLastColumn="0" w:lastRowFirstColumn="0" w:lastRowLastColumn="0"/>
            <w:tcW w:w="9485" w:type="dxa"/>
            <w:tcBorders>
              <w:top w:val="single" w:sz="4" w:space="0" w:color="5B63B7" w:themeColor="text2" w:themeTint="99"/>
              <w:bottom w:val="single" w:sz="4" w:space="0" w:color="5B63B7" w:themeColor="text2" w:themeTint="99"/>
            </w:tcBorders>
          </w:tcPr>
          <w:p w14:paraId="4BEDC27F" w14:textId="77777777" w:rsidR="0081184E" w:rsidRPr="0031212E" w:rsidRDefault="0081184E" w:rsidP="00F416E3">
            <w:pPr>
              <w:jc w:val="center"/>
            </w:pPr>
            <w:r>
              <w:rPr>
                <w:noProof/>
              </w:rPr>
              <mc:AlternateContent>
                <mc:Choice Requires="wps">
                  <w:drawing>
                    <wp:inline distT="0" distB="0" distL="0" distR="0" wp14:anchorId="4B4722C4" wp14:editId="061EBB34">
                      <wp:extent cx="6060831" cy="5966460"/>
                      <wp:effectExtent l="0" t="0" r="0" b="0"/>
                      <wp:docPr id="189" name="Text Box 189"/>
                      <wp:cNvGraphicFramePr/>
                      <a:graphic xmlns:a="http://schemas.openxmlformats.org/drawingml/2006/main">
                        <a:graphicData uri="http://schemas.microsoft.com/office/word/2010/wordprocessingShape">
                          <wps:wsp>
                            <wps:cNvSpPr txBox="1"/>
                            <wps:spPr>
                              <a:xfrm>
                                <a:off x="0" y="0"/>
                                <a:ext cx="6060831" cy="5966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39B876" w14:textId="31414DB1" w:rsidR="009104A0" w:rsidRDefault="009104A0" w:rsidP="0081184E">
                                  <w:pPr>
                                    <w:spacing w:after="0"/>
                                  </w:pPr>
                                </w:p>
                                <w:tbl>
                                  <w:tblPr>
                                    <w:tblStyle w:val="GridTable6Colorful-Accent1"/>
                                    <w:tblW w:w="0" w:type="auto"/>
                                    <w:tblInd w:w="-5" w:type="dxa"/>
                                    <w:tblLook w:val="04A0" w:firstRow="1" w:lastRow="0" w:firstColumn="1" w:lastColumn="0" w:noHBand="0" w:noVBand="1"/>
                                  </w:tblPr>
                                  <w:tblGrid>
                                    <w:gridCol w:w="1722"/>
                                    <w:gridCol w:w="4303"/>
                                    <w:gridCol w:w="3088"/>
                                  </w:tblGrid>
                                  <w:tr w:rsidR="009104A0" w:rsidRPr="00B52A5D" w14:paraId="15247D67" w14:textId="77777777" w:rsidTr="00852ACE">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8959" w:type="dxa"/>
                                        <w:gridSpan w:val="3"/>
                                      </w:tcPr>
                                      <w:p w14:paraId="2E51D9FD" w14:textId="77777777" w:rsidR="009104A0" w:rsidRPr="00B52A5D" w:rsidRDefault="009104A0" w:rsidP="00337854">
                                        <w:pPr>
                                          <w:jc w:val="center"/>
                                          <w:rPr>
                                            <w:sz w:val="32"/>
                                            <w:szCs w:val="32"/>
                                          </w:rPr>
                                        </w:pPr>
                                        <w:r w:rsidRPr="00B52A5D">
                                          <w:rPr>
                                            <w:sz w:val="32"/>
                                            <w:szCs w:val="32"/>
                                          </w:rPr>
                                          <w:t>View Classes</w:t>
                                        </w:r>
                                      </w:p>
                                    </w:tc>
                                  </w:tr>
                                  <w:tr w:rsidR="009104A0" w:rsidRPr="00B52A5D" w14:paraId="71314187" w14:textId="77777777" w:rsidTr="00852AC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59" w:type="dxa"/>
                                        <w:gridSpan w:val="3"/>
                                        <w:shd w:val="clear" w:color="auto" w:fill="90A1CF" w:themeFill="accent1" w:themeFillTint="99"/>
                                      </w:tcPr>
                                      <w:p w14:paraId="33EB9EA0" w14:textId="77777777" w:rsidR="009104A0" w:rsidRPr="00B52A5D" w:rsidRDefault="009104A0" w:rsidP="00337854">
                                        <w:pPr>
                                          <w:jc w:val="center"/>
                                          <w:rPr>
                                            <w:sz w:val="28"/>
                                            <w:szCs w:val="28"/>
                                          </w:rPr>
                                        </w:pPr>
                                        <w:r w:rsidRPr="00B52A5D">
                                          <w:rPr>
                                            <w:sz w:val="28"/>
                                            <w:szCs w:val="28"/>
                                          </w:rPr>
                                          <w:t>Main</w:t>
                                        </w:r>
                                      </w:p>
                                    </w:tc>
                                  </w:tr>
                                  <w:tr w:rsidR="009104A0" w14:paraId="45F26482" w14:textId="77777777" w:rsidTr="00852ACE">
                                    <w:trPr>
                                      <w:trHeight w:val="275"/>
                                    </w:trPr>
                                    <w:tc>
                                      <w:tcPr>
                                        <w:cnfStyle w:val="001000000000" w:firstRow="0" w:lastRow="0" w:firstColumn="1" w:lastColumn="0" w:oddVBand="0" w:evenVBand="0" w:oddHBand="0" w:evenHBand="0" w:firstRowFirstColumn="0" w:firstRowLastColumn="0" w:lastRowFirstColumn="0" w:lastRowLastColumn="0"/>
                                        <w:tcW w:w="1704" w:type="dxa"/>
                                        <w:shd w:val="clear" w:color="auto" w:fill="B5C0DF" w:themeFill="accent1" w:themeFillTint="66"/>
                                      </w:tcPr>
                                      <w:p w14:paraId="09ABDD58" w14:textId="77777777" w:rsidR="009104A0" w:rsidRPr="00B52A5D" w:rsidRDefault="009104A0" w:rsidP="00337854">
                                        <w:pPr>
                                          <w:rPr>
                                            <w:b w:val="0"/>
                                            <w:i/>
                                          </w:rPr>
                                        </w:pPr>
                                        <w:r>
                                          <w:rPr>
                                            <w:b w:val="0"/>
                                            <w:i/>
                                          </w:rPr>
                                          <w:t>Name</w:t>
                                        </w:r>
                                      </w:p>
                                    </w:tc>
                                    <w:tc>
                                      <w:tcPr>
                                        <w:tcW w:w="4167" w:type="dxa"/>
                                        <w:shd w:val="clear" w:color="auto" w:fill="B5C0DF" w:themeFill="accent1" w:themeFillTint="66"/>
                                      </w:tcPr>
                                      <w:p w14:paraId="215731D7" w14:textId="77777777" w:rsidR="009104A0" w:rsidRPr="00B52A5D" w:rsidRDefault="009104A0" w:rsidP="00337854">
                                        <w:pPr>
                                          <w:cnfStyle w:val="000000000000" w:firstRow="0" w:lastRow="0" w:firstColumn="0" w:lastColumn="0" w:oddVBand="0" w:evenVBand="0" w:oddHBand="0" w:evenHBand="0" w:firstRowFirstColumn="0" w:firstRowLastColumn="0" w:lastRowFirstColumn="0" w:lastRowLastColumn="0"/>
                                          <w:rPr>
                                            <w:i/>
                                          </w:rPr>
                                        </w:pPr>
                                        <w:r>
                                          <w:rPr>
                                            <w:i/>
                                          </w:rPr>
                                          <w:t>Location</w:t>
                                        </w:r>
                                      </w:p>
                                    </w:tc>
                                    <w:tc>
                                      <w:tcPr>
                                        <w:tcW w:w="3087" w:type="dxa"/>
                                        <w:shd w:val="clear" w:color="auto" w:fill="B5C0DF" w:themeFill="accent1" w:themeFillTint="66"/>
                                      </w:tcPr>
                                      <w:p w14:paraId="291FD9C7"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rPr>
                                            <w:i/>
                                          </w:rPr>
                                        </w:pPr>
                                        <w:r>
                                          <w:rPr>
                                            <w:i/>
                                          </w:rPr>
                                          <w:t>Description</w:t>
                                        </w:r>
                                      </w:p>
                                    </w:tc>
                                  </w:tr>
                                  <w:tr w:rsidR="009104A0" w14:paraId="4E85EA5F" w14:textId="77777777" w:rsidTr="00852ACE">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704" w:type="dxa"/>
                                      </w:tcPr>
                                      <w:p w14:paraId="7F06B86C" w14:textId="77777777" w:rsidR="009104A0" w:rsidRDefault="009104A0" w:rsidP="00337854">
                                        <w:pPr>
                                          <w:rPr>
                                            <w:b w:val="0"/>
                                          </w:rPr>
                                        </w:pPr>
                                        <w:r>
                                          <w:rPr>
                                            <w:b w:val="0"/>
                                          </w:rPr>
                                          <w:t>Index</w:t>
                                        </w:r>
                                      </w:p>
                                    </w:tc>
                                    <w:tc>
                                      <w:tcPr>
                                        <w:tcW w:w="4167" w:type="dxa"/>
                                      </w:tcPr>
                                      <w:p w14:paraId="3FDE0856" w14:textId="77777777" w:rsidR="009104A0" w:rsidRPr="00852ACE" w:rsidRDefault="009104A0" w:rsidP="00337854">
                                        <w:pPr>
                                          <w:cnfStyle w:val="000000100000" w:firstRow="0" w:lastRow="0" w:firstColumn="0" w:lastColumn="0" w:oddVBand="0" w:evenVBand="0" w:oddHBand="1" w:evenHBand="0" w:firstRowFirstColumn="0" w:firstRowLastColumn="0" w:lastRowFirstColumn="0" w:lastRowLastColumn="0"/>
                                          <w:rPr>
                                            <w:sz w:val="20"/>
                                            <w:szCs w:val="20"/>
                                          </w:rPr>
                                        </w:pPr>
                                        <w:r w:rsidRPr="00852ACE">
                                          <w:rPr>
                                            <w:sz w:val="20"/>
                                            <w:szCs w:val="20"/>
                                          </w:rPr>
                                          <w:t>view/</w:t>
                                        </w:r>
                                        <w:proofErr w:type="spellStart"/>
                                        <w:r w:rsidRPr="00852ACE">
                                          <w:rPr>
                                            <w:sz w:val="20"/>
                                            <w:szCs w:val="20"/>
                                          </w:rPr>
                                          <w:t>index.class.php</w:t>
                                        </w:r>
                                        <w:proofErr w:type="spellEnd"/>
                                      </w:p>
                                    </w:tc>
                                    <w:tc>
                                      <w:tcPr>
                                        <w:tcW w:w="3087" w:type="dxa"/>
                                      </w:tcPr>
                                      <w:p w14:paraId="43F2A3E2"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t>Parent class of all View classes</w:t>
                                        </w:r>
                                      </w:p>
                                    </w:tc>
                                  </w:tr>
                                  <w:tr w:rsidR="009104A0" w14:paraId="791C1DF1" w14:textId="77777777" w:rsidTr="00852ACE">
                                    <w:trPr>
                                      <w:trHeight w:val="275"/>
                                    </w:trPr>
                                    <w:tc>
                                      <w:tcPr>
                                        <w:cnfStyle w:val="001000000000" w:firstRow="0" w:lastRow="0" w:firstColumn="1" w:lastColumn="0" w:oddVBand="0" w:evenVBand="0" w:oddHBand="0" w:evenHBand="0" w:firstRowFirstColumn="0" w:firstRowLastColumn="0" w:lastRowFirstColumn="0" w:lastRowLastColumn="0"/>
                                        <w:tcW w:w="1704" w:type="dxa"/>
                                      </w:tcPr>
                                      <w:p w14:paraId="027D0D1E" w14:textId="77777777" w:rsidR="009104A0" w:rsidRPr="00B52A5D" w:rsidRDefault="009104A0" w:rsidP="00337854">
                                        <w:pPr>
                                          <w:rPr>
                                            <w:b w:val="0"/>
                                          </w:rPr>
                                        </w:pPr>
                                        <w:r>
                                          <w:rPr>
                                            <w:b w:val="0"/>
                                          </w:rPr>
                                          <w:t>Home</w:t>
                                        </w:r>
                                      </w:p>
                                    </w:tc>
                                    <w:tc>
                                      <w:tcPr>
                                        <w:tcW w:w="4167" w:type="dxa"/>
                                      </w:tcPr>
                                      <w:p w14:paraId="126CD9C5" w14:textId="77777777" w:rsidR="009104A0" w:rsidRPr="00852ACE" w:rsidRDefault="009104A0" w:rsidP="00337854">
                                        <w:pPr>
                                          <w:cnfStyle w:val="000000000000" w:firstRow="0" w:lastRow="0" w:firstColumn="0" w:lastColumn="0" w:oddVBand="0" w:evenVBand="0" w:oddHBand="0" w:evenHBand="0" w:firstRowFirstColumn="0" w:firstRowLastColumn="0" w:lastRowFirstColumn="0" w:lastRowLastColumn="0"/>
                                          <w:rPr>
                                            <w:sz w:val="20"/>
                                            <w:szCs w:val="20"/>
                                          </w:rPr>
                                        </w:pPr>
                                        <w:r w:rsidRPr="00852ACE">
                                          <w:rPr>
                                            <w:sz w:val="20"/>
                                            <w:szCs w:val="20"/>
                                          </w:rPr>
                                          <w:t>view/</w:t>
                                        </w:r>
                                        <w:proofErr w:type="spellStart"/>
                                        <w:r w:rsidRPr="00852ACE">
                                          <w:rPr>
                                            <w:sz w:val="20"/>
                                            <w:szCs w:val="20"/>
                                          </w:rPr>
                                          <w:t>home.class.php</w:t>
                                        </w:r>
                                        <w:proofErr w:type="spellEnd"/>
                                      </w:p>
                                    </w:tc>
                                    <w:tc>
                                      <w:tcPr>
                                        <w:tcW w:w="3087" w:type="dxa"/>
                                      </w:tcPr>
                                      <w:p w14:paraId="74EB11F0"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t>Home Page</w:t>
                                        </w:r>
                                      </w:p>
                                    </w:tc>
                                  </w:tr>
                                  <w:tr w:rsidR="009104A0" w14:paraId="28FCA0B3" w14:textId="77777777" w:rsidTr="00852ACE">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704" w:type="dxa"/>
                                      </w:tcPr>
                                      <w:p w14:paraId="46B5AD32" w14:textId="77777777" w:rsidR="009104A0" w:rsidRPr="00B52A5D" w:rsidRDefault="009104A0" w:rsidP="00337854">
                                        <w:pPr>
                                          <w:rPr>
                                            <w:b w:val="0"/>
                                          </w:rPr>
                                        </w:pPr>
                                        <w:r w:rsidRPr="00B52A5D">
                                          <w:rPr>
                                            <w:b w:val="0"/>
                                          </w:rPr>
                                          <w:t>About</w:t>
                                        </w:r>
                                      </w:p>
                                    </w:tc>
                                    <w:tc>
                                      <w:tcPr>
                                        <w:tcW w:w="4167" w:type="dxa"/>
                                      </w:tcPr>
                                      <w:p w14:paraId="42C240BD" w14:textId="77777777" w:rsidR="009104A0" w:rsidRPr="00852ACE" w:rsidRDefault="009104A0" w:rsidP="00337854">
                                        <w:pPr>
                                          <w:cnfStyle w:val="000000100000" w:firstRow="0" w:lastRow="0" w:firstColumn="0" w:lastColumn="0" w:oddVBand="0" w:evenVBand="0" w:oddHBand="1" w:evenHBand="0" w:firstRowFirstColumn="0" w:firstRowLastColumn="0" w:lastRowFirstColumn="0" w:lastRowLastColumn="0"/>
                                          <w:rPr>
                                            <w:sz w:val="20"/>
                                            <w:szCs w:val="20"/>
                                          </w:rPr>
                                        </w:pPr>
                                        <w:r w:rsidRPr="00852ACE">
                                          <w:rPr>
                                            <w:sz w:val="20"/>
                                            <w:szCs w:val="20"/>
                                          </w:rPr>
                                          <w:t>view/</w:t>
                                        </w:r>
                                        <w:proofErr w:type="spellStart"/>
                                        <w:r w:rsidRPr="00852ACE">
                                          <w:rPr>
                                            <w:sz w:val="20"/>
                                            <w:szCs w:val="20"/>
                                          </w:rPr>
                                          <w:t>about.class.php</w:t>
                                        </w:r>
                                        <w:proofErr w:type="spellEnd"/>
                                      </w:p>
                                    </w:tc>
                                    <w:tc>
                                      <w:tcPr>
                                        <w:tcW w:w="3087" w:type="dxa"/>
                                      </w:tcPr>
                                      <w:p w14:paraId="313A69E1"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t>About Page</w:t>
                                        </w:r>
                                      </w:p>
                                    </w:tc>
                                  </w:tr>
                                  <w:tr w:rsidR="009104A0" w14:paraId="312821BA" w14:textId="77777777" w:rsidTr="00852ACE">
                                    <w:trPr>
                                      <w:trHeight w:val="275"/>
                                    </w:trPr>
                                    <w:tc>
                                      <w:tcPr>
                                        <w:cnfStyle w:val="001000000000" w:firstRow="0" w:lastRow="0" w:firstColumn="1" w:lastColumn="0" w:oddVBand="0" w:evenVBand="0" w:oddHBand="0" w:evenHBand="0" w:firstRowFirstColumn="0" w:firstRowLastColumn="0" w:lastRowFirstColumn="0" w:lastRowLastColumn="0"/>
                                        <w:tcW w:w="1704" w:type="dxa"/>
                                      </w:tcPr>
                                      <w:p w14:paraId="7EADC332" w14:textId="77777777" w:rsidR="009104A0" w:rsidRPr="00B52A5D" w:rsidRDefault="009104A0" w:rsidP="00337854">
                                        <w:pPr>
                                          <w:rPr>
                                            <w:b w:val="0"/>
                                          </w:rPr>
                                        </w:pPr>
                                        <w:r>
                                          <w:rPr>
                                            <w:b w:val="0"/>
                                          </w:rPr>
                                          <w:t>Contact</w:t>
                                        </w:r>
                                      </w:p>
                                    </w:tc>
                                    <w:tc>
                                      <w:tcPr>
                                        <w:tcW w:w="4167" w:type="dxa"/>
                                      </w:tcPr>
                                      <w:p w14:paraId="6B266300" w14:textId="77777777" w:rsidR="009104A0" w:rsidRPr="00852ACE" w:rsidRDefault="009104A0" w:rsidP="00337854">
                                        <w:pPr>
                                          <w:cnfStyle w:val="000000000000" w:firstRow="0" w:lastRow="0" w:firstColumn="0" w:lastColumn="0" w:oddVBand="0" w:evenVBand="0" w:oddHBand="0" w:evenHBand="0" w:firstRowFirstColumn="0" w:firstRowLastColumn="0" w:lastRowFirstColumn="0" w:lastRowLastColumn="0"/>
                                          <w:rPr>
                                            <w:sz w:val="20"/>
                                            <w:szCs w:val="20"/>
                                          </w:rPr>
                                        </w:pPr>
                                        <w:r w:rsidRPr="00852ACE">
                                          <w:rPr>
                                            <w:sz w:val="20"/>
                                            <w:szCs w:val="20"/>
                                          </w:rPr>
                                          <w:t>view/</w:t>
                                        </w:r>
                                        <w:proofErr w:type="spellStart"/>
                                        <w:r w:rsidRPr="00852ACE">
                                          <w:rPr>
                                            <w:sz w:val="20"/>
                                            <w:szCs w:val="20"/>
                                          </w:rPr>
                                          <w:t>contact.class.php</w:t>
                                        </w:r>
                                        <w:proofErr w:type="spellEnd"/>
                                      </w:p>
                                    </w:tc>
                                    <w:tc>
                                      <w:tcPr>
                                        <w:tcW w:w="3087" w:type="dxa"/>
                                      </w:tcPr>
                                      <w:p w14:paraId="3AB0F15C"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t>Contact page</w:t>
                                        </w:r>
                                      </w:p>
                                    </w:tc>
                                  </w:tr>
                                  <w:tr w:rsidR="009104A0" w:rsidRPr="00B52A5D" w14:paraId="59A4A9B0" w14:textId="77777777" w:rsidTr="00852AC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59" w:type="dxa"/>
                                        <w:gridSpan w:val="3"/>
                                        <w:shd w:val="clear" w:color="auto" w:fill="90A1CF" w:themeFill="accent1" w:themeFillTint="99"/>
                                      </w:tcPr>
                                      <w:p w14:paraId="6BA2A519" w14:textId="77777777" w:rsidR="009104A0" w:rsidRPr="00B52A5D" w:rsidRDefault="009104A0" w:rsidP="00337854">
                                        <w:pPr>
                                          <w:jc w:val="center"/>
                                          <w:rPr>
                                            <w:sz w:val="28"/>
                                            <w:szCs w:val="28"/>
                                          </w:rPr>
                                        </w:pPr>
                                        <w:r w:rsidRPr="00B52A5D">
                                          <w:rPr>
                                            <w:sz w:val="28"/>
                                            <w:szCs w:val="28"/>
                                          </w:rPr>
                                          <w:t>Animal</w:t>
                                        </w:r>
                                      </w:p>
                                    </w:tc>
                                  </w:tr>
                                  <w:tr w:rsidR="009104A0" w14:paraId="5457E107" w14:textId="77777777" w:rsidTr="00852ACE">
                                    <w:trPr>
                                      <w:trHeight w:val="275"/>
                                    </w:trPr>
                                    <w:tc>
                                      <w:tcPr>
                                        <w:cnfStyle w:val="001000000000" w:firstRow="0" w:lastRow="0" w:firstColumn="1" w:lastColumn="0" w:oddVBand="0" w:evenVBand="0" w:oddHBand="0" w:evenHBand="0" w:firstRowFirstColumn="0" w:firstRowLastColumn="0" w:lastRowFirstColumn="0" w:lastRowLastColumn="0"/>
                                        <w:tcW w:w="1704" w:type="dxa"/>
                                        <w:shd w:val="clear" w:color="auto" w:fill="B5C0DF" w:themeFill="accent1" w:themeFillTint="66"/>
                                      </w:tcPr>
                                      <w:p w14:paraId="1D0EBDA6" w14:textId="77777777" w:rsidR="009104A0" w:rsidRDefault="009104A0" w:rsidP="00337854">
                                        <w:pPr>
                                          <w:rPr>
                                            <w:b w:val="0"/>
                                          </w:rPr>
                                        </w:pPr>
                                        <w:r>
                                          <w:rPr>
                                            <w:b w:val="0"/>
                                            <w:i/>
                                          </w:rPr>
                                          <w:t>Name</w:t>
                                        </w:r>
                                      </w:p>
                                    </w:tc>
                                    <w:tc>
                                      <w:tcPr>
                                        <w:tcW w:w="4167" w:type="dxa"/>
                                        <w:shd w:val="clear" w:color="auto" w:fill="B5C0DF" w:themeFill="accent1" w:themeFillTint="66"/>
                                      </w:tcPr>
                                      <w:p w14:paraId="598E54AE"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rPr>
                                            <w:i/>
                                          </w:rPr>
                                          <w:t>Location</w:t>
                                        </w:r>
                                      </w:p>
                                    </w:tc>
                                    <w:tc>
                                      <w:tcPr>
                                        <w:tcW w:w="3087" w:type="dxa"/>
                                        <w:shd w:val="clear" w:color="auto" w:fill="B5C0DF" w:themeFill="accent1" w:themeFillTint="66"/>
                                      </w:tcPr>
                                      <w:p w14:paraId="44538D13"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rPr>
                                            <w:i/>
                                          </w:rPr>
                                          <w:t>Description</w:t>
                                        </w:r>
                                      </w:p>
                                    </w:tc>
                                  </w:tr>
                                  <w:tr w:rsidR="009104A0" w14:paraId="4EDCE91F" w14:textId="77777777" w:rsidTr="00852ACE">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704" w:type="dxa"/>
                                      </w:tcPr>
                                      <w:p w14:paraId="4A609C30" w14:textId="77777777" w:rsidR="009104A0" w:rsidRDefault="009104A0" w:rsidP="00337854">
                                        <w:pPr>
                                          <w:rPr>
                                            <w:b w:val="0"/>
                                          </w:rPr>
                                        </w:pPr>
                                        <w:r>
                                          <w:rPr>
                                            <w:b w:val="0"/>
                                          </w:rPr>
                                          <w:t>Index</w:t>
                                        </w:r>
                                      </w:p>
                                    </w:tc>
                                    <w:tc>
                                      <w:tcPr>
                                        <w:tcW w:w="4167" w:type="dxa"/>
                                      </w:tcPr>
                                      <w:p w14:paraId="7754C4B0" w14:textId="77777777" w:rsidR="009104A0" w:rsidRPr="00852ACE" w:rsidRDefault="009104A0" w:rsidP="00337854">
                                        <w:pPr>
                                          <w:cnfStyle w:val="000000100000" w:firstRow="0" w:lastRow="0" w:firstColumn="0" w:lastColumn="0" w:oddVBand="0" w:evenVBand="0" w:oddHBand="1" w:evenHBand="0" w:firstRowFirstColumn="0" w:firstRowLastColumn="0" w:lastRowFirstColumn="0" w:lastRowLastColumn="0"/>
                                          <w:rPr>
                                            <w:sz w:val="20"/>
                                            <w:szCs w:val="20"/>
                                          </w:rPr>
                                        </w:pPr>
                                        <w:r w:rsidRPr="00852ACE">
                                          <w:rPr>
                                            <w:sz w:val="20"/>
                                            <w:szCs w:val="20"/>
                                          </w:rPr>
                                          <w:t>view/animal/</w:t>
                                        </w:r>
                                        <w:proofErr w:type="spellStart"/>
                                        <w:r w:rsidRPr="00852ACE">
                                          <w:rPr>
                                            <w:sz w:val="20"/>
                                            <w:szCs w:val="20"/>
                                          </w:rPr>
                                          <w:t>animal_index_view.class.php</w:t>
                                        </w:r>
                                        <w:proofErr w:type="spellEnd"/>
                                      </w:p>
                                    </w:tc>
                                    <w:tc>
                                      <w:tcPr>
                                        <w:tcW w:w="3087" w:type="dxa"/>
                                      </w:tcPr>
                                      <w:p w14:paraId="0A0A7952"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t>Displays all animals</w:t>
                                        </w:r>
                                      </w:p>
                                    </w:tc>
                                  </w:tr>
                                  <w:tr w:rsidR="009104A0" w14:paraId="0A08D133" w14:textId="77777777" w:rsidTr="00852ACE">
                                    <w:trPr>
                                      <w:trHeight w:val="551"/>
                                    </w:trPr>
                                    <w:tc>
                                      <w:tcPr>
                                        <w:cnfStyle w:val="001000000000" w:firstRow="0" w:lastRow="0" w:firstColumn="1" w:lastColumn="0" w:oddVBand="0" w:evenVBand="0" w:oddHBand="0" w:evenHBand="0" w:firstRowFirstColumn="0" w:firstRowLastColumn="0" w:lastRowFirstColumn="0" w:lastRowLastColumn="0"/>
                                        <w:tcW w:w="1704" w:type="dxa"/>
                                      </w:tcPr>
                                      <w:p w14:paraId="0BE83C28" w14:textId="77777777" w:rsidR="009104A0" w:rsidRDefault="009104A0" w:rsidP="00337854">
                                        <w:pPr>
                                          <w:rPr>
                                            <w:b w:val="0"/>
                                          </w:rPr>
                                        </w:pPr>
                                        <w:r>
                                          <w:rPr>
                                            <w:b w:val="0"/>
                                          </w:rPr>
                                          <w:t>Details</w:t>
                                        </w:r>
                                      </w:p>
                                    </w:tc>
                                    <w:tc>
                                      <w:tcPr>
                                        <w:tcW w:w="4167" w:type="dxa"/>
                                      </w:tcPr>
                                      <w:p w14:paraId="6758819A" w14:textId="7FDFCB9F" w:rsidR="009104A0" w:rsidRPr="00852ACE" w:rsidRDefault="009104A0" w:rsidP="00337854">
                                        <w:pPr>
                                          <w:cnfStyle w:val="000000000000" w:firstRow="0" w:lastRow="0" w:firstColumn="0" w:lastColumn="0" w:oddVBand="0" w:evenVBand="0" w:oddHBand="0" w:evenHBand="0" w:firstRowFirstColumn="0" w:firstRowLastColumn="0" w:lastRowFirstColumn="0" w:lastRowLastColumn="0"/>
                                          <w:rPr>
                                            <w:sz w:val="20"/>
                                            <w:szCs w:val="20"/>
                                          </w:rPr>
                                        </w:pPr>
                                        <w:r w:rsidRPr="00852ACE">
                                          <w:rPr>
                                            <w:sz w:val="20"/>
                                            <w:szCs w:val="20"/>
                                          </w:rPr>
                                          <w:t>view/animal/</w:t>
                                        </w:r>
                                        <w:proofErr w:type="spellStart"/>
                                        <w:r w:rsidRPr="00852ACE">
                                          <w:rPr>
                                            <w:sz w:val="20"/>
                                            <w:szCs w:val="20"/>
                                          </w:rPr>
                                          <w:t>animal_details.class.php</w:t>
                                        </w:r>
                                        <w:proofErr w:type="spellEnd"/>
                                      </w:p>
                                    </w:tc>
                                    <w:tc>
                                      <w:tcPr>
                                        <w:tcW w:w="3087" w:type="dxa"/>
                                      </w:tcPr>
                                      <w:p w14:paraId="4970DE31"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t>Display’s a specific animal’s details</w:t>
                                        </w:r>
                                      </w:p>
                                    </w:tc>
                                  </w:tr>
                                  <w:tr w:rsidR="009104A0" w14:paraId="4CC6FDDB" w14:textId="77777777" w:rsidTr="00852ACE">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704" w:type="dxa"/>
                                      </w:tcPr>
                                      <w:p w14:paraId="0F4E4B60" w14:textId="77777777" w:rsidR="009104A0" w:rsidRDefault="009104A0" w:rsidP="00337854">
                                        <w:pPr>
                                          <w:rPr>
                                            <w:b w:val="0"/>
                                          </w:rPr>
                                        </w:pPr>
                                        <w:r>
                                          <w:rPr>
                                            <w:b w:val="0"/>
                                          </w:rPr>
                                          <w:t>Edit</w:t>
                                        </w:r>
                                      </w:p>
                                    </w:tc>
                                    <w:tc>
                                      <w:tcPr>
                                        <w:tcW w:w="4167" w:type="dxa"/>
                                      </w:tcPr>
                                      <w:p w14:paraId="49AE5E0B" w14:textId="6A39DF91" w:rsidR="009104A0" w:rsidRPr="00852ACE" w:rsidRDefault="009104A0" w:rsidP="00337854">
                                        <w:pPr>
                                          <w:cnfStyle w:val="000000100000" w:firstRow="0" w:lastRow="0" w:firstColumn="0" w:lastColumn="0" w:oddVBand="0" w:evenVBand="0" w:oddHBand="1" w:evenHBand="0" w:firstRowFirstColumn="0" w:firstRowLastColumn="0" w:lastRowFirstColumn="0" w:lastRowLastColumn="0"/>
                                          <w:rPr>
                                            <w:sz w:val="20"/>
                                            <w:szCs w:val="20"/>
                                          </w:rPr>
                                        </w:pPr>
                                        <w:r w:rsidRPr="00852ACE">
                                          <w:rPr>
                                            <w:sz w:val="20"/>
                                            <w:szCs w:val="20"/>
                                          </w:rPr>
                                          <w:t>view/animal/</w:t>
                                        </w:r>
                                        <w:proofErr w:type="spellStart"/>
                                        <w:r w:rsidRPr="00852ACE">
                                          <w:rPr>
                                            <w:sz w:val="20"/>
                                            <w:szCs w:val="20"/>
                                          </w:rPr>
                                          <w:t>animal_edit.class.php</w:t>
                                        </w:r>
                                        <w:proofErr w:type="spellEnd"/>
                                      </w:p>
                                    </w:tc>
                                    <w:tc>
                                      <w:tcPr>
                                        <w:tcW w:w="3087" w:type="dxa"/>
                                      </w:tcPr>
                                      <w:p w14:paraId="415AA05E"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t>Edit an animal’s details</w:t>
                                        </w:r>
                                      </w:p>
                                    </w:tc>
                                  </w:tr>
                                  <w:tr w:rsidR="009104A0" w14:paraId="585B8FF3" w14:textId="77777777" w:rsidTr="00852ACE">
                                    <w:trPr>
                                      <w:trHeight w:val="275"/>
                                    </w:trPr>
                                    <w:tc>
                                      <w:tcPr>
                                        <w:cnfStyle w:val="001000000000" w:firstRow="0" w:lastRow="0" w:firstColumn="1" w:lastColumn="0" w:oddVBand="0" w:evenVBand="0" w:oddHBand="0" w:evenHBand="0" w:firstRowFirstColumn="0" w:firstRowLastColumn="0" w:lastRowFirstColumn="0" w:lastRowLastColumn="0"/>
                                        <w:tcW w:w="1704" w:type="dxa"/>
                                      </w:tcPr>
                                      <w:p w14:paraId="09058DE2" w14:textId="77777777" w:rsidR="009104A0" w:rsidRDefault="009104A0" w:rsidP="00337854">
                                        <w:pPr>
                                          <w:rPr>
                                            <w:b w:val="0"/>
                                          </w:rPr>
                                        </w:pPr>
                                        <w:r>
                                          <w:rPr>
                                            <w:b w:val="0"/>
                                          </w:rPr>
                                          <w:t>Add</w:t>
                                        </w:r>
                                      </w:p>
                                    </w:tc>
                                    <w:tc>
                                      <w:tcPr>
                                        <w:tcW w:w="4167" w:type="dxa"/>
                                      </w:tcPr>
                                      <w:p w14:paraId="3520C9FB" w14:textId="334F74F1" w:rsidR="009104A0" w:rsidRPr="00852ACE" w:rsidRDefault="009104A0" w:rsidP="00337854">
                                        <w:pPr>
                                          <w:cnfStyle w:val="000000000000" w:firstRow="0" w:lastRow="0" w:firstColumn="0" w:lastColumn="0" w:oddVBand="0" w:evenVBand="0" w:oddHBand="0" w:evenHBand="0" w:firstRowFirstColumn="0" w:firstRowLastColumn="0" w:lastRowFirstColumn="0" w:lastRowLastColumn="0"/>
                                          <w:rPr>
                                            <w:sz w:val="20"/>
                                            <w:szCs w:val="20"/>
                                          </w:rPr>
                                        </w:pPr>
                                        <w:r w:rsidRPr="00852ACE">
                                          <w:rPr>
                                            <w:sz w:val="20"/>
                                            <w:szCs w:val="20"/>
                                          </w:rPr>
                                          <w:t>view/animal/</w:t>
                                        </w:r>
                                        <w:proofErr w:type="spellStart"/>
                                        <w:r w:rsidRPr="00852ACE">
                                          <w:rPr>
                                            <w:sz w:val="20"/>
                                            <w:szCs w:val="20"/>
                                          </w:rPr>
                                          <w:t>animal_add.class.php</w:t>
                                        </w:r>
                                        <w:proofErr w:type="spellEnd"/>
                                      </w:p>
                                    </w:tc>
                                    <w:tc>
                                      <w:tcPr>
                                        <w:tcW w:w="3087" w:type="dxa"/>
                                      </w:tcPr>
                                      <w:p w14:paraId="45F16279"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t>Add an animal</w:t>
                                        </w:r>
                                      </w:p>
                                    </w:tc>
                                  </w:tr>
                                  <w:tr w:rsidR="009104A0" w14:paraId="56DD0F9D" w14:textId="77777777" w:rsidTr="00852ACE">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704" w:type="dxa"/>
                                      </w:tcPr>
                                      <w:p w14:paraId="4BAE4EDE" w14:textId="77777777" w:rsidR="009104A0" w:rsidRDefault="009104A0" w:rsidP="00337854">
                                        <w:pPr>
                                          <w:rPr>
                                            <w:b w:val="0"/>
                                          </w:rPr>
                                        </w:pPr>
                                        <w:r>
                                          <w:rPr>
                                            <w:b w:val="0"/>
                                          </w:rPr>
                                          <w:t>Delete</w:t>
                                        </w:r>
                                      </w:p>
                                    </w:tc>
                                    <w:tc>
                                      <w:tcPr>
                                        <w:tcW w:w="4167" w:type="dxa"/>
                                      </w:tcPr>
                                      <w:p w14:paraId="79148292" w14:textId="4A51152D" w:rsidR="009104A0" w:rsidRPr="00852ACE" w:rsidRDefault="009104A0" w:rsidP="00337854">
                                        <w:pPr>
                                          <w:cnfStyle w:val="000000100000" w:firstRow="0" w:lastRow="0" w:firstColumn="0" w:lastColumn="0" w:oddVBand="0" w:evenVBand="0" w:oddHBand="1" w:evenHBand="0" w:firstRowFirstColumn="0" w:firstRowLastColumn="0" w:lastRowFirstColumn="0" w:lastRowLastColumn="0"/>
                                          <w:rPr>
                                            <w:sz w:val="20"/>
                                            <w:szCs w:val="20"/>
                                          </w:rPr>
                                        </w:pPr>
                                        <w:r w:rsidRPr="00852ACE">
                                          <w:rPr>
                                            <w:sz w:val="20"/>
                                            <w:szCs w:val="20"/>
                                          </w:rPr>
                                          <w:t>view/animal/</w:t>
                                        </w:r>
                                        <w:proofErr w:type="spellStart"/>
                                        <w:r w:rsidRPr="00852ACE">
                                          <w:rPr>
                                            <w:sz w:val="20"/>
                                            <w:szCs w:val="20"/>
                                          </w:rPr>
                                          <w:t>animal_delete.class.php</w:t>
                                        </w:r>
                                        <w:proofErr w:type="spellEnd"/>
                                      </w:p>
                                    </w:tc>
                                    <w:tc>
                                      <w:tcPr>
                                        <w:tcW w:w="3087" w:type="dxa"/>
                                      </w:tcPr>
                                      <w:p w14:paraId="22E218C5"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t>Delete an animal</w:t>
                                        </w:r>
                                      </w:p>
                                    </w:tc>
                                  </w:tr>
                                  <w:tr w:rsidR="009104A0" w14:paraId="2EEAA42D" w14:textId="77777777" w:rsidTr="00852ACE">
                                    <w:trPr>
                                      <w:trHeight w:val="551"/>
                                    </w:trPr>
                                    <w:tc>
                                      <w:tcPr>
                                        <w:cnfStyle w:val="001000000000" w:firstRow="0" w:lastRow="0" w:firstColumn="1" w:lastColumn="0" w:oddVBand="0" w:evenVBand="0" w:oddHBand="0" w:evenHBand="0" w:firstRowFirstColumn="0" w:firstRowLastColumn="0" w:lastRowFirstColumn="0" w:lastRowLastColumn="0"/>
                                        <w:tcW w:w="1704" w:type="dxa"/>
                                      </w:tcPr>
                                      <w:p w14:paraId="79ACCFE6" w14:textId="77777777" w:rsidR="009104A0" w:rsidRDefault="009104A0" w:rsidP="00337854">
                                        <w:pPr>
                                          <w:rPr>
                                            <w:b w:val="0"/>
                                          </w:rPr>
                                        </w:pPr>
                                        <w:r>
                                          <w:rPr>
                                            <w:b w:val="0"/>
                                          </w:rPr>
                                          <w:t>Success</w:t>
                                        </w:r>
                                      </w:p>
                                    </w:tc>
                                    <w:tc>
                                      <w:tcPr>
                                        <w:tcW w:w="4167" w:type="dxa"/>
                                      </w:tcPr>
                                      <w:p w14:paraId="75B0B0E6" w14:textId="41B0394D" w:rsidR="009104A0" w:rsidRPr="00852ACE" w:rsidRDefault="009104A0" w:rsidP="00337854">
                                        <w:pPr>
                                          <w:cnfStyle w:val="000000000000" w:firstRow="0" w:lastRow="0" w:firstColumn="0" w:lastColumn="0" w:oddVBand="0" w:evenVBand="0" w:oddHBand="0" w:evenHBand="0" w:firstRowFirstColumn="0" w:firstRowLastColumn="0" w:lastRowFirstColumn="0" w:lastRowLastColumn="0"/>
                                          <w:rPr>
                                            <w:sz w:val="20"/>
                                            <w:szCs w:val="20"/>
                                          </w:rPr>
                                        </w:pPr>
                                        <w:r w:rsidRPr="00852ACE">
                                          <w:rPr>
                                            <w:sz w:val="20"/>
                                            <w:szCs w:val="20"/>
                                          </w:rPr>
                                          <w:t>view/animal/</w:t>
                                        </w:r>
                                        <w:proofErr w:type="spellStart"/>
                                        <w:r w:rsidRPr="00852ACE">
                                          <w:rPr>
                                            <w:sz w:val="20"/>
                                            <w:szCs w:val="20"/>
                                          </w:rPr>
                                          <w:t>animal_success.class.php</w:t>
                                        </w:r>
                                        <w:proofErr w:type="spellEnd"/>
                                      </w:p>
                                    </w:tc>
                                    <w:tc>
                                      <w:tcPr>
                                        <w:tcW w:w="3087" w:type="dxa"/>
                                      </w:tcPr>
                                      <w:p w14:paraId="167F5B9F"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t>Success for adding/deleting/editing</w:t>
                                        </w:r>
                                      </w:p>
                                    </w:tc>
                                  </w:tr>
                                  <w:tr w:rsidR="009104A0" w14:paraId="3F4ADC01" w14:textId="77777777" w:rsidTr="00852ACE">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704" w:type="dxa"/>
                                      </w:tcPr>
                                      <w:p w14:paraId="7AA91BC6" w14:textId="77777777" w:rsidR="009104A0" w:rsidRDefault="009104A0" w:rsidP="00337854">
                                        <w:pPr>
                                          <w:rPr>
                                            <w:b w:val="0"/>
                                          </w:rPr>
                                        </w:pPr>
                                        <w:r>
                                          <w:rPr>
                                            <w:b w:val="0"/>
                                          </w:rPr>
                                          <w:t>Error</w:t>
                                        </w:r>
                                      </w:p>
                                    </w:tc>
                                    <w:tc>
                                      <w:tcPr>
                                        <w:tcW w:w="4167" w:type="dxa"/>
                                      </w:tcPr>
                                      <w:p w14:paraId="449B7B6F" w14:textId="65DFF316" w:rsidR="009104A0" w:rsidRPr="00852ACE" w:rsidRDefault="009104A0" w:rsidP="00337854">
                                        <w:pPr>
                                          <w:cnfStyle w:val="000000100000" w:firstRow="0" w:lastRow="0" w:firstColumn="0" w:lastColumn="0" w:oddVBand="0" w:evenVBand="0" w:oddHBand="1" w:evenHBand="0" w:firstRowFirstColumn="0" w:firstRowLastColumn="0" w:lastRowFirstColumn="0" w:lastRowLastColumn="0"/>
                                          <w:rPr>
                                            <w:sz w:val="20"/>
                                            <w:szCs w:val="20"/>
                                          </w:rPr>
                                        </w:pPr>
                                        <w:r w:rsidRPr="00852ACE">
                                          <w:rPr>
                                            <w:sz w:val="20"/>
                                            <w:szCs w:val="20"/>
                                          </w:rPr>
                                          <w:t>view/animal/</w:t>
                                        </w:r>
                                        <w:proofErr w:type="spellStart"/>
                                        <w:r w:rsidRPr="00852ACE">
                                          <w:rPr>
                                            <w:sz w:val="20"/>
                                            <w:szCs w:val="20"/>
                                          </w:rPr>
                                          <w:t>animal_error.class.php</w:t>
                                        </w:r>
                                        <w:proofErr w:type="spellEnd"/>
                                      </w:p>
                                    </w:tc>
                                    <w:tc>
                                      <w:tcPr>
                                        <w:tcW w:w="3087" w:type="dxa"/>
                                      </w:tcPr>
                                      <w:p w14:paraId="1BDB1895"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t>Any error occurs</w:t>
                                        </w:r>
                                      </w:p>
                                    </w:tc>
                                  </w:tr>
                                  <w:tr w:rsidR="009104A0" w:rsidRPr="00CC43FA" w14:paraId="74DE3122" w14:textId="77777777" w:rsidTr="00852ACE">
                                    <w:trPr>
                                      <w:trHeight w:val="349"/>
                                    </w:trPr>
                                    <w:tc>
                                      <w:tcPr>
                                        <w:cnfStyle w:val="001000000000" w:firstRow="0" w:lastRow="0" w:firstColumn="1" w:lastColumn="0" w:oddVBand="0" w:evenVBand="0" w:oddHBand="0" w:evenHBand="0" w:firstRowFirstColumn="0" w:firstRowLastColumn="0" w:lastRowFirstColumn="0" w:lastRowLastColumn="0"/>
                                        <w:tcW w:w="8959" w:type="dxa"/>
                                        <w:gridSpan w:val="3"/>
                                        <w:shd w:val="clear" w:color="auto" w:fill="90A1CF" w:themeFill="accent1" w:themeFillTint="99"/>
                                      </w:tcPr>
                                      <w:p w14:paraId="35E6DDF8" w14:textId="77777777" w:rsidR="009104A0" w:rsidRPr="00CC43FA" w:rsidRDefault="009104A0" w:rsidP="00337854">
                                        <w:pPr>
                                          <w:jc w:val="center"/>
                                          <w:rPr>
                                            <w:sz w:val="28"/>
                                            <w:szCs w:val="28"/>
                                          </w:rPr>
                                        </w:pPr>
                                        <w:r w:rsidRPr="00CC43FA">
                                          <w:rPr>
                                            <w:sz w:val="28"/>
                                            <w:szCs w:val="28"/>
                                          </w:rPr>
                                          <w:t>User</w:t>
                                        </w:r>
                                      </w:p>
                                    </w:tc>
                                  </w:tr>
                                  <w:tr w:rsidR="009104A0" w14:paraId="4B5392F6" w14:textId="77777777" w:rsidTr="00852ACE">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704" w:type="dxa"/>
                                        <w:shd w:val="clear" w:color="auto" w:fill="B5C0DF" w:themeFill="accent1" w:themeFillTint="66"/>
                                      </w:tcPr>
                                      <w:p w14:paraId="0B0FCE7B" w14:textId="77777777" w:rsidR="009104A0" w:rsidRDefault="009104A0" w:rsidP="00337854">
                                        <w:pPr>
                                          <w:rPr>
                                            <w:b w:val="0"/>
                                          </w:rPr>
                                        </w:pPr>
                                        <w:r>
                                          <w:rPr>
                                            <w:b w:val="0"/>
                                            <w:i/>
                                          </w:rPr>
                                          <w:t>Name</w:t>
                                        </w:r>
                                      </w:p>
                                    </w:tc>
                                    <w:tc>
                                      <w:tcPr>
                                        <w:tcW w:w="4167" w:type="dxa"/>
                                        <w:shd w:val="clear" w:color="auto" w:fill="B5C0DF" w:themeFill="accent1" w:themeFillTint="66"/>
                                      </w:tcPr>
                                      <w:p w14:paraId="7870F229"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rPr>
                                            <w:i/>
                                          </w:rPr>
                                          <w:t>Location</w:t>
                                        </w:r>
                                      </w:p>
                                    </w:tc>
                                    <w:tc>
                                      <w:tcPr>
                                        <w:tcW w:w="3087" w:type="dxa"/>
                                        <w:shd w:val="clear" w:color="auto" w:fill="B5C0DF" w:themeFill="accent1" w:themeFillTint="66"/>
                                      </w:tcPr>
                                      <w:p w14:paraId="200718EA"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rPr>
                                            <w:i/>
                                          </w:rPr>
                                          <w:t>Description</w:t>
                                        </w:r>
                                      </w:p>
                                    </w:tc>
                                  </w:tr>
                                  <w:tr w:rsidR="009104A0" w14:paraId="688F36A1" w14:textId="77777777" w:rsidTr="00852ACE">
                                    <w:trPr>
                                      <w:trHeight w:val="551"/>
                                    </w:trPr>
                                    <w:tc>
                                      <w:tcPr>
                                        <w:cnfStyle w:val="001000000000" w:firstRow="0" w:lastRow="0" w:firstColumn="1" w:lastColumn="0" w:oddVBand="0" w:evenVBand="0" w:oddHBand="0" w:evenHBand="0" w:firstRowFirstColumn="0" w:firstRowLastColumn="0" w:lastRowFirstColumn="0" w:lastRowLastColumn="0"/>
                                        <w:tcW w:w="1704" w:type="dxa"/>
                                      </w:tcPr>
                                      <w:p w14:paraId="6039CBEB" w14:textId="77777777" w:rsidR="009104A0" w:rsidRDefault="009104A0" w:rsidP="00337854">
                                        <w:pPr>
                                          <w:rPr>
                                            <w:b w:val="0"/>
                                          </w:rPr>
                                        </w:pPr>
                                        <w:r>
                                          <w:rPr>
                                            <w:b w:val="0"/>
                                          </w:rPr>
                                          <w:t>Index</w:t>
                                        </w:r>
                                      </w:p>
                                    </w:tc>
                                    <w:tc>
                                      <w:tcPr>
                                        <w:tcW w:w="4167" w:type="dxa"/>
                                      </w:tcPr>
                                      <w:p w14:paraId="2450ED6F" w14:textId="647955D5" w:rsidR="009104A0" w:rsidRPr="00852ACE" w:rsidRDefault="009104A0" w:rsidP="00337854">
                                        <w:pPr>
                                          <w:cnfStyle w:val="000000000000" w:firstRow="0" w:lastRow="0" w:firstColumn="0" w:lastColumn="0" w:oddVBand="0" w:evenVBand="0" w:oddHBand="0" w:evenHBand="0" w:firstRowFirstColumn="0" w:firstRowLastColumn="0" w:lastRowFirstColumn="0" w:lastRowLastColumn="0"/>
                                          <w:rPr>
                                            <w:sz w:val="20"/>
                                            <w:szCs w:val="20"/>
                                          </w:rPr>
                                        </w:pPr>
                                        <w:r w:rsidRPr="00852ACE">
                                          <w:rPr>
                                            <w:sz w:val="20"/>
                                            <w:szCs w:val="20"/>
                                          </w:rPr>
                                          <w:t>view/user/</w:t>
                                        </w:r>
                                        <w:proofErr w:type="spellStart"/>
                                        <w:r w:rsidRPr="00852ACE">
                                          <w:rPr>
                                            <w:sz w:val="20"/>
                                            <w:szCs w:val="20"/>
                                          </w:rPr>
                                          <w:t>user_index_view.class.php</w:t>
                                        </w:r>
                                        <w:proofErr w:type="spellEnd"/>
                                      </w:p>
                                    </w:tc>
                                    <w:tc>
                                      <w:tcPr>
                                        <w:tcW w:w="3087" w:type="dxa"/>
                                      </w:tcPr>
                                      <w:p w14:paraId="4FB186DA" w14:textId="4187C891" w:rsidR="009104A0" w:rsidRDefault="009104A0" w:rsidP="00337854">
                                        <w:pPr>
                                          <w:cnfStyle w:val="000000000000" w:firstRow="0" w:lastRow="0" w:firstColumn="0" w:lastColumn="0" w:oddVBand="0" w:evenVBand="0" w:oddHBand="0" w:evenHBand="0" w:firstRowFirstColumn="0" w:firstRowLastColumn="0" w:lastRowFirstColumn="0" w:lastRowLastColumn="0"/>
                                        </w:pPr>
                                        <w:r>
                                          <w:t>Home page after user logs in</w:t>
                                        </w:r>
                                      </w:p>
                                    </w:tc>
                                  </w:tr>
                                  <w:tr w:rsidR="009104A0" w14:paraId="168DF9C3" w14:textId="77777777" w:rsidTr="00852ACE">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704" w:type="dxa"/>
                                      </w:tcPr>
                                      <w:p w14:paraId="592FABBC" w14:textId="77777777" w:rsidR="009104A0" w:rsidRDefault="009104A0" w:rsidP="00337854">
                                        <w:pPr>
                                          <w:rPr>
                                            <w:b w:val="0"/>
                                          </w:rPr>
                                        </w:pPr>
                                        <w:r>
                                          <w:rPr>
                                            <w:b w:val="0"/>
                                          </w:rPr>
                                          <w:t>Login/Register</w:t>
                                        </w:r>
                                      </w:p>
                                    </w:tc>
                                    <w:tc>
                                      <w:tcPr>
                                        <w:tcW w:w="4167" w:type="dxa"/>
                                      </w:tcPr>
                                      <w:p w14:paraId="14DC1EB2" w14:textId="15CAD2D2" w:rsidR="009104A0" w:rsidRPr="00852ACE" w:rsidRDefault="009104A0" w:rsidP="00337854">
                                        <w:pPr>
                                          <w:cnfStyle w:val="000000100000" w:firstRow="0" w:lastRow="0" w:firstColumn="0" w:lastColumn="0" w:oddVBand="0" w:evenVBand="0" w:oddHBand="1" w:evenHBand="0" w:firstRowFirstColumn="0" w:firstRowLastColumn="0" w:lastRowFirstColumn="0" w:lastRowLastColumn="0"/>
                                          <w:rPr>
                                            <w:sz w:val="20"/>
                                            <w:szCs w:val="20"/>
                                          </w:rPr>
                                        </w:pPr>
                                        <w:r w:rsidRPr="00852ACE">
                                          <w:rPr>
                                            <w:sz w:val="20"/>
                                            <w:szCs w:val="20"/>
                                          </w:rPr>
                                          <w:t>view/user/</w:t>
                                        </w:r>
                                        <w:proofErr w:type="spellStart"/>
                                        <w:r w:rsidRPr="00852ACE">
                                          <w:rPr>
                                            <w:sz w:val="20"/>
                                            <w:szCs w:val="20"/>
                                          </w:rPr>
                                          <w:t>user_login.class.php</w:t>
                                        </w:r>
                                        <w:proofErr w:type="spellEnd"/>
                                      </w:p>
                                    </w:tc>
                                    <w:tc>
                                      <w:tcPr>
                                        <w:tcW w:w="3087" w:type="dxa"/>
                                      </w:tcPr>
                                      <w:p w14:paraId="5B924C82"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t>Login/register user</w:t>
                                        </w:r>
                                      </w:p>
                                    </w:tc>
                                  </w:tr>
                                  <w:tr w:rsidR="009104A0" w14:paraId="69B58B61" w14:textId="77777777" w:rsidTr="00852ACE">
                                    <w:trPr>
                                      <w:trHeight w:val="275"/>
                                    </w:trPr>
                                    <w:tc>
                                      <w:tcPr>
                                        <w:cnfStyle w:val="001000000000" w:firstRow="0" w:lastRow="0" w:firstColumn="1" w:lastColumn="0" w:oddVBand="0" w:evenVBand="0" w:oddHBand="0" w:evenHBand="0" w:firstRowFirstColumn="0" w:firstRowLastColumn="0" w:lastRowFirstColumn="0" w:lastRowLastColumn="0"/>
                                        <w:tcW w:w="1704" w:type="dxa"/>
                                      </w:tcPr>
                                      <w:p w14:paraId="5FB35BD8" w14:textId="77777777" w:rsidR="009104A0" w:rsidRDefault="009104A0" w:rsidP="00337854">
                                        <w:pPr>
                                          <w:rPr>
                                            <w:b w:val="0"/>
                                          </w:rPr>
                                        </w:pPr>
                                        <w:r>
                                          <w:rPr>
                                            <w:b w:val="0"/>
                                          </w:rPr>
                                          <w:t>Details</w:t>
                                        </w:r>
                                      </w:p>
                                    </w:tc>
                                    <w:tc>
                                      <w:tcPr>
                                        <w:tcW w:w="4167" w:type="dxa"/>
                                      </w:tcPr>
                                      <w:p w14:paraId="7ED75B89" w14:textId="040F499A" w:rsidR="009104A0" w:rsidRPr="00852ACE" w:rsidRDefault="009104A0" w:rsidP="00337854">
                                        <w:pPr>
                                          <w:cnfStyle w:val="000000000000" w:firstRow="0" w:lastRow="0" w:firstColumn="0" w:lastColumn="0" w:oddVBand="0" w:evenVBand="0" w:oddHBand="0" w:evenHBand="0" w:firstRowFirstColumn="0" w:firstRowLastColumn="0" w:lastRowFirstColumn="0" w:lastRowLastColumn="0"/>
                                          <w:rPr>
                                            <w:sz w:val="20"/>
                                            <w:szCs w:val="20"/>
                                          </w:rPr>
                                        </w:pPr>
                                        <w:r w:rsidRPr="00852ACE">
                                          <w:rPr>
                                            <w:sz w:val="20"/>
                                            <w:szCs w:val="20"/>
                                          </w:rPr>
                                          <w:t>view/user/</w:t>
                                        </w:r>
                                        <w:proofErr w:type="spellStart"/>
                                        <w:r w:rsidRPr="00852ACE">
                                          <w:rPr>
                                            <w:sz w:val="20"/>
                                            <w:szCs w:val="20"/>
                                          </w:rPr>
                                          <w:t>user_details.class.php</w:t>
                                        </w:r>
                                        <w:proofErr w:type="spellEnd"/>
                                      </w:p>
                                    </w:tc>
                                    <w:tc>
                                      <w:tcPr>
                                        <w:tcW w:w="3087" w:type="dxa"/>
                                      </w:tcPr>
                                      <w:p w14:paraId="26DF9074"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t>Details of the user</w:t>
                                        </w:r>
                                      </w:p>
                                    </w:tc>
                                  </w:tr>
                                  <w:tr w:rsidR="009104A0" w14:paraId="48B9B889" w14:textId="77777777" w:rsidTr="00852ACE">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704" w:type="dxa"/>
                                      </w:tcPr>
                                      <w:p w14:paraId="74B0EEE3" w14:textId="77777777" w:rsidR="009104A0" w:rsidRDefault="009104A0" w:rsidP="00337854">
                                        <w:pPr>
                                          <w:rPr>
                                            <w:b w:val="0"/>
                                          </w:rPr>
                                        </w:pPr>
                                        <w:r>
                                          <w:rPr>
                                            <w:b w:val="0"/>
                                          </w:rPr>
                                          <w:t>Edit</w:t>
                                        </w:r>
                                      </w:p>
                                    </w:tc>
                                    <w:tc>
                                      <w:tcPr>
                                        <w:tcW w:w="4167" w:type="dxa"/>
                                      </w:tcPr>
                                      <w:p w14:paraId="42C974D3" w14:textId="2F79E146" w:rsidR="009104A0" w:rsidRPr="00852ACE" w:rsidRDefault="009104A0" w:rsidP="00337854">
                                        <w:pPr>
                                          <w:cnfStyle w:val="000000100000" w:firstRow="0" w:lastRow="0" w:firstColumn="0" w:lastColumn="0" w:oddVBand="0" w:evenVBand="0" w:oddHBand="1" w:evenHBand="0" w:firstRowFirstColumn="0" w:firstRowLastColumn="0" w:lastRowFirstColumn="0" w:lastRowLastColumn="0"/>
                                          <w:rPr>
                                            <w:sz w:val="20"/>
                                            <w:szCs w:val="20"/>
                                          </w:rPr>
                                        </w:pPr>
                                        <w:r w:rsidRPr="00852ACE">
                                          <w:rPr>
                                            <w:sz w:val="20"/>
                                            <w:szCs w:val="20"/>
                                          </w:rPr>
                                          <w:t>view/user/</w:t>
                                        </w:r>
                                        <w:proofErr w:type="spellStart"/>
                                        <w:r w:rsidRPr="00852ACE">
                                          <w:rPr>
                                            <w:sz w:val="20"/>
                                            <w:szCs w:val="20"/>
                                          </w:rPr>
                                          <w:t>user_edit.class.php</w:t>
                                        </w:r>
                                        <w:proofErr w:type="spellEnd"/>
                                      </w:p>
                                    </w:tc>
                                    <w:tc>
                                      <w:tcPr>
                                        <w:tcW w:w="3087" w:type="dxa"/>
                                      </w:tcPr>
                                      <w:p w14:paraId="45938DF5"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t>Edit user details</w:t>
                                        </w:r>
                                      </w:p>
                                    </w:tc>
                                  </w:tr>
                                  <w:tr w:rsidR="009104A0" w14:paraId="2C15A9CE" w14:textId="77777777" w:rsidTr="00852ACE">
                                    <w:trPr>
                                      <w:trHeight w:val="275"/>
                                    </w:trPr>
                                    <w:tc>
                                      <w:tcPr>
                                        <w:cnfStyle w:val="001000000000" w:firstRow="0" w:lastRow="0" w:firstColumn="1" w:lastColumn="0" w:oddVBand="0" w:evenVBand="0" w:oddHBand="0" w:evenHBand="0" w:firstRowFirstColumn="0" w:firstRowLastColumn="0" w:lastRowFirstColumn="0" w:lastRowLastColumn="0"/>
                                        <w:tcW w:w="1704" w:type="dxa"/>
                                      </w:tcPr>
                                      <w:p w14:paraId="17E93305" w14:textId="77777777" w:rsidR="009104A0" w:rsidRDefault="009104A0" w:rsidP="00337854">
                                        <w:pPr>
                                          <w:rPr>
                                            <w:b w:val="0"/>
                                          </w:rPr>
                                        </w:pPr>
                                        <w:r>
                                          <w:rPr>
                                            <w:b w:val="0"/>
                                          </w:rPr>
                                          <w:t>Delete</w:t>
                                        </w:r>
                                      </w:p>
                                    </w:tc>
                                    <w:tc>
                                      <w:tcPr>
                                        <w:tcW w:w="4167" w:type="dxa"/>
                                      </w:tcPr>
                                      <w:p w14:paraId="6856F2B9" w14:textId="5E539B2E" w:rsidR="009104A0" w:rsidRPr="00852ACE" w:rsidRDefault="009104A0" w:rsidP="00337854">
                                        <w:pPr>
                                          <w:cnfStyle w:val="000000000000" w:firstRow="0" w:lastRow="0" w:firstColumn="0" w:lastColumn="0" w:oddVBand="0" w:evenVBand="0" w:oddHBand="0" w:evenHBand="0" w:firstRowFirstColumn="0" w:firstRowLastColumn="0" w:lastRowFirstColumn="0" w:lastRowLastColumn="0"/>
                                          <w:rPr>
                                            <w:sz w:val="20"/>
                                            <w:szCs w:val="20"/>
                                          </w:rPr>
                                        </w:pPr>
                                        <w:r w:rsidRPr="00852ACE">
                                          <w:rPr>
                                            <w:sz w:val="20"/>
                                            <w:szCs w:val="20"/>
                                          </w:rPr>
                                          <w:t>view/user/</w:t>
                                        </w:r>
                                        <w:proofErr w:type="spellStart"/>
                                        <w:r w:rsidRPr="00852ACE">
                                          <w:rPr>
                                            <w:sz w:val="20"/>
                                            <w:szCs w:val="20"/>
                                          </w:rPr>
                                          <w:t>user_delete.class.php</w:t>
                                        </w:r>
                                        <w:proofErr w:type="spellEnd"/>
                                      </w:p>
                                    </w:tc>
                                    <w:tc>
                                      <w:tcPr>
                                        <w:tcW w:w="3087" w:type="dxa"/>
                                      </w:tcPr>
                                      <w:p w14:paraId="6AAA8DFA"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t>Delete user account</w:t>
                                        </w:r>
                                      </w:p>
                                    </w:tc>
                                  </w:tr>
                                  <w:tr w:rsidR="009104A0" w14:paraId="457599F8" w14:textId="77777777" w:rsidTr="00852ACE">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704" w:type="dxa"/>
                                      </w:tcPr>
                                      <w:p w14:paraId="56201296" w14:textId="77777777" w:rsidR="009104A0" w:rsidRDefault="009104A0" w:rsidP="00337854">
                                        <w:pPr>
                                          <w:rPr>
                                            <w:b w:val="0"/>
                                          </w:rPr>
                                        </w:pPr>
                                        <w:r>
                                          <w:rPr>
                                            <w:b w:val="0"/>
                                          </w:rPr>
                                          <w:t>Success</w:t>
                                        </w:r>
                                      </w:p>
                                    </w:tc>
                                    <w:tc>
                                      <w:tcPr>
                                        <w:tcW w:w="4167" w:type="dxa"/>
                                      </w:tcPr>
                                      <w:p w14:paraId="2775DAA9" w14:textId="1BD9A79B" w:rsidR="009104A0" w:rsidRPr="00852ACE" w:rsidRDefault="009104A0" w:rsidP="00337854">
                                        <w:pPr>
                                          <w:cnfStyle w:val="000000100000" w:firstRow="0" w:lastRow="0" w:firstColumn="0" w:lastColumn="0" w:oddVBand="0" w:evenVBand="0" w:oddHBand="1" w:evenHBand="0" w:firstRowFirstColumn="0" w:firstRowLastColumn="0" w:lastRowFirstColumn="0" w:lastRowLastColumn="0"/>
                                          <w:rPr>
                                            <w:sz w:val="20"/>
                                            <w:szCs w:val="20"/>
                                          </w:rPr>
                                        </w:pPr>
                                        <w:r w:rsidRPr="00852ACE">
                                          <w:rPr>
                                            <w:sz w:val="20"/>
                                            <w:szCs w:val="20"/>
                                          </w:rPr>
                                          <w:t>view/user/</w:t>
                                        </w:r>
                                        <w:proofErr w:type="spellStart"/>
                                        <w:r w:rsidRPr="00852ACE">
                                          <w:rPr>
                                            <w:sz w:val="20"/>
                                            <w:szCs w:val="20"/>
                                          </w:rPr>
                                          <w:t>user_sucess.class.php</w:t>
                                        </w:r>
                                        <w:proofErr w:type="spellEnd"/>
                                      </w:p>
                                    </w:tc>
                                    <w:tc>
                                      <w:tcPr>
                                        <w:tcW w:w="3087" w:type="dxa"/>
                                      </w:tcPr>
                                      <w:p w14:paraId="6F525AE3"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t>Success for adding/deleting/editing</w:t>
                                        </w:r>
                                      </w:p>
                                    </w:tc>
                                  </w:tr>
                                  <w:tr w:rsidR="009104A0" w14:paraId="7A2B070D" w14:textId="77777777" w:rsidTr="00852ACE">
                                    <w:trPr>
                                      <w:trHeight w:val="257"/>
                                    </w:trPr>
                                    <w:tc>
                                      <w:tcPr>
                                        <w:cnfStyle w:val="001000000000" w:firstRow="0" w:lastRow="0" w:firstColumn="1" w:lastColumn="0" w:oddVBand="0" w:evenVBand="0" w:oddHBand="0" w:evenHBand="0" w:firstRowFirstColumn="0" w:firstRowLastColumn="0" w:lastRowFirstColumn="0" w:lastRowLastColumn="0"/>
                                        <w:tcW w:w="1704" w:type="dxa"/>
                                      </w:tcPr>
                                      <w:p w14:paraId="4BA0A153" w14:textId="77777777" w:rsidR="009104A0" w:rsidRDefault="009104A0" w:rsidP="00337854">
                                        <w:pPr>
                                          <w:rPr>
                                            <w:b w:val="0"/>
                                          </w:rPr>
                                        </w:pPr>
                                        <w:r>
                                          <w:rPr>
                                            <w:b w:val="0"/>
                                          </w:rPr>
                                          <w:t>Error</w:t>
                                        </w:r>
                                      </w:p>
                                    </w:tc>
                                    <w:tc>
                                      <w:tcPr>
                                        <w:tcW w:w="4167" w:type="dxa"/>
                                      </w:tcPr>
                                      <w:p w14:paraId="6C59CC02" w14:textId="7401C447" w:rsidR="009104A0" w:rsidRPr="00852ACE" w:rsidRDefault="009104A0" w:rsidP="00337854">
                                        <w:pPr>
                                          <w:cnfStyle w:val="000000000000" w:firstRow="0" w:lastRow="0" w:firstColumn="0" w:lastColumn="0" w:oddVBand="0" w:evenVBand="0" w:oddHBand="0" w:evenHBand="0" w:firstRowFirstColumn="0" w:firstRowLastColumn="0" w:lastRowFirstColumn="0" w:lastRowLastColumn="0"/>
                                          <w:rPr>
                                            <w:sz w:val="20"/>
                                            <w:szCs w:val="20"/>
                                          </w:rPr>
                                        </w:pPr>
                                        <w:r w:rsidRPr="00852ACE">
                                          <w:rPr>
                                            <w:sz w:val="20"/>
                                            <w:szCs w:val="20"/>
                                          </w:rPr>
                                          <w:t>view/user/</w:t>
                                        </w:r>
                                        <w:proofErr w:type="spellStart"/>
                                        <w:r w:rsidRPr="00852ACE">
                                          <w:rPr>
                                            <w:sz w:val="20"/>
                                            <w:szCs w:val="20"/>
                                          </w:rPr>
                                          <w:t>user_error.class.php</w:t>
                                        </w:r>
                                        <w:proofErr w:type="spellEnd"/>
                                      </w:p>
                                    </w:tc>
                                    <w:tc>
                                      <w:tcPr>
                                        <w:tcW w:w="3087" w:type="dxa"/>
                                      </w:tcPr>
                                      <w:p w14:paraId="4BF46748"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t>Any error occurs</w:t>
                                        </w:r>
                                      </w:p>
                                    </w:tc>
                                  </w:tr>
                                </w:tbl>
                                <w:p w14:paraId="4B9F0363" w14:textId="77777777" w:rsidR="009104A0" w:rsidRDefault="009104A0" w:rsidP="0081184E">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4722C4" id="Text Box 189" o:spid="_x0000_s1052" type="#_x0000_t202" style="width:477.25pt;height:46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" filled="f" stroked="f">
                      <v:textbox>
                        <w:txbxContent>
                          <w:p w14:paraId="5D39B876" w14:textId="31414DB1" w:rsidR="009104A0" w:rsidRDefault="009104A0" w:rsidP="0081184E">
                            <w:pPr>
                              <w:spacing w:after="0"/>
                            </w:pPr>
                          </w:p>
                          <w:tbl>
                            <w:tblPr>
                              <w:tblStyle w:val="GridTable6Colorful-Accent1"/>
                              <w:tblW w:w="0" w:type="auto"/>
                              <w:tblInd w:w="-5" w:type="dxa"/>
                              <w:tblLook w:val="04A0" w:firstRow="1" w:lastRow="0" w:firstColumn="1" w:lastColumn="0" w:noHBand="0" w:noVBand="1"/>
                            </w:tblPr>
                            <w:tblGrid>
                              <w:gridCol w:w="1722"/>
                              <w:gridCol w:w="4303"/>
                              <w:gridCol w:w="3088"/>
                            </w:tblGrid>
                            <w:tr w:rsidR="009104A0" w:rsidRPr="00B52A5D" w14:paraId="15247D67" w14:textId="77777777" w:rsidTr="00852ACE">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8959" w:type="dxa"/>
                                  <w:gridSpan w:val="3"/>
                                </w:tcPr>
                                <w:p w14:paraId="2E51D9FD" w14:textId="77777777" w:rsidR="009104A0" w:rsidRPr="00B52A5D" w:rsidRDefault="009104A0" w:rsidP="00337854">
                                  <w:pPr>
                                    <w:jc w:val="center"/>
                                    <w:rPr>
                                      <w:sz w:val="32"/>
                                      <w:szCs w:val="32"/>
                                    </w:rPr>
                                  </w:pPr>
                                  <w:r w:rsidRPr="00B52A5D">
                                    <w:rPr>
                                      <w:sz w:val="32"/>
                                      <w:szCs w:val="32"/>
                                    </w:rPr>
                                    <w:t>View Classes</w:t>
                                  </w:r>
                                </w:p>
                              </w:tc>
                            </w:tr>
                            <w:tr w:rsidR="009104A0" w:rsidRPr="00B52A5D" w14:paraId="71314187" w14:textId="77777777" w:rsidTr="00852AC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59" w:type="dxa"/>
                                  <w:gridSpan w:val="3"/>
                                  <w:shd w:val="clear" w:color="auto" w:fill="90A1CF" w:themeFill="accent1" w:themeFillTint="99"/>
                                </w:tcPr>
                                <w:p w14:paraId="33EB9EA0" w14:textId="77777777" w:rsidR="009104A0" w:rsidRPr="00B52A5D" w:rsidRDefault="009104A0" w:rsidP="00337854">
                                  <w:pPr>
                                    <w:jc w:val="center"/>
                                    <w:rPr>
                                      <w:sz w:val="28"/>
                                      <w:szCs w:val="28"/>
                                    </w:rPr>
                                  </w:pPr>
                                  <w:r w:rsidRPr="00B52A5D">
                                    <w:rPr>
                                      <w:sz w:val="28"/>
                                      <w:szCs w:val="28"/>
                                    </w:rPr>
                                    <w:t>Main</w:t>
                                  </w:r>
                                </w:p>
                              </w:tc>
                            </w:tr>
                            <w:tr w:rsidR="009104A0" w14:paraId="45F26482" w14:textId="77777777" w:rsidTr="00852ACE">
                              <w:trPr>
                                <w:trHeight w:val="275"/>
                              </w:trPr>
                              <w:tc>
                                <w:tcPr>
                                  <w:cnfStyle w:val="001000000000" w:firstRow="0" w:lastRow="0" w:firstColumn="1" w:lastColumn="0" w:oddVBand="0" w:evenVBand="0" w:oddHBand="0" w:evenHBand="0" w:firstRowFirstColumn="0" w:firstRowLastColumn="0" w:lastRowFirstColumn="0" w:lastRowLastColumn="0"/>
                                  <w:tcW w:w="1704" w:type="dxa"/>
                                  <w:shd w:val="clear" w:color="auto" w:fill="B5C0DF" w:themeFill="accent1" w:themeFillTint="66"/>
                                </w:tcPr>
                                <w:p w14:paraId="09ABDD58" w14:textId="77777777" w:rsidR="009104A0" w:rsidRPr="00B52A5D" w:rsidRDefault="009104A0" w:rsidP="00337854">
                                  <w:pPr>
                                    <w:rPr>
                                      <w:b w:val="0"/>
                                      <w:i/>
                                    </w:rPr>
                                  </w:pPr>
                                  <w:r>
                                    <w:rPr>
                                      <w:b w:val="0"/>
                                      <w:i/>
                                    </w:rPr>
                                    <w:t>Name</w:t>
                                  </w:r>
                                </w:p>
                              </w:tc>
                              <w:tc>
                                <w:tcPr>
                                  <w:tcW w:w="4167" w:type="dxa"/>
                                  <w:shd w:val="clear" w:color="auto" w:fill="B5C0DF" w:themeFill="accent1" w:themeFillTint="66"/>
                                </w:tcPr>
                                <w:p w14:paraId="215731D7" w14:textId="77777777" w:rsidR="009104A0" w:rsidRPr="00B52A5D" w:rsidRDefault="009104A0" w:rsidP="00337854">
                                  <w:pPr>
                                    <w:cnfStyle w:val="000000000000" w:firstRow="0" w:lastRow="0" w:firstColumn="0" w:lastColumn="0" w:oddVBand="0" w:evenVBand="0" w:oddHBand="0" w:evenHBand="0" w:firstRowFirstColumn="0" w:firstRowLastColumn="0" w:lastRowFirstColumn="0" w:lastRowLastColumn="0"/>
                                    <w:rPr>
                                      <w:i/>
                                    </w:rPr>
                                  </w:pPr>
                                  <w:r>
                                    <w:rPr>
                                      <w:i/>
                                    </w:rPr>
                                    <w:t>Location</w:t>
                                  </w:r>
                                </w:p>
                              </w:tc>
                              <w:tc>
                                <w:tcPr>
                                  <w:tcW w:w="3087" w:type="dxa"/>
                                  <w:shd w:val="clear" w:color="auto" w:fill="B5C0DF" w:themeFill="accent1" w:themeFillTint="66"/>
                                </w:tcPr>
                                <w:p w14:paraId="291FD9C7"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rPr>
                                      <w:i/>
                                    </w:rPr>
                                  </w:pPr>
                                  <w:r>
                                    <w:rPr>
                                      <w:i/>
                                    </w:rPr>
                                    <w:t>Description</w:t>
                                  </w:r>
                                </w:p>
                              </w:tc>
                            </w:tr>
                            <w:tr w:rsidR="009104A0" w14:paraId="4E85EA5F" w14:textId="77777777" w:rsidTr="00852ACE">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704" w:type="dxa"/>
                                </w:tcPr>
                                <w:p w14:paraId="7F06B86C" w14:textId="77777777" w:rsidR="009104A0" w:rsidRDefault="009104A0" w:rsidP="00337854">
                                  <w:pPr>
                                    <w:rPr>
                                      <w:b w:val="0"/>
                                    </w:rPr>
                                  </w:pPr>
                                  <w:r>
                                    <w:rPr>
                                      <w:b w:val="0"/>
                                    </w:rPr>
                                    <w:t>Index</w:t>
                                  </w:r>
                                </w:p>
                              </w:tc>
                              <w:tc>
                                <w:tcPr>
                                  <w:tcW w:w="4167" w:type="dxa"/>
                                </w:tcPr>
                                <w:p w14:paraId="3FDE0856" w14:textId="77777777" w:rsidR="009104A0" w:rsidRPr="00852ACE" w:rsidRDefault="009104A0" w:rsidP="00337854">
                                  <w:pPr>
                                    <w:cnfStyle w:val="000000100000" w:firstRow="0" w:lastRow="0" w:firstColumn="0" w:lastColumn="0" w:oddVBand="0" w:evenVBand="0" w:oddHBand="1" w:evenHBand="0" w:firstRowFirstColumn="0" w:firstRowLastColumn="0" w:lastRowFirstColumn="0" w:lastRowLastColumn="0"/>
                                    <w:rPr>
                                      <w:sz w:val="20"/>
                                      <w:szCs w:val="20"/>
                                    </w:rPr>
                                  </w:pPr>
                                  <w:r w:rsidRPr="00852ACE">
                                    <w:rPr>
                                      <w:sz w:val="20"/>
                                      <w:szCs w:val="20"/>
                                    </w:rPr>
                                    <w:t>view/</w:t>
                                  </w:r>
                                  <w:proofErr w:type="spellStart"/>
                                  <w:r w:rsidRPr="00852ACE">
                                    <w:rPr>
                                      <w:sz w:val="20"/>
                                      <w:szCs w:val="20"/>
                                    </w:rPr>
                                    <w:t>index.class.php</w:t>
                                  </w:r>
                                  <w:proofErr w:type="spellEnd"/>
                                </w:p>
                              </w:tc>
                              <w:tc>
                                <w:tcPr>
                                  <w:tcW w:w="3087" w:type="dxa"/>
                                </w:tcPr>
                                <w:p w14:paraId="43F2A3E2"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t>Parent class of all View classes</w:t>
                                  </w:r>
                                </w:p>
                              </w:tc>
                            </w:tr>
                            <w:tr w:rsidR="009104A0" w14:paraId="791C1DF1" w14:textId="77777777" w:rsidTr="00852ACE">
                              <w:trPr>
                                <w:trHeight w:val="275"/>
                              </w:trPr>
                              <w:tc>
                                <w:tcPr>
                                  <w:cnfStyle w:val="001000000000" w:firstRow="0" w:lastRow="0" w:firstColumn="1" w:lastColumn="0" w:oddVBand="0" w:evenVBand="0" w:oddHBand="0" w:evenHBand="0" w:firstRowFirstColumn="0" w:firstRowLastColumn="0" w:lastRowFirstColumn="0" w:lastRowLastColumn="0"/>
                                  <w:tcW w:w="1704" w:type="dxa"/>
                                </w:tcPr>
                                <w:p w14:paraId="027D0D1E" w14:textId="77777777" w:rsidR="009104A0" w:rsidRPr="00B52A5D" w:rsidRDefault="009104A0" w:rsidP="00337854">
                                  <w:pPr>
                                    <w:rPr>
                                      <w:b w:val="0"/>
                                    </w:rPr>
                                  </w:pPr>
                                  <w:r>
                                    <w:rPr>
                                      <w:b w:val="0"/>
                                    </w:rPr>
                                    <w:t>Home</w:t>
                                  </w:r>
                                </w:p>
                              </w:tc>
                              <w:tc>
                                <w:tcPr>
                                  <w:tcW w:w="4167" w:type="dxa"/>
                                </w:tcPr>
                                <w:p w14:paraId="126CD9C5" w14:textId="77777777" w:rsidR="009104A0" w:rsidRPr="00852ACE" w:rsidRDefault="009104A0" w:rsidP="00337854">
                                  <w:pPr>
                                    <w:cnfStyle w:val="000000000000" w:firstRow="0" w:lastRow="0" w:firstColumn="0" w:lastColumn="0" w:oddVBand="0" w:evenVBand="0" w:oddHBand="0" w:evenHBand="0" w:firstRowFirstColumn="0" w:firstRowLastColumn="0" w:lastRowFirstColumn="0" w:lastRowLastColumn="0"/>
                                    <w:rPr>
                                      <w:sz w:val="20"/>
                                      <w:szCs w:val="20"/>
                                    </w:rPr>
                                  </w:pPr>
                                  <w:r w:rsidRPr="00852ACE">
                                    <w:rPr>
                                      <w:sz w:val="20"/>
                                      <w:szCs w:val="20"/>
                                    </w:rPr>
                                    <w:t>view/</w:t>
                                  </w:r>
                                  <w:proofErr w:type="spellStart"/>
                                  <w:r w:rsidRPr="00852ACE">
                                    <w:rPr>
                                      <w:sz w:val="20"/>
                                      <w:szCs w:val="20"/>
                                    </w:rPr>
                                    <w:t>home.class.php</w:t>
                                  </w:r>
                                  <w:proofErr w:type="spellEnd"/>
                                </w:p>
                              </w:tc>
                              <w:tc>
                                <w:tcPr>
                                  <w:tcW w:w="3087" w:type="dxa"/>
                                </w:tcPr>
                                <w:p w14:paraId="74EB11F0"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t>Home Page</w:t>
                                  </w:r>
                                </w:p>
                              </w:tc>
                            </w:tr>
                            <w:tr w:rsidR="009104A0" w14:paraId="28FCA0B3" w14:textId="77777777" w:rsidTr="00852ACE">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704" w:type="dxa"/>
                                </w:tcPr>
                                <w:p w14:paraId="46B5AD32" w14:textId="77777777" w:rsidR="009104A0" w:rsidRPr="00B52A5D" w:rsidRDefault="009104A0" w:rsidP="00337854">
                                  <w:pPr>
                                    <w:rPr>
                                      <w:b w:val="0"/>
                                    </w:rPr>
                                  </w:pPr>
                                  <w:r w:rsidRPr="00B52A5D">
                                    <w:rPr>
                                      <w:b w:val="0"/>
                                    </w:rPr>
                                    <w:t>About</w:t>
                                  </w:r>
                                </w:p>
                              </w:tc>
                              <w:tc>
                                <w:tcPr>
                                  <w:tcW w:w="4167" w:type="dxa"/>
                                </w:tcPr>
                                <w:p w14:paraId="42C240BD" w14:textId="77777777" w:rsidR="009104A0" w:rsidRPr="00852ACE" w:rsidRDefault="009104A0" w:rsidP="00337854">
                                  <w:pPr>
                                    <w:cnfStyle w:val="000000100000" w:firstRow="0" w:lastRow="0" w:firstColumn="0" w:lastColumn="0" w:oddVBand="0" w:evenVBand="0" w:oddHBand="1" w:evenHBand="0" w:firstRowFirstColumn="0" w:firstRowLastColumn="0" w:lastRowFirstColumn="0" w:lastRowLastColumn="0"/>
                                    <w:rPr>
                                      <w:sz w:val="20"/>
                                      <w:szCs w:val="20"/>
                                    </w:rPr>
                                  </w:pPr>
                                  <w:r w:rsidRPr="00852ACE">
                                    <w:rPr>
                                      <w:sz w:val="20"/>
                                      <w:szCs w:val="20"/>
                                    </w:rPr>
                                    <w:t>view/</w:t>
                                  </w:r>
                                  <w:proofErr w:type="spellStart"/>
                                  <w:r w:rsidRPr="00852ACE">
                                    <w:rPr>
                                      <w:sz w:val="20"/>
                                      <w:szCs w:val="20"/>
                                    </w:rPr>
                                    <w:t>about.class.php</w:t>
                                  </w:r>
                                  <w:proofErr w:type="spellEnd"/>
                                </w:p>
                              </w:tc>
                              <w:tc>
                                <w:tcPr>
                                  <w:tcW w:w="3087" w:type="dxa"/>
                                </w:tcPr>
                                <w:p w14:paraId="313A69E1"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t>About Page</w:t>
                                  </w:r>
                                </w:p>
                              </w:tc>
                            </w:tr>
                            <w:tr w:rsidR="009104A0" w14:paraId="312821BA" w14:textId="77777777" w:rsidTr="00852ACE">
                              <w:trPr>
                                <w:trHeight w:val="275"/>
                              </w:trPr>
                              <w:tc>
                                <w:tcPr>
                                  <w:cnfStyle w:val="001000000000" w:firstRow="0" w:lastRow="0" w:firstColumn="1" w:lastColumn="0" w:oddVBand="0" w:evenVBand="0" w:oddHBand="0" w:evenHBand="0" w:firstRowFirstColumn="0" w:firstRowLastColumn="0" w:lastRowFirstColumn="0" w:lastRowLastColumn="0"/>
                                  <w:tcW w:w="1704" w:type="dxa"/>
                                </w:tcPr>
                                <w:p w14:paraId="7EADC332" w14:textId="77777777" w:rsidR="009104A0" w:rsidRPr="00B52A5D" w:rsidRDefault="009104A0" w:rsidP="00337854">
                                  <w:pPr>
                                    <w:rPr>
                                      <w:b w:val="0"/>
                                    </w:rPr>
                                  </w:pPr>
                                  <w:r>
                                    <w:rPr>
                                      <w:b w:val="0"/>
                                    </w:rPr>
                                    <w:t>Contact</w:t>
                                  </w:r>
                                </w:p>
                              </w:tc>
                              <w:tc>
                                <w:tcPr>
                                  <w:tcW w:w="4167" w:type="dxa"/>
                                </w:tcPr>
                                <w:p w14:paraId="6B266300" w14:textId="77777777" w:rsidR="009104A0" w:rsidRPr="00852ACE" w:rsidRDefault="009104A0" w:rsidP="00337854">
                                  <w:pPr>
                                    <w:cnfStyle w:val="000000000000" w:firstRow="0" w:lastRow="0" w:firstColumn="0" w:lastColumn="0" w:oddVBand="0" w:evenVBand="0" w:oddHBand="0" w:evenHBand="0" w:firstRowFirstColumn="0" w:firstRowLastColumn="0" w:lastRowFirstColumn="0" w:lastRowLastColumn="0"/>
                                    <w:rPr>
                                      <w:sz w:val="20"/>
                                      <w:szCs w:val="20"/>
                                    </w:rPr>
                                  </w:pPr>
                                  <w:r w:rsidRPr="00852ACE">
                                    <w:rPr>
                                      <w:sz w:val="20"/>
                                      <w:szCs w:val="20"/>
                                    </w:rPr>
                                    <w:t>view/</w:t>
                                  </w:r>
                                  <w:proofErr w:type="spellStart"/>
                                  <w:r w:rsidRPr="00852ACE">
                                    <w:rPr>
                                      <w:sz w:val="20"/>
                                      <w:szCs w:val="20"/>
                                    </w:rPr>
                                    <w:t>contact.class.php</w:t>
                                  </w:r>
                                  <w:proofErr w:type="spellEnd"/>
                                </w:p>
                              </w:tc>
                              <w:tc>
                                <w:tcPr>
                                  <w:tcW w:w="3087" w:type="dxa"/>
                                </w:tcPr>
                                <w:p w14:paraId="3AB0F15C"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t>Contact page</w:t>
                                  </w:r>
                                </w:p>
                              </w:tc>
                            </w:tr>
                            <w:tr w:rsidR="009104A0" w:rsidRPr="00B52A5D" w14:paraId="59A4A9B0" w14:textId="77777777" w:rsidTr="00852AC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59" w:type="dxa"/>
                                  <w:gridSpan w:val="3"/>
                                  <w:shd w:val="clear" w:color="auto" w:fill="90A1CF" w:themeFill="accent1" w:themeFillTint="99"/>
                                </w:tcPr>
                                <w:p w14:paraId="6BA2A519" w14:textId="77777777" w:rsidR="009104A0" w:rsidRPr="00B52A5D" w:rsidRDefault="009104A0" w:rsidP="00337854">
                                  <w:pPr>
                                    <w:jc w:val="center"/>
                                    <w:rPr>
                                      <w:sz w:val="28"/>
                                      <w:szCs w:val="28"/>
                                    </w:rPr>
                                  </w:pPr>
                                  <w:r w:rsidRPr="00B52A5D">
                                    <w:rPr>
                                      <w:sz w:val="28"/>
                                      <w:szCs w:val="28"/>
                                    </w:rPr>
                                    <w:t>Animal</w:t>
                                  </w:r>
                                </w:p>
                              </w:tc>
                            </w:tr>
                            <w:tr w:rsidR="009104A0" w14:paraId="5457E107" w14:textId="77777777" w:rsidTr="00852ACE">
                              <w:trPr>
                                <w:trHeight w:val="275"/>
                              </w:trPr>
                              <w:tc>
                                <w:tcPr>
                                  <w:cnfStyle w:val="001000000000" w:firstRow="0" w:lastRow="0" w:firstColumn="1" w:lastColumn="0" w:oddVBand="0" w:evenVBand="0" w:oddHBand="0" w:evenHBand="0" w:firstRowFirstColumn="0" w:firstRowLastColumn="0" w:lastRowFirstColumn="0" w:lastRowLastColumn="0"/>
                                  <w:tcW w:w="1704" w:type="dxa"/>
                                  <w:shd w:val="clear" w:color="auto" w:fill="B5C0DF" w:themeFill="accent1" w:themeFillTint="66"/>
                                </w:tcPr>
                                <w:p w14:paraId="1D0EBDA6" w14:textId="77777777" w:rsidR="009104A0" w:rsidRDefault="009104A0" w:rsidP="00337854">
                                  <w:pPr>
                                    <w:rPr>
                                      <w:b w:val="0"/>
                                    </w:rPr>
                                  </w:pPr>
                                  <w:r>
                                    <w:rPr>
                                      <w:b w:val="0"/>
                                      <w:i/>
                                    </w:rPr>
                                    <w:t>Name</w:t>
                                  </w:r>
                                </w:p>
                              </w:tc>
                              <w:tc>
                                <w:tcPr>
                                  <w:tcW w:w="4167" w:type="dxa"/>
                                  <w:shd w:val="clear" w:color="auto" w:fill="B5C0DF" w:themeFill="accent1" w:themeFillTint="66"/>
                                </w:tcPr>
                                <w:p w14:paraId="598E54AE"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rPr>
                                      <w:i/>
                                    </w:rPr>
                                    <w:t>Location</w:t>
                                  </w:r>
                                </w:p>
                              </w:tc>
                              <w:tc>
                                <w:tcPr>
                                  <w:tcW w:w="3087" w:type="dxa"/>
                                  <w:shd w:val="clear" w:color="auto" w:fill="B5C0DF" w:themeFill="accent1" w:themeFillTint="66"/>
                                </w:tcPr>
                                <w:p w14:paraId="44538D13"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rPr>
                                      <w:i/>
                                    </w:rPr>
                                    <w:t>Description</w:t>
                                  </w:r>
                                </w:p>
                              </w:tc>
                            </w:tr>
                            <w:tr w:rsidR="009104A0" w14:paraId="4EDCE91F" w14:textId="77777777" w:rsidTr="00852ACE">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704" w:type="dxa"/>
                                </w:tcPr>
                                <w:p w14:paraId="4A609C30" w14:textId="77777777" w:rsidR="009104A0" w:rsidRDefault="009104A0" w:rsidP="00337854">
                                  <w:pPr>
                                    <w:rPr>
                                      <w:b w:val="0"/>
                                    </w:rPr>
                                  </w:pPr>
                                  <w:r>
                                    <w:rPr>
                                      <w:b w:val="0"/>
                                    </w:rPr>
                                    <w:t>Index</w:t>
                                  </w:r>
                                </w:p>
                              </w:tc>
                              <w:tc>
                                <w:tcPr>
                                  <w:tcW w:w="4167" w:type="dxa"/>
                                </w:tcPr>
                                <w:p w14:paraId="7754C4B0" w14:textId="77777777" w:rsidR="009104A0" w:rsidRPr="00852ACE" w:rsidRDefault="009104A0" w:rsidP="00337854">
                                  <w:pPr>
                                    <w:cnfStyle w:val="000000100000" w:firstRow="0" w:lastRow="0" w:firstColumn="0" w:lastColumn="0" w:oddVBand="0" w:evenVBand="0" w:oddHBand="1" w:evenHBand="0" w:firstRowFirstColumn="0" w:firstRowLastColumn="0" w:lastRowFirstColumn="0" w:lastRowLastColumn="0"/>
                                    <w:rPr>
                                      <w:sz w:val="20"/>
                                      <w:szCs w:val="20"/>
                                    </w:rPr>
                                  </w:pPr>
                                  <w:r w:rsidRPr="00852ACE">
                                    <w:rPr>
                                      <w:sz w:val="20"/>
                                      <w:szCs w:val="20"/>
                                    </w:rPr>
                                    <w:t>view/animal/</w:t>
                                  </w:r>
                                  <w:proofErr w:type="spellStart"/>
                                  <w:r w:rsidRPr="00852ACE">
                                    <w:rPr>
                                      <w:sz w:val="20"/>
                                      <w:szCs w:val="20"/>
                                    </w:rPr>
                                    <w:t>animal_index_view.class.php</w:t>
                                  </w:r>
                                  <w:proofErr w:type="spellEnd"/>
                                </w:p>
                              </w:tc>
                              <w:tc>
                                <w:tcPr>
                                  <w:tcW w:w="3087" w:type="dxa"/>
                                </w:tcPr>
                                <w:p w14:paraId="0A0A7952"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t>Displays all animals</w:t>
                                  </w:r>
                                </w:p>
                              </w:tc>
                            </w:tr>
                            <w:tr w:rsidR="009104A0" w14:paraId="0A08D133" w14:textId="77777777" w:rsidTr="00852ACE">
                              <w:trPr>
                                <w:trHeight w:val="551"/>
                              </w:trPr>
                              <w:tc>
                                <w:tcPr>
                                  <w:cnfStyle w:val="001000000000" w:firstRow="0" w:lastRow="0" w:firstColumn="1" w:lastColumn="0" w:oddVBand="0" w:evenVBand="0" w:oddHBand="0" w:evenHBand="0" w:firstRowFirstColumn="0" w:firstRowLastColumn="0" w:lastRowFirstColumn="0" w:lastRowLastColumn="0"/>
                                  <w:tcW w:w="1704" w:type="dxa"/>
                                </w:tcPr>
                                <w:p w14:paraId="0BE83C28" w14:textId="77777777" w:rsidR="009104A0" w:rsidRDefault="009104A0" w:rsidP="00337854">
                                  <w:pPr>
                                    <w:rPr>
                                      <w:b w:val="0"/>
                                    </w:rPr>
                                  </w:pPr>
                                  <w:r>
                                    <w:rPr>
                                      <w:b w:val="0"/>
                                    </w:rPr>
                                    <w:t>Details</w:t>
                                  </w:r>
                                </w:p>
                              </w:tc>
                              <w:tc>
                                <w:tcPr>
                                  <w:tcW w:w="4167" w:type="dxa"/>
                                </w:tcPr>
                                <w:p w14:paraId="6758819A" w14:textId="7FDFCB9F" w:rsidR="009104A0" w:rsidRPr="00852ACE" w:rsidRDefault="009104A0" w:rsidP="00337854">
                                  <w:pPr>
                                    <w:cnfStyle w:val="000000000000" w:firstRow="0" w:lastRow="0" w:firstColumn="0" w:lastColumn="0" w:oddVBand="0" w:evenVBand="0" w:oddHBand="0" w:evenHBand="0" w:firstRowFirstColumn="0" w:firstRowLastColumn="0" w:lastRowFirstColumn="0" w:lastRowLastColumn="0"/>
                                    <w:rPr>
                                      <w:sz w:val="20"/>
                                      <w:szCs w:val="20"/>
                                    </w:rPr>
                                  </w:pPr>
                                  <w:r w:rsidRPr="00852ACE">
                                    <w:rPr>
                                      <w:sz w:val="20"/>
                                      <w:szCs w:val="20"/>
                                    </w:rPr>
                                    <w:t>view/animal/</w:t>
                                  </w:r>
                                  <w:proofErr w:type="spellStart"/>
                                  <w:r w:rsidRPr="00852ACE">
                                    <w:rPr>
                                      <w:sz w:val="20"/>
                                      <w:szCs w:val="20"/>
                                    </w:rPr>
                                    <w:t>animal_details.class.php</w:t>
                                  </w:r>
                                  <w:proofErr w:type="spellEnd"/>
                                </w:p>
                              </w:tc>
                              <w:tc>
                                <w:tcPr>
                                  <w:tcW w:w="3087" w:type="dxa"/>
                                </w:tcPr>
                                <w:p w14:paraId="4970DE31"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t>Display’s a specific animal’s details</w:t>
                                  </w:r>
                                </w:p>
                              </w:tc>
                            </w:tr>
                            <w:tr w:rsidR="009104A0" w14:paraId="4CC6FDDB" w14:textId="77777777" w:rsidTr="00852ACE">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704" w:type="dxa"/>
                                </w:tcPr>
                                <w:p w14:paraId="0F4E4B60" w14:textId="77777777" w:rsidR="009104A0" w:rsidRDefault="009104A0" w:rsidP="00337854">
                                  <w:pPr>
                                    <w:rPr>
                                      <w:b w:val="0"/>
                                    </w:rPr>
                                  </w:pPr>
                                  <w:r>
                                    <w:rPr>
                                      <w:b w:val="0"/>
                                    </w:rPr>
                                    <w:t>Edit</w:t>
                                  </w:r>
                                </w:p>
                              </w:tc>
                              <w:tc>
                                <w:tcPr>
                                  <w:tcW w:w="4167" w:type="dxa"/>
                                </w:tcPr>
                                <w:p w14:paraId="49AE5E0B" w14:textId="6A39DF91" w:rsidR="009104A0" w:rsidRPr="00852ACE" w:rsidRDefault="009104A0" w:rsidP="00337854">
                                  <w:pPr>
                                    <w:cnfStyle w:val="000000100000" w:firstRow="0" w:lastRow="0" w:firstColumn="0" w:lastColumn="0" w:oddVBand="0" w:evenVBand="0" w:oddHBand="1" w:evenHBand="0" w:firstRowFirstColumn="0" w:firstRowLastColumn="0" w:lastRowFirstColumn="0" w:lastRowLastColumn="0"/>
                                    <w:rPr>
                                      <w:sz w:val="20"/>
                                      <w:szCs w:val="20"/>
                                    </w:rPr>
                                  </w:pPr>
                                  <w:r w:rsidRPr="00852ACE">
                                    <w:rPr>
                                      <w:sz w:val="20"/>
                                      <w:szCs w:val="20"/>
                                    </w:rPr>
                                    <w:t>view/animal/</w:t>
                                  </w:r>
                                  <w:proofErr w:type="spellStart"/>
                                  <w:r w:rsidRPr="00852ACE">
                                    <w:rPr>
                                      <w:sz w:val="20"/>
                                      <w:szCs w:val="20"/>
                                    </w:rPr>
                                    <w:t>animal_edit.class.php</w:t>
                                  </w:r>
                                  <w:proofErr w:type="spellEnd"/>
                                </w:p>
                              </w:tc>
                              <w:tc>
                                <w:tcPr>
                                  <w:tcW w:w="3087" w:type="dxa"/>
                                </w:tcPr>
                                <w:p w14:paraId="415AA05E"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t>Edit an animal’s details</w:t>
                                  </w:r>
                                </w:p>
                              </w:tc>
                            </w:tr>
                            <w:tr w:rsidR="009104A0" w14:paraId="585B8FF3" w14:textId="77777777" w:rsidTr="00852ACE">
                              <w:trPr>
                                <w:trHeight w:val="275"/>
                              </w:trPr>
                              <w:tc>
                                <w:tcPr>
                                  <w:cnfStyle w:val="001000000000" w:firstRow="0" w:lastRow="0" w:firstColumn="1" w:lastColumn="0" w:oddVBand="0" w:evenVBand="0" w:oddHBand="0" w:evenHBand="0" w:firstRowFirstColumn="0" w:firstRowLastColumn="0" w:lastRowFirstColumn="0" w:lastRowLastColumn="0"/>
                                  <w:tcW w:w="1704" w:type="dxa"/>
                                </w:tcPr>
                                <w:p w14:paraId="09058DE2" w14:textId="77777777" w:rsidR="009104A0" w:rsidRDefault="009104A0" w:rsidP="00337854">
                                  <w:pPr>
                                    <w:rPr>
                                      <w:b w:val="0"/>
                                    </w:rPr>
                                  </w:pPr>
                                  <w:r>
                                    <w:rPr>
                                      <w:b w:val="0"/>
                                    </w:rPr>
                                    <w:t>Add</w:t>
                                  </w:r>
                                </w:p>
                              </w:tc>
                              <w:tc>
                                <w:tcPr>
                                  <w:tcW w:w="4167" w:type="dxa"/>
                                </w:tcPr>
                                <w:p w14:paraId="3520C9FB" w14:textId="334F74F1" w:rsidR="009104A0" w:rsidRPr="00852ACE" w:rsidRDefault="009104A0" w:rsidP="00337854">
                                  <w:pPr>
                                    <w:cnfStyle w:val="000000000000" w:firstRow="0" w:lastRow="0" w:firstColumn="0" w:lastColumn="0" w:oddVBand="0" w:evenVBand="0" w:oddHBand="0" w:evenHBand="0" w:firstRowFirstColumn="0" w:firstRowLastColumn="0" w:lastRowFirstColumn="0" w:lastRowLastColumn="0"/>
                                    <w:rPr>
                                      <w:sz w:val="20"/>
                                      <w:szCs w:val="20"/>
                                    </w:rPr>
                                  </w:pPr>
                                  <w:r w:rsidRPr="00852ACE">
                                    <w:rPr>
                                      <w:sz w:val="20"/>
                                      <w:szCs w:val="20"/>
                                    </w:rPr>
                                    <w:t>view/animal/</w:t>
                                  </w:r>
                                  <w:proofErr w:type="spellStart"/>
                                  <w:r w:rsidRPr="00852ACE">
                                    <w:rPr>
                                      <w:sz w:val="20"/>
                                      <w:szCs w:val="20"/>
                                    </w:rPr>
                                    <w:t>animal_add.class.php</w:t>
                                  </w:r>
                                  <w:proofErr w:type="spellEnd"/>
                                </w:p>
                              </w:tc>
                              <w:tc>
                                <w:tcPr>
                                  <w:tcW w:w="3087" w:type="dxa"/>
                                </w:tcPr>
                                <w:p w14:paraId="45F16279"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t>Add an animal</w:t>
                                  </w:r>
                                </w:p>
                              </w:tc>
                            </w:tr>
                            <w:tr w:rsidR="009104A0" w14:paraId="56DD0F9D" w14:textId="77777777" w:rsidTr="00852ACE">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704" w:type="dxa"/>
                                </w:tcPr>
                                <w:p w14:paraId="4BAE4EDE" w14:textId="77777777" w:rsidR="009104A0" w:rsidRDefault="009104A0" w:rsidP="00337854">
                                  <w:pPr>
                                    <w:rPr>
                                      <w:b w:val="0"/>
                                    </w:rPr>
                                  </w:pPr>
                                  <w:r>
                                    <w:rPr>
                                      <w:b w:val="0"/>
                                    </w:rPr>
                                    <w:t>Delete</w:t>
                                  </w:r>
                                </w:p>
                              </w:tc>
                              <w:tc>
                                <w:tcPr>
                                  <w:tcW w:w="4167" w:type="dxa"/>
                                </w:tcPr>
                                <w:p w14:paraId="79148292" w14:textId="4A51152D" w:rsidR="009104A0" w:rsidRPr="00852ACE" w:rsidRDefault="009104A0" w:rsidP="00337854">
                                  <w:pPr>
                                    <w:cnfStyle w:val="000000100000" w:firstRow="0" w:lastRow="0" w:firstColumn="0" w:lastColumn="0" w:oddVBand="0" w:evenVBand="0" w:oddHBand="1" w:evenHBand="0" w:firstRowFirstColumn="0" w:firstRowLastColumn="0" w:lastRowFirstColumn="0" w:lastRowLastColumn="0"/>
                                    <w:rPr>
                                      <w:sz w:val="20"/>
                                      <w:szCs w:val="20"/>
                                    </w:rPr>
                                  </w:pPr>
                                  <w:r w:rsidRPr="00852ACE">
                                    <w:rPr>
                                      <w:sz w:val="20"/>
                                      <w:szCs w:val="20"/>
                                    </w:rPr>
                                    <w:t>view/animal/</w:t>
                                  </w:r>
                                  <w:proofErr w:type="spellStart"/>
                                  <w:r w:rsidRPr="00852ACE">
                                    <w:rPr>
                                      <w:sz w:val="20"/>
                                      <w:szCs w:val="20"/>
                                    </w:rPr>
                                    <w:t>animal_delete.class.php</w:t>
                                  </w:r>
                                  <w:proofErr w:type="spellEnd"/>
                                </w:p>
                              </w:tc>
                              <w:tc>
                                <w:tcPr>
                                  <w:tcW w:w="3087" w:type="dxa"/>
                                </w:tcPr>
                                <w:p w14:paraId="22E218C5"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t>Delete an animal</w:t>
                                  </w:r>
                                </w:p>
                              </w:tc>
                            </w:tr>
                            <w:tr w:rsidR="009104A0" w14:paraId="2EEAA42D" w14:textId="77777777" w:rsidTr="00852ACE">
                              <w:trPr>
                                <w:trHeight w:val="551"/>
                              </w:trPr>
                              <w:tc>
                                <w:tcPr>
                                  <w:cnfStyle w:val="001000000000" w:firstRow="0" w:lastRow="0" w:firstColumn="1" w:lastColumn="0" w:oddVBand="0" w:evenVBand="0" w:oddHBand="0" w:evenHBand="0" w:firstRowFirstColumn="0" w:firstRowLastColumn="0" w:lastRowFirstColumn="0" w:lastRowLastColumn="0"/>
                                  <w:tcW w:w="1704" w:type="dxa"/>
                                </w:tcPr>
                                <w:p w14:paraId="79ACCFE6" w14:textId="77777777" w:rsidR="009104A0" w:rsidRDefault="009104A0" w:rsidP="00337854">
                                  <w:pPr>
                                    <w:rPr>
                                      <w:b w:val="0"/>
                                    </w:rPr>
                                  </w:pPr>
                                  <w:r>
                                    <w:rPr>
                                      <w:b w:val="0"/>
                                    </w:rPr>
                                    <w:t>Success</w:t>
                                  </w:r>
                                </w:p>
                              </w:tc>
                              <w:tc>
                                <w:tcPr>
                                  <w:tcW w:w="4167" w:type="dxa"/>
                                </w:tcPr>
                                <w:p w14:paraId="75B0B0E6" w14:textId="41B0394D" w:rsidR="009104A0" w:rsidRPr="00852ACE" w:rsidRDefault="009104A0" w:rsidP="00337854">
                                  <w:pPr>
                                    <w:cnfStyle w:val="000000000000" w:firstRow="0" w:lastRow="0" w:firstColumn="0" w:lastColumn="0" w:oddVBand="0" w:evenVBand="0" w:oddHBand="0" w:evenHBand="0" w:firstRowFirstColumn="0" w:firstRowLastColumn="0" w:lastRowFirstColumn="0" w:lastRowLastColumn="0"/>
                                    <w:rPr>
                                      <w:sz w:val="20"/>
                                      <w:szCs w:val="20"/>
                                    </w:rPr>
                                  </w:pPr>
                                  <w:r w:rsidRPr="00852ACE">
                                    <w:rPr>
                                      <w:sz w:val="20"/>
                                      <w:szCs w:val="20"/>
                                    </w:rPr>
                                    <w:t>view/animal/</w:t>
                                  </w:r>
                                  <w:proofErr w:type="spellStart"/>
                                  <w:r w:rsidRPr="00852ACE">
                                    <w:rPr>
                                      <w:sz w:val="20"/>
                                      <w:szCs w:val="20"/>
                                    </w:rPr>
                                    <w:t>animal_success.class.php</w:t>
                                  </w:r>
                                  <w:proofErr w:type="spellEnd"/>
                                </w:p>
                              </w:tc>
                              <w:tc>
                                <w:tcPr>
                                  <w:tcW w:w="3087" w:type="dxa"/>
                                </w:tcPr>
                                <w:p w14:paraId="167F5B9F"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t>Success for adding/deleting/editing</w:t>
                                  </w:r>
                                </w:p>
                              </w:tc>
                            </w:tr>
                            <w:tr w:rsidR="009104A0" w14:paraId="3F4ADC01" w14:textId="77777777" w:rsidTr="00852ACE">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704" w:type="dxa"/>
                                </w:tcPr>
                                <w:p w14:paraId="7AA91BC6" w14:textId="77777777" w:rsidR="009104A0" w:rsidRDefault="009104A0" w:rsidP="00337854">
                                  <w:pPr>
                                    <w:rPr>
                                      <w:b w:val="0"/>
                                    </w:rPr>
                                  </w:pPr>
                                  <w:r>
                                    <w:rPr>
                                      <w:b w:val="0"/>
                                    </w:rPr>
                                    <w:t>Error</w:t>
                                  </w:r>
                                </w:p>
                              </w:tc>
                              <w:tc>
                                <w:tcPr>
                                  <w:tcW w:w="4167" w:type="dxa"/>
                                </w:tcPr>
                                <w:p w14:paraId="449B7B6F" w14:textId="65DFF316" w:rsidR="009104A0" w:rsidRPr="00852ACE" w:rsidRDefault="009104A0" w:rsidP="00337854">
                                  <w:pPr>
                                    <w:cnfStyle w:val="000000100000" w:firstRow="0" w:lastRow="0" w:firstColumn="0" w:lastColumn="0" w:oddVBand="0" w:evenVBand="0" w:oddHBand="1" w:evenHBand="0" w:firstRowFirstColumn="0" w:firstRowLastColumn="0" w:lastRowFirstColumn="0" w:lastRowLastColumn="0"/>
                                    <w:rPr>
                                      <w:sz w:val="20"/>
                                      <w:szCs w:val="20"/>
                                    </w:rPr>
                                  </w:pPr>
                                  <w:r w:rsidRPr="00852ACE">
                                    <w:rPr>
                                      <w:sz w:val="20"/>
                                      <w:szCs w:val="20"/>
                                    </w:rPr>
                                    <w:t>view/animal/</w:t>
                                  </w:r>
                                  <w:proofErr w:type="spellStart"/>
                                  <w:r w:rsidRPr="00852ACE">
                                    <w:rPr>
                                      <w:sz w:val="20"/>
                                      <w:szCs w:val="20"/>
                                    </w:rPr>
                                    <w:t>animal_error.class.php</w:t>
                                  </w:r>
                                  <w:proofErr w:type="spellEnd"/>
                                </w:p>
                              </w:tc>
                              <w:tc>
                                <w:tcPr>
                                  <w:tcW w:w="3087" w:type="dxa"/>
                                </w:tcPr>
                                <w:p w14:paraId="1BDB1895"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t>Any error occurs</w:t>
                                  </w:r>
                                </w:p>
                              </w:tc>
                            </w:tr>
                            <w:tr w:rsidR="009104A0" w:rsidRPr="00CC43FA" w14:paraId="74DE3122" w14:textId="77777777" w:rsidTr="00852ACE">
                              <w:trPr>
                                <w:trHeight w:val="349"/>
                              </w:trPr>
                              <w:tc>
                                <w:tcPr>
                                  <w:cnfStyle w:val="001000000000" w:firstRow="0" w:lastRow="0" w:firstColumn="1" w:lastColumn="0" w:oddVBand="0" w:evenVBand="0" w:oddHBand="0" w:evenHBand="0" w:firstRowFirstColumn="0" w:firstRowLastColumn="0" w:lastRowFirstColumn="0" w:lastRowLastColumn="0"/>
                                  <w:tcW w:w="8959" w:type="dxa"/>
                                  <w:gridSpan w:val="3"/>
                                  <w:shd w:val="clear" w:color="auto" w:fill="90A1CF" w:themeFill="accent1" w:themeFillTint="99"/>
                                </w:tcPr>
                                <w:p w14:paraId="35E6DDF8" w14:textId="77777777" w:rsidR="009104A0" w:rsidRPr="00CC43FA" w:rsidRDefault="009104A0" w:rsidP="00337854">
                                  <w:pPr>
                                    <w:jc w:val="center"/>
                                    <w:rPr>
                                      <w:sz w:val="28"/>
                                      <w:szCs w:val="28"/>
                                    </w:rPr>
                                  </w:pPr>
                                  <w:r w:rsidRPr="00CC43FA">
                                    <w:rPr>
                                      <w:sz w:val="28"/>
                                      <w:szCs w:val="28"/>
                                    </w:rPr>
                                    <w:t>User</w:t>
                                  </w:r>
                                </w:p>
                              </w:tc>
                            </w:tr>
                            <w:tr w:rsidR="009104A0" w14:paraId="4B5392F6" w14:textId="77777777" w:rsidTr="00852ACE">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704" w:type="dxa"/>
                                  <w:shd w:val="clear" w:color="auto" w:fill="B5C0DF" w:themeFill="accent1" w:themeFillTint="66"/>
                                </w:tcPr>
                                <w:p w14:paraId="0B0FCE7B" w14:textId="77777777" w:rsidR="009104A0" w:rsidRDefault="009104A0" w:rsidP="00337854">
                                  <w:pPr>
                                    <w:rPr>
                                      <w:b w:val="0"/>
                                    </w:rPr>
                                  </w:pPr>
                                  <w:r>
                                    <w:rPr>
                                      <w:b w:val="0"/>
                                      <w:i/>
                                    </w:rPr>
                                    <w:t>Name</w:t>
                                  </w:r>
                                </w:p>
                              </w:tc>
                              <w:tc>
                                <w:tcPr>
                                  <w:tcW w:w="4167" w:type="dxa"/>
                                  <w:shd w:val="clear" w:color="auto" w:fill="B5C0DF" w:themeFill="accent1" w:themeFillTint="66"/>
                                </w:tcPr>
                                <w:p w14:paraId="7870F229"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rPr>
                                      <w:i/>
                                    </w:rPr>
                                    <w:t>Location</w:t>
                                  </w:r>
                                </w:p>
                              </w:tc>
                              <w:tc>
                                <w:tcPr>
                                  <w:tcW w:w="3087" w:type="dxa"/>
                                  <w:shd w:val="clear" w:color="auto" w:fill="B5C0DF" w:themeFill="accent1" w:themeFillTint="66"/>
                                </w:tcPr>
                                <w:p w14:paraId="200718EA"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rPr>
                                      <w:i/>
                                    </w:rPr>
                                    <w:t>Description</w:t>
                                  </w:r>
                                </w:p>
                              </w:tc>
                            </w:tr>
                            <w:tr w:rsidR="009104A0" w14:paraId="688F36A1" w14:textId="77777777" w:rsidTr="00852ACE">
                              <w:trPr>
                                <w:trHeight w:val="551"/>
                              </w:trPr>
                              <w:tc>
                                <w:tcPr>
                                  <w:cnfStyle w:val="001000000000" w:firstRow="0" w:lastRow="0" w:firstColumn="1" w:lastColumn="0" w:oddVBand="0" w:evenVBand="0" w:oddHBand="0" w:evenHBand="0" w:firstRowFirstColumn="0" w:firstRowLastColumn="0" w:lastRowFirstColumn="0" w:lastRowLastColumn="0"/>
                                  <w:tcW w:w="1704" w:type="dxa"/>
                                </w:tcPr>
                                <w:p w14:paraId="6039CBEB" w14:textId="77777777" w:rsidR="009104A0" w:rsidRDefault="009104A0" w:rsidP="00337854">
                                  <w:pPr>
                                    <w:rPr>
                                      <w:b w:val="0"/>
                                    </w:rPr>
                                  </w:pPr>
                                  <w:r>
                                    <w:rPr>
                                      <w:b w:val="0"/>
                                    </w:rPr>
                                    <w:t>Index</w:t>
                                  </w:r>
                                </w:p>
                              </w:tc>
                              <w:tc>
                                <w:tcPr>
                                  <w:tcW w:w="4167" w:type="dxa"/>
                                </w:tcPr>
                                <w:p w14:paraId="2450ED6F" w14:textId="647955D5" w:rsidR="009104A0" w:rsidRPr="00852ACE" w:rsidRDefault="009104A0" w:rsidP="00337854">
                                  <w:pPr>
                                    <w:cnfStyle w:val="000000000000" w:firstRow="0" w:lastRow="0" w:firstColumn="0" w:lastColumn="0" w:oddVBand="0" w:evenVBand="0" w:oddHBand="0" w:evenHBand="0" w:firstRowFirstColumn="0" w:firstRowLastColumn="0" w:lastRowFirstColumn="0" w:lastRowLastColumn="0"/>
                                    <w:rPr>
                                      <w:sz w:val="20"/>
                                      <w:szCs w:val="20"/>
                                    </w:rPr>
                                  </w:pPr>
                                  <w:r w:rsidRPr="00852ACE">
                                    <w:rPr>
                                      <w:sz w:val="20"/>
                                      <w:szCs w:val="20"/>
                                    </w:rPr>
                                    <w:t>view/user/</w:t>
                                  </w:r>
                                  <w:proofErr w:type="spellStart"/>
                                  <w:r w:rsidRPr="00852ACE">
                                    <w:rPr>
                                      <w:sz w:val="20"/>
                                      <w:szCs w:val="20"/>
                                    </w:rPr>
                                    <w:t>user_index_view.class.php</w:t>
                                  </w:r>
                                  <w:proofErr w:type="spellEnd"/>
                                </w:p>
                              </w:tc>
                              <w:tc>
                                <w:tcPr>
                                  <w:tcW w:w="3087" w:type="dxa"/>
                                </w:tcPr>
                                <w:p w14:paraId="4FB186DA" w14:textId="4187C891" w:rsidR="009104A0" w:rsidRDefault="009104A0" w:rsidP="00337854">
                                  <w:pPr>
                                    <w:cnfStyle w:val="000000000000" w:firstRow="0" w:lastRow="0" w:firstColumn="0" w:lastColumn="0" w:oddVBand="0" w:evenVBand="0" w:oddHBand="0" w:evenHBand="0" w:firstRowFirstColumn="0" w:firstRowLastColumn="0" w:lastRowFirstColumn="0" w:lastRowLastColumn="0"/>
                                  </w:pPr>
                                  <w:r>
                                    <w:t>Home page after user logs in</w:t>
                                  </w:r>
                                </w:p>
                              </w:tc>
                            </w:tr>
                            <w:tr w:rsidR="009104A0" w14:paraId="168DF9C3" w14:textId="77777777" w:rsidTr="00852ACE">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704" w:type="dxa"/>
                                </w:tcPr>
                                <w:p w14:paraId="592FABBC" w14:textId="77777777" w:rsidR="009104A0" w:rsidRDefault="009104A0" w:rsidP="00337854">
                                  <w:pPr>
                                    <w:rPr>
                                      <w:b w:val="0"/>
                                    </w:rPr>
                                  </w:pPr>
                                  <w:r>
                                    <w:rPr>
                                      <w:b w:val="0"/>
                                    </w:rPr>
                                    <w:t>Login/Register</w:t>
                                  </w:r>
                                </w:p>
                              </w:tc>
                              <w:tc>
                                <w:tcPr>
                                  <w:tcW w:w="4167" w:type="dxa"/>
                                </w:tcPr>
                                <w:p w14:paraId="14DC1EB2" w14:textId="15CAD2D2" w:rsidR="009104A0" w:rsidRPr="00852ACE" w:rsidRDefault="009104A0" w:rsidP="00337854">
                                  <w:pPr>
                                    <w:cnfStyle w:val="000000100000" w:firstRow="0" w:lastRow="0" w:firstColumn="0" w:lastColumn="0" w:oddVBand="0" w:evenVBand="0" w:oddHBand="1" w:evenHBand="0" w:firstRowFirstColumn="0" w:firstRowLastColumn="0" w:lastRowFirstColumn="0" w:lastRowLastColumn="0"/>
                                    <w:rPr>
                                      <w:sz w:val="20"/>
                                      <w:szCs w:val="20"/>
                                    </w:rPr>
                                  </w:pPr>
                                  <w:r w:rsidRPr="00852ACE">
                                    <w:rPr>
                                      <w:sz w:val="20"/>
                                      <w:szCs w:val="20"/>
                                    </w:rPr>
                                    <w:t>view/user/</w:t>
                                  </w:r>
                                  <w:proofErr w:type="spellStart"/>
                                  <w:r w:rsidRPr="00852ACE">
                                    <w:rPr>
                                      <w:sz w:val="20"/>
                                      <w:szCs w:val="20"/>
                                    </w:rPr>
                                    <w:t>user_login.class.php</w:t>
                                  </w:r>
                                  <w:proofErr w:type="spellEnd"/>
                                </w:p>
                              </w:tc>
                              <w:tc>
                                <w:tcPr>
                                  <w:tcW w:w="3087" w:type="dxa"/>
                                </w:tcPr>
                                <w:p w14:paraId="5B924C82"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t>Login/register user</w:t>
                                  </w:r>
                                </w:p>
                              </w:tc>
                            </w:tr>
                            <w:tr w:rsidR="009104A0" w14:paraId="69B58B61" w14:textId="77777777" w:rsidTr="00852ACE">
                              <w:trPr>
                                <w:trHeight w:val="275"/>
                              </w:trPr>
                              <w:tc>
                                <w:tcPr>
                                  <w:cnfStyle w:val="001000000000" w:firstRow="0" w:lastRow="0" w:firstColumn="1" w:lastColumn="0" w:oddVBand="0" w:evenVBand="0" w:oddHBand="0" w:evenHBand="0" w:firstRowFirstColumn="0" w:firstRowLastColumn="0" w:lastRowFirstColumn="0" w:lastRowLastColumn="0"/>
                                  <w:tcW w:w="1704" w:type="dxa"/>
                                </w:tcPr>
                                <w:p w14:paraId="5FB35BD8" w14:textId="77777777" w:rsidR="009104A0" w:rsidRDefault="009104A0" w:rsidP="00337854">
                                  <w:pPr>
                                    <w:rPr>
                                      <w:b w:val="0"/>
                                    </w:rPr>
                                  </w:pPr>
                                  <w:r>
                                    <w:rPr>
                                      <w:b w:val="0"/>
                                    </w:rPr>
                                    <w:t>Details</w:t>
                                  </w:r>
                                </w:p>
                              </w:tc>
                              <w:tc>
                                <w:tcPr>
                                  <w:tcW w:w="4167" w:type="dxa"/>
                                </w:tcPr>
                                <w:p w14:paraId="7ED75B89" w14:textId="040F499A" w:rsidR="009104A0" w:rsidRPr="00852ACE" w:rsidRDefault="009104A0" w:rsidP="00337854">
                                  <w:pPr>
                                    <w:cnfStyle w:val="000000000000" w:firstRow="0" w:lastRow="0" w:firstColumn="0" w:lastColumn="0" w:oddVBand="0" w:evenVBand="0" w:oddHBand="0" w:evenHBand="0" w:firstRowFirstColumn="0" w:firstRowLastColumn="0" w:lastRowFirstColumn="0" w:lastRowLastColumn="0"/>
                                    <w:rPr>
                                      <w:sz w:val="20"/>
                                      <w:szCs w:val="20"/>
                                    </w:rPr>
                                  </w:pPr>
                                  <w:r w:rsidRPr="00852ACE">
                                    <w:rPr>
                                      <w:sz w:val="20"/>
                                      <w:szCs w:val="20"/>
                                    </w:rPr>
                                    <w:t>view/user/</w:t>
                                  </w:r>
                                  <w:proofErr w:type="spellStart"/>
                                  <w:r w:rsidRPr="00852ACE">
                                    <w:rPr>
                                      <w:sz w:val="20"/>
                                      <w:szCs w:val="20"/>
                                    </w:rPr>
                                    <w:t>user_details.class.php</w:t>
                                  </w:r>
                                  <w:proofErr w:type="spellEnd"/>
                                </w:p>
                              </w:tc>
                              <w:tc>
                                <w:tcPr>
                                  <w:tcW w:w="3087" w:type="dxa"/>
                                </w:tcPr>
                                <w:p w14:paraId="26DF9074"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t>Details of the user</w:t>
                                  </w:r>
                                </w:p>
                              </w:tc>
                            </w:tr>
                            <w:tr w:rsidR="009104A0" w14:paraId="48B9B889" w14:textId="77777777" w:rsidTr="00852ACE">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704" w:type="dxa"/>
                                </w:tcPr>
                                <w:p w14:paraId="74B0EEE3" w14:textId="77777777" w:rsidR="009104A0" w:rsidRDefault="009104A0" w:rsidP="00337854">
                                  <w:pPr>
                                    <w:rPr>
                                      <w:b w:val="0"/>
                                    </w:rPr>
                                  </w:pPr>
                                  <w:r>
                                    <w:rPr>
                                      <w:b w:val="0"/>
                                    </w:rPr>
                                    <w:t>Edit</w:t>
                                  </w:r>
                                </w:p>
                              </w:tc>
                              <w:tc>
                                <w:tcPr>
                                  <w:tcW w:w="4167" w:type="dxa"/>
                                </w:tcPr>
                                <w:p w14:paraId="42C974D3" w14:textId="2F79E146" w:rsidR="009104A0" w:rsidRPr="00852ACE" w:rsidRDefault="009104A0" w:rsidP="00337854">
                                  <w:pPr>
                                    <w:cnfStyle w:val="000000100000" w:firstRow="0" w:lastRow="0" w:firstColumn="0" w:lastColumn="0" w:oddVBand="0" w:evenVBand="0" w:oddHBand="1" w:evenHBand="0" w:firstRowFirstColumn="0" w:firstRowLastColumn="0" w:lastRowFirstColumn="0" w:lastRowLastColumn="0"/>
                                    <w:rPr>
                                      <w:sz w:val="20"/>
                                      <w:szCs w:val="20"/>
                                    </w:rPr>
                                  </w:pPr>
                                  <w:r w:rsidRPr="00852ACE">
                                    <w:rPr>
                                      <w:sz w:val="20"/>
                                      <w:szCs w:val="20"/>
                                    </w:rPr>
                                    <w:t>view/user/</w:t>
                                  </w:r>
                                  <w:proofErr w:type="spellStart"/>
                                  <w:r w:rsidRPr="00852ACE">
                                    <w:rPr>
                                      <w:sz w:val="20"/>
                                      <w:szCs w:val="20"/>
                                    </w:rPr>
                                    <w:t>user_edit.class.php</w:t>
                                  </w:r>
                                  <w:proofErr w:type="spellEnd"/>
                                </w:p>
                              </w:tc>
                              <w:tc>
                                <w:tcPr>
                                  <w:tcW w:w="3087" w:type="dxa"/>
                                </w:tcPr>
                                <w:p w14:paraId="45938DF5"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t>Edit user details</w:t>
                                  </w:r>
                                </w:p>
                              </w:tc>
                            </w:tr>
                            <w:tr w:rsidR="009104A0" w14:paraId="2C15A9CE" w14:textId="77777777" w:rsidTr="00852ACE">
                              <w:trPr>
                                <w:trHeight w:val="275"/>
                              </w:trPr>
                              <w:tc>
                                <w:tcPr>
                                  <w:cnfStyle w:val="001000000000" w:firstRow="0" w:lastRow="0" w:firstColumn="1" w:lastColumn="0" w:oddVBand="0" w:evenVBand="0" w:oddHBand="0" w:evenHBand="0" w:firstRowFirstColumn="0" w:firstRowLastColumn="0" w:lastRowFirstColumn="0" w:lastRowLastColumn="0"/>
                                  <w:tcW w:w="1704" w:type="dxa"/>
                                </w:tcPr>
                                <w:p w14:paraId="17E93305" w14:textId="77777777" w:rsidR="009104A0" w:rsidRDefault="009104A0" w:rsidP="00337854">
                                  <w:pPr>
                                    <w:rPr>
                                      <w:b w:val="0"/>
                                    </w:rPr>
                                  </w:pPr>
                                  <w:r>
                                    <w:rPr>
                                      <w:b w:val="0"/>
                                    </w:rPr>
                                    <w:t>Delete</w:t>
                                  </w:r>
                                </w:p>
                              </w:tc>
                              <w:tc>
                                <w:tcPr>
                                  <w:tcW w:w="4167" w:type="dxa"/>
                                </w:tcPr>
                                <w:p w14:paraId="6856F2B9" w14:textId="5E539B2E" w:rsidR="009104A0" w:rsidRPr="00852ACE" w:rsidRDefault="009104A0" w:rsidP="00337854">
                                  <w:pPr>
                                    <w:cnfStyle w:val="000000000000" w:firstRow="0" w:lastRow="0" w:firstColumn="0" w:lastColumn="0" w:oddVBand="0" w:evenVBand="0" w:oddHBand="0" w:evenHBand="0" w:firstRowFirstColumn="0" w:firstRowLastColumn="0" w:lastRowFirstColumn="0" w:lastRowLastColumn="0"/>
                                    <w:rPr>
                                      <w:sz w:val="20"/>
                                      <w:szCs w:val="20"/>
                                    </w:rPr>
                                  </w:pPr>
                                  <w:r w:rsidRPr="00852ACE">
                                    <w:rPr>
                                      <w:sz w:val="20"/>
                                      <w:szCs w:val="20"/>
                                    </w:rPr>
                                    <w:t>view/user/</w:t>
                                  </w:r>
                                  <w:proofErr w:type="spellStart"/>
                                  <w:r w:rsidRPr="00852ACE">
                                    <w:rPr>
                                      <w:sz w:val="20"/>
                                      <w:szCs w:val="20"/>
                                    </w:rPr>
                                    <w:t>user_delete.class.php</w:t>
                                  </w:r>
                                  <w:proofErr w:type="spellEnd"/>
                                </w:p>
                              </w:tc>
                              <w:tc>
                                <w:tcPr>
                                  <w:tcW w:w="3087" w:type="dxa"/>
                                </w:tcPr>
                                <w:p w14:paraId="6AAA8DFA"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t>Delete user account</w:t>
                                  </w:r>
                                </w:p>
                              </w:tc>
                            </w:tr>
                            <w:tr w:rsidR="009104A0" w14:paraId="457599F8" w14:textId="77777777" w:rsidTr="00852ACE">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704" w:type="dxa"/>
                                </w:tcPr>
                                <w:p w14:paraId="56201296" w14:textId="77777777" w:rsidR="009104A0" w:rsidRDefault="009104A0" w:rsidP="00337854">
                                  <w:pPr>
                                    <w:rPr>
                                      <w:b w:val="0"/>
                                    </w:rPr>
                                  </w:pPr>
                                  <w:r>
                                    <w:rPr>
                                      <w:b w:val="0"/>
                                    </w:rPr>
                                    <w:t>Success</w:t>
                                  </w:r>
                                </w:p>
                              </w:tc>
                              <w:tc>
                                <w:tcPr>
                                  <w:tcW w:w="4167" w:type="dxa"/>
                                </w:tcPr>
                                <w:p w14:paraId="2775DAA9" w14:textId="1BD9A79B" w:rsidR="009104A0" w:rsidRPr="00852ACE" w:rsidRDefault="009104A0" w:rsidP="00337854">
                                  <w:pPr>
                                    <w:cnfStyle w:val="000000100000" w:firstRow="0" w:lastRow="0" w:firstColumn="0" w:lastColumn="0" w:oddVBand="0" w:evenVBand="0" w:oddHBand="1" w:evenHBand="0" w:firstRowFirstColumn="0" w:firstRowLastColumn="0" w:lastRowFirstColumn="0" w:lastRowLastColumn="0"/>
                                    <w:rPr>
                                      <w:sz w:val="20"/>
                                      <w:szCs w:val="20"/>
                                    </w:rPr>
                                  </w:pPr>
                                  <w:r w:rsidRPr="00852ACE">
                                    <w:rPr>
                                      <w:sz w:val="20"/>
                                      <w:szCs w:val="20"/>
                                    </w:rPr>
                                    <w:t>view/user/</w:t>
                                  </w:r>
                                  <w:proofErr w:type="spellStart"/>
                                  <w:r w:rsidRPr="00852ACE">
                                    <w:rPr>
                                      <w:sz w:val="20"/>
                                      <w:szCs w:val="20"/>
                                    </w:rPr>
                                    <w:t>user_sucess.class.php</w:t>
                                  </w:r>
                                  <w:proofErr w:type="spellEnd"/>
                                </w:p>
                              </w:tc>
                              <w:tc>
                                <w:tcPr>
                                  <w:tcW w:w="3087" w:type="dxa"/>
                                </w:tcPr>
                                <w:p w14:paraId="6F525AE3" w14:textId="77777777" w:rsidR="009104A0" w:rsidRDefault="009104A0" w:rsidP="00337854">
                                  <w:pPr>
                                    <w:cnfStyle w:val="000000100000" w:firstRow="0" w:lastRow="0" w:firstColumn="0" w:lastColumn="0" w:oddVBand="0" w:evenVBand="0" w:oddHBand="1" w:evenHBand="0" w:firstRowFirstColumn="0" w:firstRowLastColumn="0" w:lastRowFirstColumn="0" w:lastRowLastColumn="0"/>
                                  </w:pPr>
                                  <w:r>
                                    <w:t>Success for adding/deleting/editing</w:t>
                                  </w:r>
                                </w:p>
                              </w:tc>
                            </w:tr>
                            <w:tr w:rsidR="009104A0" w14:paraId="7A2B070D" w14:textId="77777777" w:rsidTr="00852ACE">
                              <w:trPr>
                                <w:trHeight w:val="257"/>
                              </w:trPr>
                              <w:tc>
                                <w:tcPr>
                                  <w:cnfStyle w:val="001000000000" w:firstRow="0" w:lastRow="0" w:firstColumn="1" w:lastColumn="0" w:oddVBand="0" w:evenVBand="0" w:oddHBand="0" w:evenHBand="0" w:firstRowFirstColumn="0" w:firstRowLastColumn="0" w:lastRowFirstColumn="0" w:lastRowLastColumn="0"/>
                                  <w:tcW w:w="1704" w:type="dxa"/>
                                </w:tcPr>
                                <w:p w14:paraId="4BA0A153" w14:textId="77777777" w:rsidR="009104A0" w:rsidRDefault="009104A0" w:rsidP="00337854">
                                  <w:pPr>
                                    <w:rPr>
                                      <w:b w:val="0"/>
                                    </w:rPr>
                                  </w:pPr>
                                  <w:r>
                                    <w:rPr>
                                      <w:b w:val="0"/>
                                    </w:rPr>
                                    <w:t>Error</w:t>
                                  </w:r>
                                </w:p>
                              </w:tc>
                              <w:tc>
                                <w:tcPr>
                                  <w:tcW w:w="4167" w:type="dxa"/>
                                </w:tcPr>
                                <w:p w14:paraId="6C59CC02" w14:textId="7401C447" w:rsidR="009104A0" w:rsidRPr="00852ACE" w:rsidRDefault="009104A0" w:rsidP="00337854">
                                  <w:pPr>
                                    <w:cnfStyle w:val="000000000000" w:firstRow="0" w:lastRow="0" w:firstColumn="0" w:lastColumn="0" w:oddVBand="0" w:evenVBand="0" w:oddHBand="0" w:evenHBand="0" w:firstRowFirstColumn="0" w:firstRowLastColumn="0" w:lastRowFirstColumn="0" w:lastRowLastColumn="0"/>
                                    <w:rPr>
                                      <w:sz w:val="20"/>
                                      <w:szCs w:val="20"/>
                                    </w:rPr>
                                  </w:pPr>
                                  <w:r w:rsidRPr="00852ACE">
                                    <w:rPr>
                                      <w:sz w:val="20"/>
                                      <w:szCs w:val="20"/>
                                    </w:rPr>
                                    <w:t>view/user/</w:t>
                                  </w:r>
                                  <w:proofErr w:type="spellStart"/>
                                  <w:r w:rsidRPr="00852ACE">
                                    <w:rPr>
                                      <w:sz w:val="20"/>
                                      <w:szCs w:val="20"/>
                                    </w:rPr>
                                    <w:t>user_error.class.php</w:t>
                                  </w:r>
                                  <w:proofErr w:type="spellEnd"/>
                                </w:p>
                              </w:tc>
                              <w:tc>
                                <w:tcPr>
                                  <w:tcW w:w="3087" w:type="dxa"/>
                                </w:tcPr>
                                <w:p w14:paraId="4BF46748" w14:textId="77777777" w:rsidR="009104A0" w:rsidRDefault="009104A0" w:rsidP="00337854">
                                  <w:pPr>
                                    <w:cnfStyle w:val="000000000000" w:firstRow="0" w:lastRow="0" w:firstColumn="0" w:lastColumn="0" w:oddVBand="0" w:evenVBand="0" w:oddHBand="0" w:evenHBand="0" w:firstRowFirstColumn="0" w:firstRowLastColumn="0" w:lastRowFirstColumn="0" w:lastRowLastColumn="0"/>
                                  </w:pPr>
                                  <w:r>
                                    <w:t>Any error occurs</w:t>
                                  </w:r>
                                </w:p>
                              </w:tc>
                            </w:tr>
                          </w:tbl>
                          <w:p w14:paraId="4B9F0363" w14:textId="77777777" w:rsidR="009104A0" w:rsidRDefault="009104A0" w:rsidP="0081184E">
                            <w:pPr>
                              <w:spacing w:after="0"/>
                            </w:pPr>
                          </w:p>
                        </w:txbxContent>
                      </v:textbox>
                      <w10:anchorlock/>
                    </v:shape>
                  </w:pict>
                </mc:Fallback>
              </mc:AlternateContent>
            </w:r>
          </w:p>
        </w:tc>
      </w:tr>
    </w:tbl>
    <w:p w14:paraId="149E7CCC" w14:textId="77777777" w:rsidR="0081184E" w:rsidRPr="0031212E" w:rsidRDefault="0081184E" w:rsidP="0081184E">
      <w:pPr>
        <w:rPr>
          <w:sz w:val="24"/>
        </w:rPr>
      </w:pPr>
      <w:r>
        <w:rPr>
          <w:noProof/>
        </w:rPr>
        <mc:AlternateContent>
          <mc:Choice Requires="wpg">
            <w:drawing>
              <wp:anchor distT="0" distB="0" distL="114300" distR="114300" simplePos="0" relativeHeight="251721728" behindDoc="0" locked="0" layoutInCell="1" allowOverlap="1" wp14:anchorId="3933D12A" wp14:editId="13EBF927">
                <wp:simplePos x="0" y="0"/>
                <wp:positionH relativeFrom="column">
                  <wp:posOffset>5368290</wp:posOffset>
                </wp:positionH>
                <wp:positionV relativeFrom="paragraph">
                  <wp:posOffset>-918845</wp:posOffset>
                </wp:positionV>
                <wp:extent cx="1951190" cy="1905000"/>
                <wp:effectExtent l="0" t="0" r="0" b="0"/>
                <wp:wrapNone/>
                <wp:docPr id="190" name="Group 190" descr="Hexagonal shapes"/>
                <wp:cNvGraphicFramePr/>
                <a:graphic xmlns:a="http://schemas.openxmlformats.org/drawingml/2006/main">
                  <a:graphicData uri="http://schemas.microsoft.com/office/word/2010/wordprocessingGroup">
                    <wpg:wgp>
                      <wpg:cNvGrpSpPr/>
                      <wpg:grpSpPr>
                        <a:xfrm>
                          <a:off x="0" y="0"/>
                          <a:ext cx="1951190" cy="1905000"/>
                          <a:chOff x="2137559" y="0"/>
                          <a:chExt cx="1951190" cy="1905000"/>
                        </a:xfrm>
                      </wpg:grpSpPr>
                      <pic:pic xmlns:pic="http://schemas.openxmlformats.org/drawingml/2006/picture">
                        <pic:nvPicPr>
                          <pic:cNvPr id="191" name="Graphic 191"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137559" y="0"/>
                            <a:ext cx="1647825" cy="1905000"/>
                          </a:xfrm>
                          <a:prstGeom prst="rect">
                            <a:avLst/>
                          </a:prstGeom>
                        </pic:spPr>
                      </pic:pic>
                      <pic:pic xmlns:pic="http://schemas.openxmlformats.org/drawingml/2006/picture">
                        <pic:nvPicPr>
                          <pic:cNvPr id="192" name="Graphic 192"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A177C2" id="Group 190" o:spid="_x0000_s1026" alt="Hexagonal shapes" style="position:absolute;margin-left:422.7pt;margin-top:-72.35pt;width:153.65pt;height:150pt;z-index:251721728;mso-width-relative:margin;mso-height-relative:margin" coordorigin="21375" coordsize="195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gqTCRhBfd5UYTIBI6jPmypMJmAE9XlThckEjKA+b6owmYAR1OdNFSYTMIL6vKnCZAJG&#10;UJ83VZhMwAjq86YKkwkYQX3eVGEyASOoz5sqTCZgBPV5U4XJBIygPm+qMJmAEd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">
                <v:shape id="Graphic 191" o:spid="_x0000_s1027"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">
                  <v:imagedata r:id="rId18" o:title="hexagon 3"/>
                </v:shape>
                <v:shape id="Graphic 192" o:spid="_x0000_s1028"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">
                  <v:imagedata r:id="rId17" o:title="hexagon 4"/>
                </v:shape>
              </v:group>
            </w:pict>
          </mc:Fallback>
        </mc:AlternateContent>
      </w:r>
    </w:p>
    <w:p w14:paraId="1F2660B9" w14:textId="77777777" w:rsidR="0081184E" w:rsidRPr="0031212E" w:rsidRDefault="0081184E" w:rsidP="0081184E">
      <w:pPr>
        <w:tabs>
          <w:tab w:val="left" w:pos="7056"/>
        </w:tabs>
        <w:rPr>
          <w:sz w:val="24"/>
        </w:rPr>
      </w:pPr>
      <w:r>
        <w:rPr>
          <w:sz w:val="24"/>
        </w:rPr>
        <w:tab/>
      </w:r>
    </w:p>
    <w:p w14:paraId="1E595F0B" w14:textId="77777777" w:rsidR="0081184E" w:rsidRPr="0031212E" w:rsidRDefault="0081184E" w:rsidP="0081184E">
      <w:pPr>
        <w:rPr>
          <w:sz w:val="24"/>
        </w:rPr>
      </w:pPr>
    </w:p>
    <w:p w14:paraId="659FE78F" w14:textId="77777777" w:rsidR="0081184E" w:rsidRPr="0031212E" w:rsidRDefault="0081184E" w:rsidP="0081184E">
      <w:pPr>
        <w:rPr>
          <w:sz w:val="24"/>
        </w:rPr>
      </w:pPr>
    </w:p>
    <w:p w14:paraId="42834C7D" w14:textId="77777777" w:rsidR="0081184E" w:rsidRPr="0031212E" w:rsidRDefault="0081184E" w:rsidP="0081184E">
      <w:pPr>
        <w:rPr>
          <w:sz w:val="24"/>
        </w:rPr>
      </w:pPr>
    </w:p>
    <w:p w14:paraId="421A34B2" w14:textId="77777777" w:rsidR="0081184E" w:rsidRPr="0031212E" w:rsidRDefault="0081184E" w:rsidP="0081184E">
      <w:pPr>
        <w:rPr>
          <w:sz w:val="24"/>
        </w:rPr>
      </w:pPr>
    </w:p>
    <w:p w14:paraId="02646FFA" w14:textId="77777777" w:rsidR="0081184E" w:rsidRPr="0031212E" w:rsidRDefault="0081184E" w:rsidP="0081184E">
      <w:pPr>
        <w:rPr>
          <w:sz w:val="24"/>
        </w:rPr>
      </w:pPr>
    </w:p>
    <w:p w14:paraId="62287F18" w14:textId="77777777" w:rsidR="0081184E" w:rsidRPr="0031212E" w:rsidRDefault="0081184E" w:rsidP="0081184E">
      <w:pPr>
        <w:rPr>
          <w:sz w:val="24"/>
        </w:rPr>
      </w:pPr>
    </w:p>
    <w:p w14:paraId="46A09B2E" w14:textId="77777777" w:rsidR="0081184E" w:rsidRPr="0031212E" w:rsidRDefault="0081184E" w:rsidP="0081184E">
      <w:pPr>
        <w:rPr>
          <w:sz w:val="24"/>
        </w:rPr>
      </w:pPr>
    </w:p>
    <w:p w14:paraId="1A6E0DED" w14:textId="77777777" w:rsidR="0081184E" w:rsidRPr="0031212E" w:rsidRDefault="0081184E" w:rsidP="0081184E">
      <w:pPr>
        <w:rPr>
          <w:sz w:val="24"/>
        </w:rPr>
      </w:pPr>
    </w:p>
    <w:p w14:paraId="0B190B40" w14:textId="77777777" w:rsidR="0081184E" w:rsidRPr="0031212E" w:rsidRDefault="0081184E" w:rsidP="0081184E">
      <w:pPr>
        <w:rPr>
          <w:sz w:val="24"/>
        </w:rPr>
      </w:pPr>
    </w:p>
    <w:p w14:paraId="5AD15B08" w14:textId="77777777" w:rsidR="0081184E" w:rsidRPr="0031212E" w:rsidRDefault="0081184E" w:rsidP="0081184E">
      <w:pPr>
        <w:rPr>
          <w:sz w:val="24"/>
        </w:rPr>
      </w:pPr>
    </w:p>
    <w:p w14:paraId="2C9E385F" w14:textId="77777777" w:rsidR="0081184E" w:rsidRPr="0031212E" w:rsidRDefault="0081184E" w:rsidP="0081184E">
      <w:pPr>
        <w:rPr>
          <w:sz w:val="24"/>
        </w:rPr>
      </w:pPr>
    </w:p>
    <w:p w14:paraId="4CE54EA8" w14:textId="77777777" w:rsidR="0081184E" w:rsidRPr="0031212E" w:rsidRDefault="0081184E" w:rsidP="0081184E">
      <w:pPr>
        <w:rPr>
          <w:sz w:val="24"/>
        </w:rPr>
      </w:pPr>
    </w:p>
    <w:p w14:paraId="14075B13" w14:textId="77777777" w:rsidR="0081184E" w:rsidRPr="0031212E" w:rsidRDefault="0081184E" w:rsidP="0081184E">
      <w:pPr>
        <w:rPr>
          <w:sz w:val="24"/>
        </w:rPr>
      </w:pPr>
    </w:p>
    <w:p w14:paraId="793DABC9" w14:textId="77777777" w:rsidR="0081184E" w:rsidRPr="0031212E" w:rsidRDefault="0081184E" w:rsidP="0081184E">
      <w:pPr>
        <w:rPr>
          <w:sz w:val="24"/>
        </w:rPr>
      </w:pPr>
    </w:p>
    <w:p w14:paraId="4DF42D96" w14:textId="77777777" w:rsidR="0081184E" w:rsidRPr="0031212E" w:rsidRDefault="0081184E" w:rsidP="0081184E">
      <w:pPr>
        <w:rPr>
          <w:sz w:val="24"/>
        </w:rPr>
      </w:pPr>
    </w:p>
    <w:p w14:paraId="2B85BF2A" w14:textId="77777777" w:rsidR="0081184E" w:rsidRPr="0031212E" w:rsidRDefault="0081184E" w:rsidP="0081184E">
      <w:pPr>
        <w:rPr>
          <w:sz w:val="24"/>
        </w:rPr>
      </w:pPr>
    </w:p>
    <w:p w14:paraId="450388C5" w14:textId="77777777" w:rsidR="0081184E" w:rsidRPr="0031212E" w:rsidRDefault="0081184E" w:rsidP="0081184E">
      <w:pPr>
        <w:rPr>
          <w:sz w:val="24"/>
        </w:rPr>
      </w:pPr>
    </w:p>
    <w:p w14:paraId="33A2D797" w14:textId="77777777" w:rsidR="0081184E" w:rsidRPr="0031212E" w:rsidRDefault="0081184E" w:rsidP="0081184E">
      <w:pPr>
        <w:rPr>
          <w:sz w:val="24"/>
        </w:rPr>
      </w:pPr>
    </w:p>
    <w:p w14:paraId="09359686" w14:textId="10A0A026" w:rsidR="0081184E" w:rsidRDefault="00852ACE" w:rsidP="0081184E">
      <w:r>
        <w:rPr>
          <w:noProof/>
        </w:rPr>
        <mc:AlternateContent>
          <mc:Choice Requires="wpg">
            <w:drawing>
              <wp:anchor distT="0" distB="0" distL="114300" distR="114300" simplePos="0" relativeHeight="251720704" behindDoc="0" locked="0" layoutInCell="1" allowOverlap="1" wp14:anchorId="5EC1FCD2" wp14:editId="46759093">
                <wp:simplePos x="0" y="0"/>
                <wp:positionH relativeFrom="page">
                  <wp:posOffset>-619986</wp:posOffset>
                </wp:positionH>
                <wp:positionV relativeFrom="paragraph">
                  <wp:posOffset>326299</wp:posOffset>
                </wp:positionV>
                <wp:extent cx="3459480" cy="3665855"/>
                <wp:effectExtent l="0" t="0" r="7620" b="0"/>
                <wp:wrapNone/>
                <wp:docPr id="193" name="Group 193" descr="Hexagonal shapes"/>
                <wp:cNvGraphicFramePr/>
                <a:graphic xmlns:a="http://schemas.openxmlformats.org/drawingml/2006/main">
                  <a:graphicData uri="http://schemas.microsoft.com/office/word/2010/wordprocessingGroup">
                    <wpg:wgp>
                      <wpg:cNvGrpSpPr/>
                      <wpg:grpSpPr>
                        <a:xfrm rot="10800000">
                          <a:off x="0" y="0"/>
                          <a:ext cx="3459480" cy="3665855"/>
                          <a:chOff x="0" y="0"/>
                          <a:chExt cx="4363142" cy="4778829"/>
                        </a:xfrm>
                      </wpg:grpSpPr>
                      <pic:pic xmlns:pic="http://schemas.openxmlformats.org/drawingml/2006/picture">
                        <pic:nvPicPr>
                          <pic:cNvPr id="194" name="Graphic 194" descr="hexagon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831272" y="0"/>
                            <a:ext cx="3531870" cy="4088130"/>
                          </a:xfrm>
                          <a:prstGeom prst="rect">
                            <a:avLst/>
                          </a:prstGeom>
                        </pic:spPr>
                      </pic:pic>
                      <pic:pic xmlns:pic="http://schemas.openxmlformats.org/drawingml/2006/picture">
                        <pic:nvPicPr>
                          <pic:cNvPr id="195" name="Graphic 195"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320633" y="1080655"/>
                            <a:ext cx="2771775" cy="3203575"/>
                          </a:xfrm>
                          <a:prstGeom prst="rect">
                            <a:avLst/>
                          </a:prstGeom>
                        </pic:spPr>
                      </pic:pic>
                      <pic:pic xmlns:pic="http://schemas.openxmlformats.org/drawingml/2006/picture">
                        <pic:nvPicPr>
                          <pic:cNvPr id="196" name="Graphic 196"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2256312"/>
                            <a:ext cx="1583055" cy="1832610"/>
                          </a:xfrm>
                          <a:prstGeom prst="rect">
                            <a:avLst/>
                          </a:prstGeom>
                        </pic:spPr>
                      </pic:pic>
                      <pic:pic xmlns:pic="http://schemas.openxmlformats.org/drawingml/2006/picture">
                        <pic:nvPicPr>
                          <pic:cNvPr id="197" name="Graphic 197"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DD894A" id="Group 193" o:spid="_x0000_s1026" alt="Hexagonal shapes" style="position:absolute;margin-left:-48.8pt;margin-top:25.7pt;width:272.4pt;height:288.65pt;rotation:180;z-index:251720704;mso-position-horizont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UJgAAGOj1Zh6KEwAgLHRakw9&#10;FCYAwNhoNaYeChMAYGy0GlMPhQkAMDZ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">
                <v:shape id="Graphic 194"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">
                  <v:imagedata r:id="rId15" o:title="hexagon 1"/>
                </v:shape>
                <v:shape id="Graphic 195"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">
                  <v:imagedata r:id="rId16" o:title="hexagon 2"/>
                </v:shape>
                <v:shape id="Graphic 196"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">
                  <v:imagedata r:id="rId17" o:title="hexagon 4"/>
                </v:shape>
                <v:shape id="Graphic 197"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">
                  <v:imagedata r:id="rId18" o:title="hexagon 3"/>
                </v:shape>
                <w10:wrap anchorx="page"/>
              </v:group>
            </w:pict>
          </mc:Fallback>
        </mc:AlternateContent>
      </w:r>
    </w:p>
    <w:p w14:paraId="79C575F2" w14:textId="47793986" w:rsidR="0081184E" w:rsidRPr="0081184E" w:rsidRDefault="0081184E" w:rsidP="0081184E">
      <w:pPr>
        <w:tabs>
          <w:tab w:val="left" w:pos="6960"/>
        </w:tabs>
        <w:rPr>
          <w:sz w:val="24"/>
        </w:rPr>
      </w:pPr>
    </w:p>
    <w:tbl>
      <w:tblPr>
        <w:tblStyle w:val="PlainTable4"/>
        <w:tblpPr w:leftFromText="180" w:rightFromText="180" w:vertAnchor="page" w:horzAnchor="margin" w:tblpY="2161"/>
        <w:tblW w:w="9485" w:type="dxa"/>
        <w:tblLayout w:type="fixed"/>
        <w:tblLook w:val="04A0" w:firstRow="1" w:lastRow="0" w:firstColumn="1" w:lastColumn="0" w:noHBand="0" w:noVBand="1"/>
      </w:tblPr>
      <w:tblGrid>
        <w:gridCol w:w="9485"/>
      </w:tblGrid>
      <w:tr w:rsidR="00786F72" w14:paraId="22B1FB8E" w14:textId="77777777" w:rsidTr="003C0BD1">
        <w:trPr>
          <w:cnfStyle w:val="100000000000" w:firstRow="1" w:lastRow="0" w:firstColumn="0" w:lastColumn="0" w:oddVBand="0" w:evenVBand="0" w:oddHBand="0"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9485" w:type="dxa"/>
          </w:tcPr>
          <w:p w14:paraId="39C7025A" w14:textId="77777777" w:rsidR="00786F72" w:rsidRPr="00B903A7" w:rsidRDefault="00786F72" w:rsidP="00A415F4">
            <w:pPr>
              <w:pStyle w:val="Title"/>
              <w:rPr>
                <w:b/>
              </w:rPr>
            </w:pPr>
            <w:r>
              <w:rPr>
                <w:noProof/>
                <w14:ligatures w14:val="none"/>
                <w14:cntxtAlts w14:val="0"/>
              </w:rPr>
              <w:lastRenderedPageBreak/>
              <mc:AlternateContent>
                <mc:Choice Requires="wps">
                  <w:drawing>
                    <wp:inline distT="0" distB="0" distL="0" distR="0" wp14:anchorId="6C5EB355" wp14:editId="683FA1D6">
                      <wp:extent cx="3779520" cy="502920"/>
                      <wp:effectExtent l="0" t="0" r="0" b="0"/>
                      <wp:docPr id="62" name="Text Box 62"/>
                      <wp:cNvGraphicFramePr/>
                      <a:graphic xmlns:a="http://schemas.openxmlformats.org/drawingml/2006/main">
                        <a:graphicData uri="http://schemas.microsoft.com/office/word/2010/wordprocessingShape">
                          <wps:wsp>
                            <wps:cNvSpPr txBox="1"/>
                            <wps:spPr>
                              <a:xfrm>
                                <a:off x="0" y="0"/>
                                <a:ext cx="3779520" cy="502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8A1049" w14:textId="6F2F0D53" w:rsidR="009104A0" w:rsidRPr="00B903A7" w:rsidRDefault="009104A0" w:rsidP="00786F72">
                                  <w:pPr>
                                    <w:pStyle w:val="Title"/>
                                  </w:pPr>
                                  <w:r>
                                    <w:t>MVC Diagram</w:t>
                                  </w:r>
                                </w:p>
                                <w:p w14:paraId="5F9F7558" w14:textId="77777777" w:rsidR="009104A0" w:rsidRDefault="009104A0" w:rsidP="00786F72">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5EB355" id="Text Box 62" o:spid="_x0000_s1053" type="#_x0000_t202" style="width:297.6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" filled="f" stroked="f">
                      <v:textbox>
                        <w:txbxContent>
                          <w:p w14:paraId="248A1049" w14:textId="6F2F0D53" w:rsidR="009104A0" w:rsidRPr="00B903A7" w:rsidRDefault="009104A0" w:rsidP="00786F72">
                            <w:pPr>
                              <w:pStyle w:val="Title"/>
                            </w:pPr>
                            <w:r>
                              <w:t>MVC Diagram</w:t>
                            </w:r>
                          </w:p>
                          <w:p w14:paraId="5F9F7558" w14:textId="77777777" w:rsidR="009104A0" w:rsidRDefault="009104A0" w:rsidP="00786F72">
                            <w:pPr>
                              <w:pStyle w:val="Title"/>
                            </w:pPr>
                          </w:p>
                        </w:txbxContent>
                      </v:textbox>
                      <w10:anchorlock/>
                    </v:shape>
                  </w:pict>
                </mc:Fallback>
              </mc:AlternateContent>
            </w:r>
          </w:p>
        </w:tc>
      </w:tr>
      <w:tr w:rsidR="00786F72" w14:paraId="700BDC0D" w14:textId="77777777" w:rsidTr="003C0BD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9485" w:type="dxa"/>
            <w:tcBorders>
              <w:bottom w:val="single" w:sz="4" w:space="0" w:color="5B63B7" w:themeColor="text2" w:themeTint="99"/>
            </w:tcBorders>
            <w:shd w:val="clear" w:color="auto" w:fill="auto"/>
          </w:tcPr>
          <w:p w14:paraId="210C4DA8" w14:textId="77777777" w:rsidR="00786F72" w:rsidRPr="00B903A7" w:rsidRDefault="00786F72" w:rsidP="00A415F4">
            <w:pPr>
              <w:pStyle w:val="Subtitle"/>
              <w:rPr>
                <w:b/>
              </w:rPr>
            </w:pPr>
            <w:r>
              <w:rPr>
                <w:noProof/>
              </w:rPr>
              <mc:AlternateContent>
                <mc:Choice Requires="wps">
                  <w:drawing>
                    <wp:inline distT="0" distB="0" distL="0" distR="0" wp14:anchorId="5194BB69" wp14:editId="6C307D42">
                      <wp:extent cx="4749421" cy="382137"/>
                      <wp:effectExtent l="0" t="0" r="0" b="5715"/>
                      <wp:docPr id="63" name="Text Box 63"/>
                      <wp:cNvGraphicFramePr/>
                      <a:graphic xmlns:a="http://schemas.openxmlformats.org/drawingml/2006/main">
                        <a:graphicData uri="http://schemas.microsoft.com/office/word/2010/wordprocessingShape">
                          <wps:wsp>
                            <wps:cNvSpPr txBox="1"/>
                            <wps:spPr>
                              <a:xfrm>
                                <a:off x="0" y="0"/>
                                <a:ext cx="4749421" cy="3821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B131BD" w14:textId="0E6CCB86" w:rsidR="009104A0" w:rsidRPr="009823B0" w:rsidRDefault="009104A0" w:rsidP="00F316AA">
                                  <w:pPr>
                                    <w:pStyle w:val="Subtitle"/>
                                  </w:pPr>
                                  <w:r>
                                    <w:t>Animal Adoption Application MVC Structure</w:t>
                                  </w:r>
                                </w:p>
                                <w:p w14:paraId="69DE551E" w14:textId="1BB36187" w:rsidR="009104A0" w:rsidRPr="009823B0" w:rsidRDefault="009104A0" w:rsidP="00786F72">
                                  <w:pPr>
                                    <w:pStyle w:val="Sub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94BB69" id="Text Box 63" o:spid="_x0000_s1054" type="#_x0000_t202" style="width:373.95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" filled="f" stroked="f">
                      <v:textbox>
                        <w:txbxContent>
                          <w:p w14:paraId="4BB131BD" w14:textId="0E6CCB86" w:rsidR="009104A0" w:rsidRPr="009823B0" w:rsidRDefault="009104A0" w:rsidP="00F316AA">
                            <w:pPr>
                              <w:pStyle w:val="Subtitle"/>
                            </w:pPr>
                            <w:r>
                              <w:t>Animal Adoption Application MVC Structure</w:t>
                            </w:r>
                          </w:p>
                          <w:p w14:paraId="69DE551E" w14:textId="1BB36187" w:rsidR="009104A0" w:rsidRPr="009823B0" w:rsidRDefault="009104A0" w:rsidP="00786F72">
                            <w:pPr>
                              <w:pStyle w:val="Subtitle"/>
                            </w:pPr>
                          </w:p>
                        </w:txbxContent>
                      </v:textbox>
                      <w10:anchorlock/>
                    </v:shape>
                  </w:pict>
                </mc:Fallback>
              </mc:AlternateContent>
            </w:r>
          </w:p>
        </w:tc>
      </w:tr>
      <w:tr w:rsidR="00786F72" w:rsidRPr="004F53E9" w14:paraId="060F5E3B" w14:textId="77777777" w:rsidTr="003C0BD1">
        <w:trPr>
          <w:trHeight w:val="8510"/>
        </w:trPr>
        <w:tc>
          <w:tcPr>
            <w:cnfStyle w:val="001000000000" w:firstRow="0" w:lastRow="0" w:firstColumn="1" w:lastColumn="0" w:oddVBand="0" w:evenVBand="0" w:oddHBand="0" w:evenHBand="0" w:firstRowFirstColumn="0" w:firstRowLastColumn="0" w:lastRowFirstColumn="0" w:lastRowLastColumn="0"/>
            <w:tcW w:w="9485" w:type="dxa"/>
            <w:tcBorders>
              <w:top w:val="single" w:sz="4" w:space="0" w:color="5B63B7" w:themeColor="text2" w:themeTint="99"/>
              <w:bottom w:val="single" w:sz="4" w:space="0" w:color="5B63B7" w:themeColor="text2" w:themeTint="99"/>
            </w:tcBorders>
          </w:tcPr>
          <w:p w14:paraId="1205DD81" w14:textId="2C7FE407" w:rsidR="00786F72" w:rsidRPr="0031212E" w:rsidRDefault="00026757" w:rsidP="00A415F4">
            <w:pPr>
              <w:jc w:val="center"/>
            </w:pPr>
            <w:r>
              <w:rPr>
                <w:noProof/>
                <w:sz w:val="24"/>
              </w:rPr>
              <mc:AlternateContent>
                <mc:Choice Requires="wps">
                  <w:drawing>
                    <wp:anchor distT="0" distB="0" distL="114300" distR="114300" simplePos="0" relativeHeight="251728896" behindDoc="0" locked="0" layoutInCell="1" allowOverlap="1" wp14:anchorId="045B9B2F" wp14:editId="7F0719D0">
                      <wp:simplePos x="0" y="0"/>
                      <wp:positionH relativeFrom="margin">
                        <wp:posOffset>-53340</wp:posOffset>
                      </wp:positionH>
                      <wp:positionV relativeFrom="paragraph">
                        <wp:posOffset>1488440</wp:posOffset>
                      </wp:positionV>
                      <wp:extent cx="5989320" cy="3535680"/>
                      <wp:effectExtent l="0" t="0" r="0" b="7620"/>
                      <wp:wrapNone/>
                      <wp:docPr id="212" name="Rectangle 212"/>
                      <wp:cNvGraphicFramePr/>
                      <a:graphic xmlns:a="http://schemas.openxmlformats.org/drawingml/2006/main">
                        <a:graphicData uri="http://schemas.microsoft.com/office/word/2010/wordprocessingShape">
                          <wps:wsp>
                            <wps:cNvSpPr/>
                            <wps:spPr>
                              <a:xfrm>
                                <a:off x="0" y="0"/>
                                <a:ext cx="5989320" cy="3535680"/>
                              </a:xfrm>
                              <a:prstGeom prst="rect">
                                <a:avLst/>
                              </a:prstGeom>
                              <a:blipFill dpi="0" rotWithShape="1">
                                <a:blip r:embed="rId4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333373" id="Rectangle 212" o:spid="_x0000_s1026" style="position:absolute;margin-left:-4.2pt;margin-top:117.2pt;width:471.6pt;height:278.4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" stroked="f" strokeweight="2.25pt">
                      <v:fill r:id="rId47" o:title="" recolor="t" rotate="t" type="frame"/>
                      <w10:wrap anchorx="margin"/>
                    </v:rect>
                  </w:pict>
                </mc:Fallback>
              </mc:AlternateContent>
            </w:r>
            <w:r w:rsidR="00786F72">
              <w:rPr>
                <w:noProof/>
              </w:rPr>
              <mc:AlternateContent>
                <mc:Choice Requires="wps">
                  <w:drawing>
                    <wp:inline distT="0" distB="0" distL="0" distR="0" wp14:anchorId="165A08C3" wp14:editId="1B424A1C">
                      <wp:extent cx="6074228" cy="5623560"/>
                      <wp:effectExtent l="0" t="0" r="0" b="0"/>
                      <wp:docPr id="64" name="Text Box 64"/>
                      <wp:cNvGraphicFramePr/>
                      <a:graphic xmlns:a="http://schemas.openxmlformats.org/drawingml/2006/main">
                        <a:graphicData uri="http://schemas.microsoft.com/office/word/2010/wordprocessingShape">
                          <wps:wsp>
                            <wps:cNvSpPr txBox="1"/>
                            <wps:spPr>
                              <a:xfrm>
                                <a:off x="0" y="0"/>
                                <a:ext cx="6074228" cy="5623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DCBF86" w14:textId="77777777" w:rsidR="009104A0" w:rsidRDefault="009104A0" w:rsidP="00786F72">
                                  <w:pPr>
                                    <w:pStyle w:val="Heading2"/>
                                    <w:spacing w:before="0"/>
                                  </w:pPr>
                                </w:p>
                                <w:p w14:paraId="2AAC5065" w14:textId="03A58B1B" w:rsidR="009104A0" w:rsidRPr="004F53E9" w:rsidRDefault="009104A0" w:rsidP="00786F72">
                                  <w:pPr>
                                    <w:pStyle w:val="Heading2"/>
                                    <w:spacing w:before="0"/>
                                  </w:pPr>
                                  <w:r>
                                    <w:t>MVC Structure</w:t>
                                  </w:r>
                                </w:p>
                                <w:p w14:paraId="2F950EEE" w14:textId="43D3A859" w:rsidR="009104A0" w:rsidRDefault="009104A0" w:rsidP="002A0F3F">
                                  <w:pPr>
                                    <w:spacing w:after="0" w:line="240" w:lineRule="auto"/>
                                  </w:pPr>
                                  <w:r>
                                    <w:t xml:space="preserve">On the Insert tab, the galleries include items that are designed to coordinate with the </w:t>
                                  </w:r>
                                </w:p>
                                <w:p w14:paraId="43EB64F8" w14:textId="388D65F2" w:rsidR="009104A0" w:rsidRDefault="009104A0" w:rsidP="00786F72">
                                  <w:pPr>
                                    <w:spacing w:after="0"/>
                                  </w:pPr>
                                </w:p>
                                <w:p w14:paraId="6A7A6414" w14:textId="7B4AC2D2" w:rsidR="009104A0" w:rsidRPr="004F53E9" w:rsidRDefault="009104A0" w:rsidP="008139A2">
                                  <w:pPr>
                                    <w:pStyle w:val="Heading2"/>
                                    <w:spacing w:before="0"/>
                                  </w:pPr>
                                  <w:r>
                                    <w:t>MVC Diagram</w:t>
                                  </w:r>
                                </w:p>
                                <w:p w14:paraId="238CC550" w14:textId="77777777" w:rsidR="009104A0" w:rsidRDefault="009104A0" w:rsidP="00786F72">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5A08C3" id="Text Box 64" o:spid="_x0000_s1055" type="#_x0000_t202" style="width:478.3pt;height:4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" filled="f" stroked="f">
                      <v:textbox>
                        <w:txbxContent>
                          <w:p w14:paraId="37DCBF86" w14:textId="77777777" w:rsidR="009104A0" w:rsidRDefault="009104A0" w:rsidP="00786F72">
                            <w:pPr>
                              <w:pStyle w:val="Heading2"/>
                              <w:spacing w:before="0"/>
                            </w:pPr>
                          </w:p>
                          <w:p w14:paraId="2AAC5065" w14:textId="03A58B1B" w:rsidR="009104A0" w:rsidRPr="004F53E9" w:rsidRDefault="009104A0" w:rsidP="00786F72">
                            <w:pPr>
                              <w:pStyle w:val="Heading2"/>
                              <w:spacing w:before="0"/>
                            </w:pPr>
                            <w:r>
                              <w:t>MVC Structure</w:t>
                            </w:r>
                          </w:p>
                          <w:p w14:paraId="2F950EEE" w14:textId="43D3A859" w:rsidR="009104A0" w:rsidRDefault="009104A0" w:rsidP="002A0F3F">
                            <w:pPr>
                              <w:spacing w:after="0" w:line="240" w:lineRule="auto"/>
                            </w:pPr>
                            <w:r>
                              <w:t xml:space="preserve">On the Insert tab, the galleries include items that are designed to coordinate with the </w:t>
                            </w:r>
                          </w:p>
                          <w:p w14:paraId="43EB64F8" w14:textId="388D65F2" w:rsidR="009104A0" w:rsidRDefault="009104A0" w:rsidP="00786F72">
                            <w:pPr>
                              <w:spacing w:after="0"/>
                            </w:pPr>
                          </w:p>
                          <w:p w14:paraId="6A7A6414" w14:textId="7B4AC2D2" w:rsidR="009104A0" w:rsidRPr="004F53E9" w:rsidRDefault="009104A0" w:rsidP="008139A2">
                            <w:pPr>
                              <w:pStyle w:val="Heading2"/>
                              <w:spacing w:before="0"/>
                            </w:pPr>
                            <w:r>
                              <w:t>MVC Diagram</w:t>
                            </w:r>
                          </w:p>
                          <w:p w14:paraId="238CC550" w14:textId="77777777" w:rsidR="009104A0" w:rsidRDefault="009104A0" w:rsidP="00786F72">
                            <w:pPr>
                              <w:spacing w:after="0"/>
                            </w:pPr>
                          </w:p>
                        </w:txbxContent>
                      </v:textbox>
                      <w10:anchorlock/>
                    </v:shape>
                  </w:pict>
                </mc:Fallback>
              </mc:AlternateContent>
            </w:r>
          </w:p>
        </w:tc>
      </w:tr>
    </w:tbl>
    <w:p w14:paraId="169EB209" w14:textId="293539C4" w:rsidR="00786F72" w:rsidRPr="0031212E" w:rsidRDefault="00786F72" w:rsidP="00786F72">
      <w:pPr>
        <w:rPr>
          <w:sz w:val="24"/>
        </w:rPr>
      </w:pPr>
      <w:r>
        <w:rPr>
          <w:noProof/>
        </w:rPr>
        <mc:AlternateContent>
          <mc:Choice Requires="wpg">
            <w:drawing>
              <wp:anchor distT="0" distB="0" distL="114300" distR="114300" simplePos="0" relativeHeight="251670528" behindDoc="0" locked="0" layoutInCell="1" allowOverlap="1" wp14:anchorId="7969A343" wp14:editId="5921D4D5">
                <wp:simplePos x="0" y="0"/>
                <wp:positionH relativeFrom="column">
                  <wp:posOffset>5429250</wp:posOffset>
                </wp:positionH>
                <wp:positionV relativeFrom="paragraph">
                  <wp:posOffset>-918845</wp:posOffset>
                </wp:positionV>
                <wp:extent cx="1951190" cy="1905000"/>
                <wp:effectExtent l="0" t="0" r="0" b="0"/>
                <wp:wrapNone/>
                <wp:docPr id="3" name="Group 3" descr="Hexagonal shapes"/>
                <wp:cNvGraphicFramePr/>
                <a:graphic xmlns:a="http://schemas.openxmlformats.org/drawingml/2006/main">
                  <a:graphicData uri="http://schemas.microsoft.com/office/word/2010/wordprocessingGroup">
                    <wpg:wgp>
                      <wpg:cNvGrpSpPr/>
                      <wpg:grpSpPr>
                        <a:xfrm>
                          <a:off x="0" y="0"/>
                          <a:ext cx="1951190" cy="1905000"/>
                          <a:chOff x="2137559" y="0"/>
                          <a:chExt cx="1951190" cy="1905000"/>
                        </a:xfrm>
                      </wpg:grpSpPr>
                      <pic:pic xmlns:pic="http://schemas.openxmlformats.org/drawingml/2006/picture">
                        <pic:nvPicPr>
                          <pic:cNvPr id="65" name="Graphic 38"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137559" y="0"/>
                            <a:ext cx="1647825" cy="1905000"/>
                          </a:xfrm>
                          <a:prstGeom prst="rect">
                            <a:avLst/>
                          </a:prstGeom>
                        </pic:spPr>
                      </pic:pic>
                      <pic:pic xmlns:pic="http://schemas.openxmlformats.org/drawingml/2006/picture">
                        <pic:nvPicPr>
                          <pic:cNvPr id="66" name="Graphic 39"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862040" id="Group 37" o:spid="_x0000_s1026" alt="Hexagonal shapes" style="position:absolute;margin-left:427.5pt;margin-top:-72.35pt;width:153.65pt;height:150pt;z-index:251670528;mso-width-relative:margin;mso-height-relative:margin" coordorigin="21375" coordsize="195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">
                <v:shape id="Graphic 38" o:spid="_x0000_s1027"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">
                  <v:imagedata r:id="rId18" o:title="hexagon 3"/>
                </v:shape>
                <v:shape id="Graphic 39" o:spid="_x0000_s1028"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">
                  <v:imagedata r:id="rId17" o:title="hexagon 4"/>
                </v:shape>
              </v:group>
            </w:pict>
          </mc:Fallback>
        </mc:AlternateContent>
      </w:r>
    </w:p>
    <w:p w14:paraId="6120CA60" w14:textId="77777777" w:rsidR="00786F72" w:rsidRPr="0031212E" w:rsidRDefault="00786F72" w:rsidP="00786F72">
      <w:pPr>
        <w:tabs>
          <w:tab w:val="left" w:pos="7056"/>
        </w:tabs>
        <w:rPr>
          <w:sz w:val="24"/>
        </w:rPr>
      </w:pPr>
      <w:r>
        <w:rPr>
          <w:sz w:val="24"/>
        </w:rPr>
        <w:tab/>
      </w:r>
    </w:p>
    <w:p w14:paraId="4200AD2D" w14:textId="77777777" w:rsidR="00786F72" w:rsidRPr="0031212E" w:rsidRDefault="00786F72" w:rsidP="00786F72">
      <w:pPr>
        <w:rPr>
          <w:sz w:val="24"/>
        </w:rPr>
      </w:pPr>
    </w:p>
    <w:p w14:paraId="2F006B32" w14:textId="77777777" w:rsidR="00786F72" w:rsidRPr="0031212E" w:rsidRDefault="00786F72" w:rsidP="00786F72">
      <w:pPr>
        <w:rPr>
          <w:sz w:val="24"/>
        </w:rPr>
      </w:pPr>
    </w:p>
    <w:p w14:paraId="3E1D1A75" w14:textId="77777777" w:rsidR="00786F72" w:rsidRPr="0031212E" w:rsidRDefault="00786F72" w:rsidP="00786F72">
      <w:pPr>
        <w:rPr>
          <w:sz w:val="24"/>
        </w:rPr>
      </w:pPr>
    </w:p>
    <w:p w14:paraId="7D8CC44E" w14:textId="77777777" w:rsidR="00786F72" w:rsidRPr="0031212E" w:rsidRDefault="00786F72" w:rsidP="00786F72">
      <w:pPr>
        <w:rPr>
          <w:sz w:val="24"/>
        </w:rPr>
      </w:pPr>
    </w:p>
    <w:p w14:paraId="1C53E152" w14:textId="77777777" w:rsidR="00786F72" w:rsidRPr="0031212E" w:rsidRDefault="00786F72" w:rsidP="00786F72">
      <w:pPr>
        <w:rPr>
          <w:sz w:val="24"/>
        </w:rPr>
      </w:pPr>
    </w:p>
    <w:p w14:paraId="58F7B95D" w14:textId="77777777" w:rsidR="00786F72" w:rsidRPr="0031212E" w:rsidRDefault="00786F72" w:rsidP="00786F72">
      <w:pPr>
        <w:rPr>
          <w:sz w:val="24"/>
        </w:rPr>
      </w:pPr>
    </w:p>
    <w:p w14:paraId="328F15EE" w14:textId="77777777" w:rsidR="00786F72" w:rsidRPr="0031212E" w:rsidRDefault="00786F72" w:rsidP="00786F72">
      <w:pPr>
        <w:rPr>
          <w:sz w:val="24"/>
        </w:rPr>
      </w:pPr>
    </w:p>
    <w:p w14:paraId="36490994" w14:textId="24D22270" w:rsidR="00786F72" w:rsidRPr="0031212E" w:rsidRDefault="00786F72" w:rsidP="00786F72">
      <w:pPr>
        <w:rPr>
          <w:sz w:val="24"/>
        </w:rPr>
      </w:pPr>
    </w:p>
    <w:p w14:paraId="2B013C7F" w14:textId="77777777" w:rsidR="00786F72" w:rsidRPr="0031212E" w:rsidRDefault="00786F72" w:rsidP="00786F72">
      <w:pPr>
        <w:rPr>
          <w:sz w:val="24"/>
        </w:rPr>
      </w:pPr>
    </w:p>
    <w:p w14:paraId="697AA3C9" w14:textId="77777777" w:rsidR="00786F72" w:rsidRPr="0031212E" w:rsidRDefault="00786F72" w:rsidP="00786F72">
      <w:pPr>
        <w:rPr>
          <w:sz w:val="24"/>
        </w:rPr>
      </w:pPr>
    </w:p>
    <w:p w14:paraId="20EA3315" w14:textId="77777777" w:rsidR="00786F72" w:rsidRPr="0031212E" w:rsidRDefault="00786F72" w:rsidP="00786F72">
      <w:pPr>
        <w:rPr>
          <w:sz w:val="24"/>
        </w:rPr>
      </w:pPr>
    </w:p>
    <w:p w14:paraId="53B67708" w14:textId="77777777" w:rsidR="00786F72" w:rsidRPr="0031212E" w:rsidRDefault="00786F72" w:rsidP="00786F72">
      <w:pPr>
        <w:rPr>
          <w:sz w:val="24"/>
        </w:rPr>
      </w:pPr>
    </w:p>
    <w:p w14:paraId="1A0155E9" w14:textId="77777777" w:rsidR="00786F72" w:rsidRPr="0031212E" w:rsidRDefault="00786F72" w:rsidP="00786F72">
      <w:pPr>
        <w:rPr>
          <w:sz w:val="24"/>
        </w:rPr>
      </w:pPr>
    </w:p>
    <w:p w14:paraId="4049839E" w14:textId="77777777" w:rsidR="00786F72" w:rsidRPr="0031212E" w:rsidRDefault="00786F72" w:rsidP="00786F72">
      <w:pPr>
        <w:rPr>
          <w:sz w:val="24"/>
        </w:rPr>
      </w:pPr>
    </w:p>
    <w:p w14:paraId="5F4B122C" w14:textId="7C840A1B" w:rsidR="00786F72" w:rsidRPr="0031212E" w:rsidRDefault="00786F72" w:rsidP="00786F72">
      <w:pPr>
        <w:rPr>
          <w:sz w:val="24"/>
        </w:rPr>
      </w:pPr>
    </w:p>
    <w:p w14:paraId="5E0510A7" w14:textId="18E72F31" w:rsidR="00786F72" w:rsidRPr="0031212E" w:rsidRDefault="00786F72" w:rsidP="00786F72">
      <w:pPr>
        <w:rPr>
          <w:sz w:val="24"/>
        </w:rPr>
      </w:pPr>
    </w:p>
    <w:p w14:paraId="035CBB60" w14:textId="6DD08453" w:rsidR="00786F72" w:rsidRPr="0031212E" w:rsidRDefault="00786F72" w:rsidP="00786F72">
      <w:pPr>
        <w:rPr>
          <w:sz w:val="24"/>
        </w:rPr>
      </w:pPr>
    </w:p>
    <w:p w14:paraId="178D0A26" w14:textId="1ECD711D" w:rsidR="00786F72" w:rsidRPr="0031212E" w:rsidRDefault="003F62F5" w:rsidP="00786F72">
      <w:pPr>
        <w:rPr>
          <w:sz w:val="24"/>
        </w:rPr>
      </w:pPr>
      <w:r>
        <w:rPr>
          <w:noProof/>
        </w:rPr>
        <mc:AlternateContent>
          <mc:Choice Requires="wpg">
            <w:drawing>
              <wp:anchor distT="0" distB="0" distL="114300" distR="114300" simplePos="0" relativeHeight="251677696" behindDoc="0" locked="0" layoutInCell="1" allowOverlap="1" wp14:anchorId="2F19576B" wp14:editId="01EEE638">
                <wp:simplePos x="0" y="0"/>
                <wp:positionH relativeFrom="page">
                  <wp:posOffset>-457200</wp:posOffset>
                </wp:positionH>
                <wp:positionV relativeFrom="paragraph">
                  <wp:posOffset>387985</wp:posOffset>
                </wp:positionV>
                <wp:extent cx="3459480" cy="3665855"/>
                <wp:effectExtent l="0" t="0" r="7620" b="0"/>
                <wp:wrapNone/>
                <wp:docPr id="39" name="Group 39" descr="Hexagonal shapes"/>
                <wp:cNvGraphicFramePr/>
                <a:graphic xmlns:a="http://schemas.openxmlformats.org/drawingml/2006/main">
                  <a:graphicData uri="http://schemas.microsoft.com/office/word/2010/wordprocessingGroup">
                    <wpg:wgp>
                      <wpg:cNvGrpSpPr/>
                      <wpg:grpSpPr>
                        <a:xfrm rot="10800000">
                          <a:off x="0" y="0"/>
                          <a:ext cx="3459480" cy="3665855"/>
                          <a:chOff x="0" y="0"/>
                          <a:chExt cx="4363142" cy="4778829"/>
                        </a:xfrm>
                      </wpg:grpSpPr>
                      <pic:pic xmlns:pic="http://schemas.openxmlformats.org/drawingml/2006/picture">
                        <pic:nvPicPr>
                          <pic:cNvPr id="68" name="Graphic 66" descr="hexagon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831272" y="0"/>
                            <a:ext cx="3531870" cy="4088130"/>
                          </a:xfrm>
                          <a:prstGeom prst="rect">
                            <a:avLst/>
                          </a:prstGeom>
                        </pic:spPr>
                      </pic:pic>
                      <pic:pic xmlns:pic="http://schemas.openxmlformats.org/drawingml/2006/picture">
                        <pic:nvPicPr>
                          <pic:cNvPr id="69" name="Graphic 67"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320633" y="1080655"/>
                            <a:ext cx="2771775" cy="3203575"/>
                          </a:xfrm>
                          <a:prstGeom prst="rect">
                            <a:avLst/>
                          </a:prstGeom>
                        </pic:spPr>
                      </pic:pic>
                      <pic:pic xmlns:pic="http://schemas.openxmlformats.org/drawingml/2006/picture">
                        <pic:nvPicPr>
                          <pic:cNvPr id="70" name="Graphic 68"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2256312"/>
                            <a:ext cx="1583055" cy="1832610"/>
                          </a:xfrm>
                          <a:prstGeom prst="rect">
                            <a:avLst/>
                          </a:prstGeom>
                        </pic:spPr>
                      </pic:pic>
                      <pic:pic xmlns:pic="http://schemas.openxmlformats.org/drawingml/2006/picture">
                        <pic:nvPicPr>
                          <pic:cNvPr id="71" name="Graphic 69"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E35048" id="Group 65" o:spid="_x0000_s1026" alt="Hexagonal shapes" style="position:absolute;margin-left:-36pt;margin-top:30.55pt;width:272.4pt;height:288.65pt;rotation:180;z-index:251677696;mso-position-horizont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">
                <v:shape id="Graphic 66"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">
                  <v:imagedata r:id="rId15" o:title="hexagon 1"/>
                </v:shape>
                <v:shape id="Graphic 67"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">
                  <v:imagedata r:id="rId16" o:title="hexagon 2"/>
                </v:shape>
                <v:shape id="Graphic 68"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">
                  <v:imagedata r:id="rId17" o:title="hexagon 4"/>
                </v:shape>
                <v:shape id="Graphic 69"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">
                  <v:imagedata r:id="rId18" o:title="hexagon 3"/>
                </v:shape>
                <w10:wrap anchorx="page"/>
              </v:group>
            </w:pict>
          </mc:Fallback>
        </mc:AlternateContent>
      </w:r>
    </w:p>
    <w:p w14:paraId="44C333EC" w14:textId="5D152C7B" w:rsidR="003F62F5" w:rsidRDefault="003F62F5" w:rsidP="0031212E">
      <w:pPr>
        <w:rPr>
          <w:sz w:val="24"/>
        </w:rPr>
      </w:pPr>
    </w:p>
    <w:p w14:paraId="48A15742" w14:textId="77777777" w:rsidR="003F62F5" w:rsidRDefault="003F62F5">
      <w:pPr>
        <w:rPr>
          <w:sz w:val="24"/>
        </w:rPr>
      </w:pPr>
      <w:r>
        <w:rPr>
          <w:sz w:val="24"/>
        </w:rPr>
        <w:br w:type="page"/>
      </w:r>
    </w:p>
    <w:p w14:paraId="6D33907E" w14:textId="2D488B4B" w:rsidR="003F62F5" w:rsidRDefault="003F62F5" w:rsidP="003F62F5"/>
    <w:tbl>
      <w:tblPr>
        <w:tblStyle w:val="PlainTable4"/>
        <w:tblpPr w:leftFromText="180" w:rightFromText="180" w:vertAnchor="page" w:horzAnchor="margin" w:tblpY="2161"/>
        <w:tblW w:w="9485" w:type="dxa"/>
        <w:tblLayout w:type="fixed"/>
        <w:tblLook w:val="04A0" w:firstRow="1" w:lastRow="0" w:firstColumn="1" w:lastColumn="0" w:noHBand="0" w:noVBand="1"/>
      </w:tblPr>
      <w:tblGrid>
        <w:gridCol w:w="9485"/>
      </w:tblGrid>
      <w:tr w:rsidR="003F62F5" w14:paraId="2A7BF131" w14:textId="77777777" w:rsidTr="00A415F4">
        <w:trPr>
          <w:cnfStyle w:val="100000000000" w:firstRow="1" w:lastRow="0" w:firstColumn="0" w:lastColumn="0" w:oddVBand="0" w:evenVBand="0" w:oddHBand="0"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9485" w:type="dxa"/>
          </w:tcPr>
          <w:p w14:paraId="434ADFE3" w14:textId="219267C7" w:rsidR="003F62F5" w:rsidRPr="00B903A7" w:rsidRDefault="003F62F5" w:rsidP="00A415F4">
            <w:pPr>
              <w:pStyle w:val="Title"/>
              <w:rPr>
                <w:b/>
              </w:rPr>
            </w:pPr>
            <w:r>
              <w:rPr>
                <w:noProof/>
                <w14:ligatures w14:val="none"/>
                <w14:cntxtAlts w14:val="0"/>
              </w:rPr>
              <mc:AlternateContent>
                <mc:Choice Requires="wps">
                  <w:drawing>
                    <wp:inline distT="0" distB="0" distL="0" distR="0" wp14:anchorId="4BC1C199" wp14:editId="4502A8F7">
                      <wp:extent cx="3779520" cy="502920"/>
                      <wp:effectExtent l="0" t="0" r="0" b="0"/>
                      <wp:docPr id="103" name="Text Box 103"/>
                      <wp:cNvGraphicFramePr/>
                      <a:graphic xmlns:a="http://schemas.openxmlformats.org/drawingml/2006/main">
                        <a:graphicData uri="http://schemas.microsoft.com/office/word/2010/wordprocessingShape">
                          <wps:wsp>
                            <wps:cNvSpPr txBox="1"/>
                            <wps:spPr>
                              <a:xfrm>
                                <a:off x="0" y="0"/>
                                <a:ext cx="3779520" cy="502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D37C07" w14:textId="7618B17E" w:rsidR="009104A0" w:rsidRPr="00B903A7" w:rsidRDefault="009104A0" w:rsidP="003F62F5">
                                  <w:pPr>
                                    <w:pStyle w:val="Title"/>
                                  </w:pPr>
                                  <w:r>
                                    <w:t>Error Handling</w:t>
                                  </w:r>
                                </w:p>
                                <w:p w14:paraId="0149EC51" w14:textId="77777777" w:rsidR="009104A0" w:rsidRDefault="009104A0" w:rsidP="003F62F5">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C1C199" id="Text Box 103" o:spid="_x0000_s1056" type="#_x0000_t202" style="width:297.6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" filled="f" stroked="f">
                      <v:textbox>
                        <w:txbxContent>
                          <w:p w14:paraId="39D37C07" w14:textId="7618B17E" w:rsidR="009104A0" w:rsidRPr="00B903A7" w:rsidRDefault="009104A0" w:rsidP="003F62F5">
                            <w:pPr>
                              <w:pStyle w:val="Title"/>
                            </w:pPr>
                            <w:r>
                              <w:t>Error Handling</w:t>
                            </w:r>
                          </w:p>
                          <w:p w14:paraId="0149EC51" w14:textId="77777777" w:rsidR="009104A0" w:rsidRDefault="009104A0" w:rsidP="003F62F5">
                            <w:pPr>
                              <w:pStyle w:val="Title"/>
                            </w:pPr>
                          </w:p>
                        </w:txbxContent>
                      </v:textbox>
                      <w10:anchorlock/>
                    </v:shape>
                  </w:pict>
                </mc:Fallback>
              </mc:AlternateContent>
            </w:r>
          </w:p>
        </w:tc>
      </w:tr>
      <w:tr w:rsidR="003F62F5" w14:paraId="17F0B9F0" w14:textId="77777777" w:rsidTr="00A415F4">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9485" w:type="dxa"/>
            <w:tcBorders>
              <w:bottom w:val="single" w:sz="4" w:space="0" w:color="5B63B7" w:themeColor="text2" w:themeTint="99"/>
            </w:tcBorders>
            <w:shd w:val="clear" w:color="auto" w:fill="auto"/>
          </w:tcPr>
          <w:p w14:paraId="6FE0A397" w14:textId="3B5AAA2D" w:rsidR="003F62F5" w:rsidRPr="00B903A7" w:rsidRDefault="003F62F5" w:rsidP="00A415F4">
            <w:pPr>
              <w:pStyle w:val="Subtitle"/>
              <w:rPr>
                <w:b/>
              </w:rPr>
            </w:pPr>
            <w:r>
              <w:rPr>
                <w:noProof/>
              </w:rPr>
              <mc:AlternateContent>
                <mc:Choice Requires="wps">
                  <w:drawing>
                    <wp:inline distT="0" distB="0" distL="0" distR="0" wp14:anchorId="4D326A2C" wp14:editId="1218F589">
                      <wp:extent cx="4749421" cy="382137"/>
                      <wp:effectExtent l="0" t="0" r="0" b="5715"/>
                      <wp:docPr id="104" name="Text Box 104"/>
                      <wp:cNvGraphicFramePr/>
                      <a:graphic xmlns:a="http://schemas.openxmlformats.org/drawingml/2006/main">
                        <a:graphicData uri="http://schemas.microsoft.com/office/word/2010/wordprocessingShape">
                          <wps:wsp>
                            <wps:cNvSpPr txBox="1"/>
                            <wps:spPr>
                              <a:xfrm>
                                <a:off x="0" y="0"/>
                                <a:ext cx="4749421" cy="3821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CB4AD" w14:textId="77777777" w:rsidR="009104A0" w:rsidRPr="009823B0" w:rsidRDefault="009104A0" w:rsidP="003F62F5">
                                  <w:pPr>
                                    <w:pStyle w:val="Subtitle"/>
                                  </w:pPr>
                                  <w:r>
                                    <w:t>Hexagon Animal Shelter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326A2C" id="Text Box 104" o:spid="_x0000_s1057" type="#_x0000_t202" style="width:373.95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" filled="f" stroked="f">
                      <v:textbox>
                        <w:txbxContent>
                          <w:p w14:paraId="4DACB4AD" w14:textId="77777777" w:rsidR="009104A0" w:rsidRPr="009823B0" w:rsidRDefault="009104A0" w:rsidP="003F62F5">
                            <w:pPr>
                              <w:pStyle w:val="Subtitle"/>
                            </w:pPr>
                            <w:r>
                              <w:t>Hexagon Animal Shelter Website</w:t>
                            </w:r>
                          </w:p>
                        </w:txbxContent>
                      </v:textbox>
                      <w10:anchorlock/>
                    </v:shape>
                  </w:pict>
                </mc:Fallback>
              </mc:AlternateContent>
            </w:r>
          </w:p>
        </w:tc>
      </w:tr>
      <w:tr w:rsidR="003F62F5" w:rsidRPr="004F53E9" w14:paraId="4512DB7A" w14:textId="77777777" w:rsidTr="00A415F4">
        <w:trPr>
          <w:trHeight w:val="8510"/>
        </w:trPr>
        <w:tc>
          <w:tcPr>
            <w:cnfStyle w:val="001000000000" w:firstRow="0" w:lastRow="0" w:firstColumn="1" w:lastColumn="0" w:oddVBand="0" w:evenVBand="0" w:oddHBand="0" w:evenHBand="0" w:firstRowFirstColumn="0" w:firstRowLastColumn="0" w:lastRowFirstColumn="0" w:lastRowLastColumn="0"/>
            <w:tcW w:w="9485" w:type="dxa"/>
            <w:tcBorders>
              <w:top w:val="single" w:sz="4" w:space="0" w:color="5B63B7" w:themeColor="text2" w:themeTint="99"/>
              <w:bottom w:val="single" w:sz="4" w:space="0" w:color="5B63B7" w:themeColor="text2" w:themeTint="99"/>
            </w:tcBorders>
          </w:tcPr>
          <w:p w14:paraId="0919FD30" w14:textId="77777777" w:rsidR="003F62F5" w:rsidRPr="0031212E" w:rsidRDefault="003F62F5" w:rsidP="00A415F4">
            <w:pPr>
              <w:jc w:val="center"/>
            </w:pPr>
            <w:r>
              <w:rPr>
                <w:noProof/>
              </w:rPr>
              <mc:AlternateContent>
                <mc:Choice Requires="wps">
                  <w:drawing>
                    <wp:inline distT="0" distB="0" distL="0" distR="0" wp14:anchorId="3F44128A" wp14:editId="62903F2A">
                      <wp:extent cx="6074228" cy="5623560"/>
                      <wp:effectExtent l="0" t="0" r="0" b="0"/>
                      <wp:docPr id="105" name="Text Box 105"/>
                      <wp:cNvGraphicFramePr/>
                      <a:graphic xmlns:a="http://schemas.openxmlformats.org/drawingml/2006/main">
                        <a:graphicData uri="http://schemas.microsoft.com/office/word/2010/wordprocessingShape">
                          <wps:wsp>
                            <wps:cNvSpPr txBox="1"/>
                            <wps:spPr>
                              <a:xfrm>
                                <a:off x="0" y="0"/>
                                <a:ext cx="6074228" cy="5623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4DB602" w14:textId="77777777" w:rsidR="009104A0" w:rsidRDefault="009104A0" w:rsidP="003F62F5">
                                  <w:pPr>
                                    <w:pStyle w:val="Heading2"/>
                                    <w:spacing w:before="0"/>
                                  </w:pPr>
                                </w:p>
                                <w:p w14:paraId="344C149D" w14:textId="7013D022" w:rsidR="009104A0" w:rsidRPr="004F53E9" w:rsidRDefault="009104A0" w:rsidP="003F62F5">
                                  <w:pPr>
                                    <w:pStyle w:val="Heading2"/>
                                    <w:spacing w:before="0"/>
                                  </w:pPr>
                                  <w:r>
                                    <w:t>Error Handling</w:t>
                                  </w:r>
                                </w:p>
                                <w:p w14:paraId="244AB265" w14:textId="77777777" w:rsidR="009104A0" w:rsidRDefault="009104A0" w:rsidP="007E24B3">
                                  <w:pPr>
                                    <w:spacing w:after="0" w:line="240" w:lineRule="auto"/>
                                  </w:pPr>
                                  <w:r>
                                    <w:t>On completion, thoughts will be displayed.</w:t>
                                  </w:r>
                                </w:p>
                                <w:p w14:paraId="0B79CCEC" w14:textId="77777777" w:rsidR="009104A0" w:rsidRDefault="009104A0" w:rsidP="003F62F5">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44128A" id="Text Box 105" o:spid="_x0000_s1058" type="#_x0000_t202" style="width:478.3pt;height:4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" filled="f" stroked="f">
                      <v:textbox>
                        <w:txbxContent>
                          <w:p w14:paraId="044DB602" w14:textId="77777777" w:rsidR="009104A0" w:rsidRDefault="009104A0" w:rsidP="003F62F5">
                            <w:pPr>
                              <w:pStyle w:val="Heading2"/>
                              <w:spacing w:before="0"/>
                            </w:pPr>
                          </w:p>
                          <w:p w14:paraId="344C149D" w14:textId="7013D022" w:rsidR="009104A0" w:rsidRPr="004F53E9" w:rsidRDefault="009104A0" w:rsidP="003F62F5">
                            <w:pPr>
                              <w:pStyle w:val="Heading2"/>
                              <w:spacing w:before="0"/>
                            </w:pPr>
                            <w:r>
                              <w:t>Error Handling</w:t>
                            </w:r>
                          </w:p>
                          <w:p w14:paraId="244AB265" w14:textId="77777777" w:rsidR="009104A0" w:rsidRDefault="009104A0" w:rsidP="007E24B3">
                            <w:pPr>
                              <w:spacing w:after="0" w:line="240" w:lineRule="auto"/>
                            </w:pPr>
                            <w:r>
                              <w:t>On completion, thoughts will be displayed.</w:t>
                            </w:r>
                          </w:p>
                          <w:p w14:paraId="0B79CCEC" w14:textId="77777777" w:rsidR="009104A0" w:rsidRDefault="009104A0" w:rsidP="003F62F5">
                            <w:pPr>
                              <w:spacing w:after="0"/>
                            </w:pPr>
                          </w:p>
                        </w:txbxContent>
                      </v:textbox>
                      <w10:anchorlock/>
                    </v:shape>
                  </w:pict>
                </mc:Fallback>
              </mc:AlternateContent>
            </w:r>
          </w:p>
        </w:tc>
      </w:tr>
    </w:tbl>
    <w:p w14:paraId="7F7AA445" w14:textId="08A3FB6A" w:rsidR="003F62F5" w:rsidRPr="0031212E" w:rsidRDefault="003F62F5" w:rsidP="003F62F5">
      <w:pPr>
        <w:rPr>
          <w:sz w:val="24"/>
        </w:rPr>
      </w:pPr>
      <w:r>
        <w:rPr>
          <w:noProof/>
        </w:rPr>
        <mc:AlternateContent>
          <mc:Choice Requires="wpg">
            <w:drawing>
              <wp:anchor distT="0" distB="0" distL="114300" distR="114300" simplePos="0" relativeHeight="251685888" behindDoc="0" locked="0" layoutInCell="1" allowOverlap="1" wp14:anchorId="1A88BB03" wp14:editId="52D42984">
                <wp:simplePos x="0" y="0"/>
                <wp:positionH relativeFrom="column">
                  <wp:posOffset>5417820</wp:posOffset>
                </wp:positionH>
                <wp:positionV relativeFrom="paragraph">
                  <wp:posOffset>-914400</wp:posOffset>
                </wp:positionV>
                <wp:extent cx="1951190" cy="1905000"/>
                <wp:effectExtent l="0" t="0" r="0" b="0"/>
                <wp:wrapNone/>
                <wp:docPr id="111" name="Group 111" descr="Hexagonal shapes"/>
                <wp:cNvGraphicFramePr/>
                <a:graphic xmlns:a="http://schemas.openxmlformats.org/drawingml/2006/main">
                  <a:graphicData uri="http://schemas.microsoft.com/office/word/2010/wordprocessingGroup">
                    <wpg:wgp>
                      <wpg:cNvGrpSpPr/>
                      <wpg:grpSpPr>
                        <a:xfrm>
                          <a:off x="0" y="0"/>
                          <a:ext cx="1951190" cy="1905000"/>
                          <a:chOff x="2137559" y="0"/>
                          <a:chExt cx="1951190" cy="1905000"/>
                        </a:xfrm>
                      </wpg:grpSpPr>
                      <pic:pic xmlns:pic="http://schemas.openxmlformats.org/drawingml/2006/picture">
                        <pic:nvPicPr>
                          <pic:cNvPr id="112" name="Graphic 112"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137559" y="0"/>
                            <a:ext cx="1647825" cy="1905000"/>
                          </a:xfrm>
                          <a:prstGeom prst="rect">
                            <a:avLst/>
                          </a:prstGeom>
                        </pic:spPr>
                      </pic:pic>
                      <pic:pic xmlns:pic="http://schemas.openxmlformats.org/drawingml/2006/picture">
                        <pic:nvPicPr>
                          <pic:cNvPr id="113" name="Graphic 113"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48D670" id="Group 111" o:spid="_x0000_s1026" alt="Hexagonal shapes" style="position:absolute;margin-left:426.6pt;margin-top:-1in;width:153.65pt;height:150pt;z-index:251685888;mso-width-relative:margin;mso-height-relative:margin" coordorigin="21375" coordsize="195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gqTCRhBfd5UYTIBI6jPmypMJmAE9XlThckEjKA+b6owmYAR1OdNFSYTMIL6vKnCZAJG&#10;UJ83VZhMwAjq86YKkwkYQX3eVGEyASOoz5sqTCZgBPV5U4XJBIygPm+qMJmAEd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">
                <v:shape id="Graphic 112" o:spid="_x0000_s1027"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">
                  <v:imagedata r:id="rId18" o:title="hexagon 3"/>
                </v:shape>
                <v:shape id="Graphic 113" o:spid="_x0000_s1028"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">
                  <v:imagedata r:id="rId17" o:title="hexagon 4"/>
                </v:shape>
              </v:group>
            </w:pict>
          </mc:Fallback>
        </mc:AlternateContent>
      </w:r>
    </w:p>
    <w:p w14:paraId="1EFCD9D0" w14:textId="77777777" w:rsidR="003F62F5" w:rsidRPr="0031212E" w:rsidRDefault="003F62F5" w:rsidP="003F62F5">
      <w:pPr>
        <w:tabs>
          <w:tab w:val="left" w:pos="7056"/>
        </w:tabs>
        <w:rPr>
          <w:sz w:val="24"/>
        </w:rPr>
      </w:pPr>
      <w:r>
        <w:rPr>
          <w:sz w:val="24"/>
        </w:rPr>
        <w:tab/>
      </w:r>
    </w:p>
    <w:p w14:paraId="653CC605" w14:textId="77777777" w:rsidR="003F62F5" w:rsidRPr="0031212E" w:rsidRDefault="003F62F5" w:rsidP="003F62F5">
      <w:pPr>
        <w:rPr>
          <w:sz w:val="24"/>
        </w:rPr>
      </w:pPr>
    </w:p>
    <w:p w14:paraId="67859644" w14:textId="77777777" w:rsidR="003F62F5" w:rsidRPr="0031212E" w:rsidRDefault="003F62F5" w:rsidP="003F62F5">
      <w:pPr>
        <w:rPr>
          <w:sz w:val="24"/>
        </w:rPr>
      </w:pPr>
    </w:p>
    <w:p w14:paraId="0AE2907D" w14:textId="77777777" w:rsidR="003F62F5" w:rsidRPr="0031212E" w:rsidRDefault="003F62F5" w:rsidP="003F62F5">
      <w:pPr>
        <w:rPr>
          <w:sz w:val="24"/>
        </w:rPr>
      </w:pPr>
    </w:p>
    <w:p w14:paraId="30CDC076" w14:textId="77777777" w:rsidR="003F62F5" w:rsidRPr="0031212E" w:rsidRDefault="003F62F5" w:rsidP="003F62F5">
      <w:pPr>
        <w:rPr>
          <w:sz w:val="24"/>
        </w:rPr>
      </w:pPr>
    </w:p>
    <w:p w14:paraId="605D396B" w14:textId="77777777" w:rsidR="003F62F5" w:rsidRPr="0031212E" w:rsidRDefault="003F62F5" w:rsidP="003F62F5">
      <w:pPr>
        <w:rPr>
          <w:sz w:val="24"/>
        </w:rPr>
      </w:pPr>
    </w:p>
    <w:p w14:paraId="7370B3CE" w14:textId="77777777" w:rsidR="003F62F5" w:rsidRPr="0031212E" w:rsidRDefault="003F62F5" w:rsidP="003F62F5">
      <w:pPr>
        <w:rPr>
          <w:sz w:val="24"/>
        </w:rPr>
      </w:pPr>
    </w:p>
    <w:p w14:paraId="45AEE24B" w14:textId="77777777" w:rsidR="003F62F5" w:rsidRPr="0031212E" w:rsidRDefault="003F62F5" w:rsidP="003F62F5">
      <w:pPr>
        <w:rPr>
          <w:sz w:val="24"/>
        </w:rPr>
      </w:pPr>
    </w:p>
    <w:p w14:paraId="612C25D8" w14:textId="77777777" w:rsidR="003F62F5" w:rsidRPr="0031212E" w:rsidRDefault="003F62F5" w:rsidP="003F62F5">
      <w:pPr>
        <w:rPr>
          <w:sz w:val="24"/>
        </w:rPr>
      </w:pPr>
    </w:p>
    <w:p w14:paraId="75B4BE0F" w14:textId="77777777" w:rsidR="003F62F5" w:rsidRPr="0031212E" w:rsidRDefault="003F62F5" w:rsidP="003F62F5">
      <w:pPr>
        <w:rPr>
          <w:sz w:val="24"/>
        </w:rPr>
      </w:pPr>
    </w:p>
    <w:p w14:paraId="31EC498D" w14:textId="77777777" w:rsidR="003F62F5" w:rsidRPr="0031212E" w:rsidRDefault="003F62F5" w:rsidP="003F62F5">
      <w:pPr>
        <w:rPr>
          <w:sz w:val="24"/>
        </w:rPr>
      </w:pPr>
    </w:p>
    <w:p w14:paraId="50CE62B0" w14:textId="77777777" w:rsidR="003F62F5" w:rsidRPr="0031212E" w:rsidRDefault="003F62F5" w:rsidP="003F62F5">
      <w:pPr>
        <w:rPr>
          <w:sz w:val="24"/>
        </w:rPr>
      </w:pPr>
    </w:p>
    <w:p w14:paraId="18ACEA2F" w14:textId="77777777" w:rsidR="003F62F5" w:rsidRPr="0031212E" w:rsidRDefault="003F62F5" w:rsidP="003F62F5">
      <w:pPr>
        <w:rPr>
          <w:sz w:val="24"/>
        </w:rPr>
      </w:pPr>
    </w:p>
    <w:p w14:paraId="3CA0C44C" w14:textId="77777777" w:rsidR="003F62F5" w:rsidRPr="0031212E" w:rsidRDefault="003F62F5" w:rsidP="003F62F5">
      <w:pPr>
        <w:rPr>
          <w:sz w:val="24"/>
        </w:rPr>
      </w:pPr>
    </w:p>
    <w:p w14:paraId="7E976C6D" w14:textId="77777777" w:rsidR="003F62F5" w:rsidRPr="0031212E" w:rsidRDefault="003F62F5" w:rsidP="003F62F5">
      <w:pPr>
        <w:rPr>
          <w:sz w:val="24"/>
        </w:rPr>
      </w:pPr>
    </w:p>
    <w:p w14:paraId="1227831E" w14:textId="77777777" w:rsidR="003F62F5" w:rsidRPr="0031212E" w:rsidRDefault="003F62F5" w:rsidP="003F62F5">
      <w:pPr>
        <w:rPr>
          <w:sz w:val="24"/>
        </w:rPr>
      </w:pPr>
    </w:p>
    <w:p w14:paraId="10DDD092" w14:textId="77777777" w:rsidR="003F62F5" w:rsidRPr="0031212E" w:rsidRDefault="003F62F5" w:rsidP="003F62F5">
      <w:pPr>
        <w:rPr>
          <w:sz w:val="24"/>
        </w:rPr>
      </w:pPr>
    </w:p>
    <w:p w14:paraId="28972D22" w14:textId="77777777" w:rsidR="003F62F5" w:rsidRPr="0031212E" w:rsidRDefault="003F62F5" w:rsidP="003F62F5">
      <w:pPr>
        <w:rPr>
          <w:sz w:val="24"/>
        </w:rPr>
      </w:pPr>
    </w:p>
    <w:p w14:paraId="4AAB3EC1" w14:textId="68D77EC8" w:rsidR="003F62F5" w:rsidRPr="0031212E" w:rsidRDefault="003F62F5" w:rsidP="003F62F5">
      <w:pPr>
        <w:rPr>
          <w:sz w:val="24"/>
        </w:rPr>
      </w:pPr>
      <w:r>
        <w:rPr>
          <w:noProof/>
        </w:rPr>
        <mc:AlternateContent>
          <mc:Choice Requires="wpg">
            <w:drawing>
              <wp:anchor distT="0" distB="0" distL="114300" distR="114300" simplePos="0" relativeHeight="251683840" behindDoc="0" locked="0" layoutInCell="1" allowOverlap="1" wp14:anchorId="4C3A6E39" wp14:editId="30497F13">
                <wp:simplePos x="0" y="0"/>
                <wp:positionH relativeFrom="page">
                  <wp:posOffset>-350520</wp:posOffset>
                </wp:positionH>
                <wp:positionV relativeFrom="paragraph">
                  <wp:posOffset>476885</wp:posOffset>
                </wp:positionV>
                <wp:extent cx="3459480" cy="3665855"/>
                <wp:effectExtent l="0" t="0" r="7620" b="0"/>
                <wp:wrapNone/>
                <wp:docPr id="106" name="Group 106" descr="Hexagonal shapes"/>
                <wp:cNvGraphicFramePr/>
                <a:graphic xmlns:a="http://schemas.openxmlformats.org/drawingml/2006/main">
                  <a:graphicData uri="http://schemas.microsoft.com/office/word/2010/wordprocessingGroup">
                    <wpg:wgp>
                      <wpg:cNvGrpSpPr/>
                      <wpg:grpSpPr>
                        <a:xfrm rot="10800000">
                          <a:off x="0" y="0"/>
                          <a:ext cx="3459480" cy="3665855"/>
                          <a:chOff x="0" y="0"/>
                          <a:chExt cx="4363142" cy="4778829"/>
                        </a:xfrm>
                      </wpg:grpSpPr>
                      <pic:pic xmlns:pic="http://schemas.openxmlformats.org/drawingml/2006/picture">
                        <pic:nvPicPr>
                          <pic:cNvPr id="107" name="Graphic 107" descr="hexagon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831272" y="0"/>
                            <a:ext cx="3531870" cy="4088130"/>
                          </a:xfrm>
                          <a:prstGeom prst="rect">
                            <a:avLst/>
                          </a:prstGeom>
                        </pic:spPr>
                      </pic:pic>
                      <pic:pic xmlns:pic="http://schemas.openxmlformats.org/drawingml/2006/picture">
                        <pic:nvPicPr>
                          <pic:cNvPr id="108" name="Graphic 108"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320633" y="1080655"/>
                            <a:ext cx="2771775" cy="3203575"/>
                          </a:xfrm>
                          <a:prstGeom prst="rect">
                            <a:avLst/>
                          </a:prstGeom>
                        </pic:spPr>
                      </pic:pic>
                      <pic:pic xmlns:pic="http://schemas.openxmlformats.org/drawingml/2006/picture">
                        <pic:nvPicPr>
                          <pic:cNvPr id="109" name="Graphic 109"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2256312"/>
                            <a:ext cx="1583055" cy="1832610"/>
                          </a:xfrm>
                          <a:prstGeom prst="rect">
                            <a:avLst/>
                          </a:prstGeom>
                        </pic:spPr>
                      </pic:pic>
                      <pic:pic xmlns:pic="http://schemas.openxmlformats.org/drawingml/2006/picture">
                        <pic:nvPicPr>
                          <pic:cNvPr id="110" name="Graphic 110"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E97BCF" id="Group 106" o:spid="_x0000_s1026" alt="Hexagonal shapes" style="position:absolute;margin-left:-27.6pt;margin-top:37.55pt;width:272.4pt;height:288.65pt;rotation:180;z-index:251683840;mso-position-horizont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YKkwkYQX3eVGEyASOoz5sqTCZgBPV5U4XJBIygPm+qMJmAEdTnTRUmEzCC&#10;+rypwmQCRlCfN1WYTMAI6vOmCpMJGEF93lRhMgEjqM+bKkwmYAT1eVOFyQSMoD5vqjCZgBHU500V&#10;JhMwgvq8qcJkAkZQnzdVmEzACOrzpgqTCRhBfd5UYTIBI6jPmypMJmAE9XlThckEjKA+b6owmYAR&#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">
                <v:shape id="Graphic 107"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">
                  <v:imagedata r:id="rId15" o:title="hexagon 1"/>
                </v:shape>
                <v:shape id="Graphic 108"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">
                  <v:imagedata r:id="rId16" o:title="hexagon 2"/>
                </v:shape>
                <v:shape id="Graphic 109"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">
                  <v:imagedata r:id="rId17" o:title="hexagon 4"/>
                </v:shape>
                <v:shape id="Graphic 110"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">
                  <v:imagedata r:id="rId18" o:title="hexagon 3"/>
                </v:shape>
                <w10:wrap anchorx="page"/>
              </v:group>
            </w:pict>
          </mc:Fallback>
        </mc:AlternateContent>
      </w:r>
    </w:p>
    <w:p w14:paraId="26933DF1" w14:textId="77777777" w:rsidR="003F62F5" w:rsidRDefault="003F62F5" w:rsidP="003F62F5"/>
    <w:p w14:paraId="79BC197E" w14:textId="77777777" w:rsidR="003F62F5" w:rsidRDefault="003F62F5" w:rsidP="003F62F5">
      <w:pPr>
        <w:rPr>
          <w:sz w:val="24"/>
        </w:rPr>
      </w:pPr>
    </w:p>
    <w:p w14:paraId="402AF9E6" w14:textId="77777777" w:rsidR="003F62F5" w:rsidRDefault="003F62F5" w:rsidP="003F62F5">
      <w:pPr>
        <w:rPr>
          <w:sz w:val="24"/>
        </w:rPr>
      </w:pPr>
    </w:p>
    <w:p w14:paraId="6E3B1A98" w14:textId="77777777" w:rsidR="003F62F5" w:rsidRDefault="003F62F5" w:rsidP="003F62F5">
      <w:pPr>
        <w:rPr>
          <w:sz w:val="24"/>
        </w:rPr>
      </w:pPr>
    </w:p>
    <w:p w14:paraId="2614337C" w14:textId="6F3F973B" w:rsidR="003F62F5" w:rsidRDefault="003F62F5" w:rsidP="0031212E">
      <w:pPr>
        <w:rPr>
          <w:sz w:val="24"/>
        </w:rPr>
      </w:pPr>
    </w:p>
    <w:p w14:paraId="20648E92" w14:textId="2193BC90" w:rsidR="003F62F5" w:rsidRDefault="003F62F5">
      <w:pPr>
        <w:rPr>
          <w:sz w:val="24"/>
        </w:rPr>
      </w:pPr>
    </w:p>
    <w:tbl>
      <w:tblPr>
        <w:tblStyle w:val="PlainTable4"/>
        <w:tblpPr w:leftFromText="180" w:rightFromText="180" w:vertAnchor="page" w:horzAnchor="margin" w:tblpY="2161"/>
        <w:tblW w:w="9485" w:type="dxa"/>
        <w:tblLayout w:type="fixed"/>
        <w:tblLook w:val="04A0" w:firstRow="1" w:lastRow="0" w:firstColumn="1" w:lastColumn="0" w:noHBand="0" w:noVBand="1"/>
      </w:tblPr>
      <w:tblGrid>
        <w:gridCol w:w="9485"/>
      </w:tblGrid>
      <w:tr w:rsidR="003F62F5" w14:paraId="3E238847" w14:textId="77777777" w:rsidTr="00A415F4">
        <w:trPr>
          <w:cnfStyle w:val="100000000000" w:firstRow="1" w:lastRow="0" w:firstColumn="0" w:lastColumn="0" w:oddVBand="0" w:evenVBand="0" w:oddHBand="0"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9485" w:type="dxa"/>
          </w:tcPr>
          <w:p w14:paraId="6CE5921E" w14:textId="77777777" w:rsidR="003F62F5" w:rsidRPr="00B903A7" w:rsidRDefault="003F62F5" w:rsidP="00A415F4">
            <w:pPr>
              <w:pStyle w:val="Title"/>
              <w:rPr>
                <w:b/>
              </w:rPr>
            </w:pPr>
            <w:r>
              <w:rPr>
                <w:noProof/>
                <w14:ligatures w14:val="none"/>
                <w14:cntxtAlts w14:val="0"/>
              </w:rPr>
              <mc:AlternateContent>
                <mc:Choice Requires="wps">
                  <w:drawing>
                    <wp:inline distT="0" distB="0" distL="0" distR="0" wp14:anchorId="5481B0E8" wp14:editId="0E9CD8BE">
                      <wp:extent cx="3779520" cy="502920"/>
                      <wp:effectExtent l="0" t="0" r="0" b="0"/>
                      <wp:docPr id="114" name="Text Box 114"/>
                      <wp:cNvGraphicFramePr/>
                      <a:graphic xmlns:a="http://schemas.openxmlformats.org/drawingml/2006/main">
                        <a:graphicData uri="http://schemas.microsoft.com/office/word/2010/wordprocessingShape">
                          <wps:wsp>
                            <wps:cNvSpPr txBox="1"/>
                            <wps:spPr>
                              <a:xfrm>
                                <a:off x="0" y="0"/>
                                <a:ext cx="3779520" cy="502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BE41E4" w14:textId="06A0C357" w:rsidR="009104A0" w:rsidRPr="00B903A7" w:rsidRDefault="009104A0" w:rsidP="003F62F5">
                                  <w:pPr>
                                    <w:pStyle w:val="Title"/>
                                  </w:pPr>
                                  <w:r>
                                    <w:t>Feedback</w:t>
                                  </w:r>
                                </w:p>
                                <w:p w14:paraId="39F2B347" w14:textId="77777777" w:rsidR="009104A0" w:rsidRDefault="009104A0" w:rsidP="003F62F5">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81B0E8" id="Text Box 114" o:spid="_x0000_s1059" type="#_x0000_t202" style="width:297.6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" filled="f" stroked="f">
                      <v:textbox>
                        <w:txbxContent>
                          <w:p w14:paraId="4CBE41E4" w14:textId="06A0C357" w:rsidR="009104A0" w:rsidRPr="00B903A7" w:rsidRDefault="009104A0" w:rsidP="003F62F5">
                            <w:pPr>
                              <w:pStyle w:val="Title"/>
                            </w:pPr>
                            <w:r>
                              <w:t>Feedback</w:t>
                            </w:r>
                          </w:p>
                          <w:p w14:paraId="39F2B347" w14:textId="77777777" w:rsidR="009104A0" w:rsidRDefault="009104A0" w:rsidP="003F62F5">
                            <w:pPr>
                              <w:pStyle w:val="Title"/>
                            </w:pPr>
                          </w:p>
                        </w:txbxContent>
                      </v:textbox>
                      <w10:anchorlock/>
                    </v:shape>
                  </w:pict>
                </mc:Fallback>
              </mc:AlternateContent>
            </w:r>
          </w:p>
        </w:tc>
      </w:tr>
      <w:tr w:rsidR="003F62F5" w14:paraId="6B52D77D" w14:textId="77777777" w:rsidTr="00A415F4">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9485" w:type="dxa"/>
            <w:tcBorders>
              <w:bottom w:val="single" w:sz="4" w:space="0" w:color="5B63B7" w:themeColor="text2" w:themeTint="99"/>
            </w:tcBorders>
            <w:shd w:val="clear" w:color="auto" w:fill="auto"/>
          </w:tcPr>
          <w:p w14:paraId="742FDD89" w14:textId="77777777" w:rsidR="003F62F5" w:rsidRPr="00B903A7" w:rsidRDefault="003F62F5" w:rsidP="00A415F4">
            <w:pPr>
              <w:pStyle w:val="Subtitle"/>
              <w:rPr>
                <w:b/>
              </w:rPr>
            </w:pPr>
            <w:r>
              <w:rPr>
                <w:noProof/>
              </w:rPr>
              <mc:AlternateContent>
                <mc:Choice Requires="wps">
                  <w:drawing>
                    <wp:inline distT="0" distB="0" distL="0" distR="0" wp14:anchorId="7789366E" wp14:editId="3233A686">
                      <wp:extent cx="4749421" cy="382137"/>
                      <wp:effectExtent l="0" t="0" r="0" b="5715"/>
                      <wp:docPr id="115" name="Text Box 115"/>
                      <wp:cNvGraphicFramePr/>
                      <a:graphic xmlns:a="http://schemas.openxmlformats.org/drawingml/2006/main">
                        <a:graphicData uri="http://schemas.microsoft.com/office/word/2010/wordprocessingShape">
                          <wps:wsp>
                            <wps:cNvSpPr txBox="1"/>
                            <wps:spPr>
                              <a:xfrm>
                                <a:off x="0" y="0"/>
                                <a:ext cx="4749421" cy="3821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8EF71" w14:textId="13079CDB" w:rsidR="009104A0" w:rsidRPr="009823B0" w:rsidRDefault="009104A0" w:rsidP="003F62F5">
                                  <w:pPr>
                                    <w:pStyle w:val="Subtitle"/>
                                  </w:pPr>
                                  <w:r>
                                    <w:t>Group 14 Thoughts on Final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89366E" id="Text Box 115" o:spid="_x0000_s1060" type="#_x0000_t202" style="width:373.95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" filled="f" stroked="f">
                      <v:textbox>
                        <w:txbxContent>
                          <w:p w14:paraId="26E8EF71" w14:textId="13079CDB" w:rsidR="009104A0" w:rsidRPr="009823B0" w:rsidRDefault="009104A0" w:rsidP="003F62F5">
                            <w:pPr>
                              <w:pStyle w:val="Subtitle"/>
                            </w:pPr>
                            <w:r>
                              <w:t>Group 14 Thoughts on Final Project</w:t>
                            </w:r>
                          </w:p>
                        </w:txbxContent>
                      </v:textbox>
                      <w10:anchorlock/>
                    </v:shape>
                  </w:pict>
                </mc:Fallback>
              </mc:AlternateContent>
            </w:r>
          </w:p>
        </w:tc>
      </w:tr>
      <w:tr w:rsidR="003F62F5" w:rsidRPr="004F53E9" w14:paraId="7EDD31AE" w14:textId="77777777" w:rsidTr="00A415F4">
        <w:trPr>
          <w:trHeight w:val="8510"/>
        </w:trPr>
        <w:tc>
          <w:tcPr>
            <w:cnfStyle w:val="001000000000" w:firstRow="0" w:lastRow="0" w:firstColumn="1" w:lastColumn="0" w:oddVBand="0" w:evenVBand="0" w:oddHBand="0" w:evenHBand="0" w:firstRowFirstColumn="0" w:firstRowLastColumn="0" w:lastRowFirstColumn="0" w:lastRowLastColumn="0"/>
            <w:tcW w:w="9485" w:type="dxa"/>
            <w:tcBorders>
              <w:top w:val="single" w:sz="4" w:space="0" w:color="5B63B7" w:themeColor="text2" w:themeTint="99"/>
              <w:bottom w:val="single" w:sz="4" w:space="0" w:color="5B63B7" w:themeColor="text2" w:themeTint="99"/>
            </w:tcBorders>
          </w:tcPr>
          <w:p w14:paraId="6421C707" w14:textId="77777777" w:rsidR="003F62F5" w:rsidRPr="0031212E" w:rsidRDefault="003F62F5" w:rsidP="00A415F4">
            <w:pPr>
              <w:jc w:val="center"/>
            </w:pPr>
            <w:r>
              <w:rPr>
                <w:noProof/>
              </w:rPr>
              <mc:AlternateContent>
                <mc:Choice Requires="wps">
                  <w:drawing>
                    <wp:inline distT="0" distB="0" distL="0" distR="0" wp14:anchorId="42BFBD90" wp14:editId="028830AF">
                      <wp:extent cx="6074228" cy="5623560"/>
                      <wp:effectExtent l="0" t="0" r="0" b="0"/>
                      <wp:docPr id="116" name="Text Box 116"/>
                      <wp:cNvGraphicFramePr/>
                      <a:graphic xmlns:a="http://schemas.openxmlformats.org/drawingml/2006/main">
                        <a:graphicData uri="http://schemas.microsoft.com/office/word/2010/wordprocessingShape">
                          <wps:wsp>
                            <wps:cNvSpPr txBox="1"/>
                            <wps:spPr>
                              <a:xfrm>
                                <a:off x="0" y="0"/>
                                <a:ext cx="6074228" cy="5623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FBCC05" w14:textId="77777777" w:rsidR="009104A0" w:rsidRDefault="009104A0" w:rsidP="003F62F5">
                                  <w:pPr>
                                    <w:pStyle w:val="Heading2"/>
                                    <w:spacing w:before="0"/>
                                  </w:pPr>
                                </w:p>
                                <w:p w14:paraId="74CE9F53" w14:textId="458C7623" w:rsidR="009104A0" w:rsidRPr="004F53E9" w:rsidRDefault="009104A0" w:rsidP="003F62F5">
                                  <w:pPr>
                                    <w:pStyle w:val="Heading2"/>
                                    <w:spacing w:before="0"/>
                                  </w:pPr>
                                  <w:r>
                                    <w:t>Sarah Harris</w:t>
                                  </w:r>
                                </w:p>
                                <w:p w14:paraId="35C3263E" w14:textId="60B6D7A7" w:rsidR="009104A0" w:rsidRDefault="009104A0" w:rsidP="003F62F5">
                                  <w:pPr>
                                    <w:spacing w:after="0" w:line="240" w:lineRule="auto"/>
                                  </w:pPr>
                                  <w:r>
                                    <w:t>On completion, thoughts will be displayed.</w:t>
                                  </w:r>
                                </w:p>
                                <w:p w14:paraId="1A9EF25D" w14:textId="77777777" w:rsidR="009104A0" w:rsidRDefault="009104A0" w:rsidP="003F62F5">
                                  <w:pPr>
                                    <w:spacing w:after="0" w:line="240" w:lineRule="auto"/>
                                  </w:pPr>
                                </w:p>
                                <w:p w14:paraId="5EC4AB75" w14:textId="5A7A66B7" w:rsidR="009104A0" w:rsidRDefault="009104A0" w:rsidP="003F62F5">
                                  <w:pPr>
                                    <w:pStyle w:val="Heading2"/>
                                    <w:spacing w:before="0"/>
                                  </w:pPr>
                                  <w:r>
                                    <w:t>Giovonni Taylor</w:t>
                                  </w:r>
                                </w:p>
                                <w:p w14:paraId="59701AA7" w14:textId="77777777" w:rsidR="009104A0" w:rsidRDefault="009104A0" w:rsidP="00D2649D">
                                  <w:pPr>
                                    <w:spacing w:after="0" w:line="240" w:lineRule="auto"/>
                                  </w:pPr>
                                  <w:r>
                                    <w:t>On completion, thoughts will be displayed.</w:t>
                                  </w:r>
                                </w:p>
                                <w:p w14:paraId="14B4A11B" w14:textId="77777777" w:rsidR="009104A0" w:rsidRDefault="009104A0" w:rsidP="003F62F5">
                                  <w:pPr>
                                    <w:spacing w:after="0"/>
                                  </w:pPr>
                                </w:p>
                                <w:p w14:paraId="70954354" w14:textId="47FC359C" w:rsidR="009104A0" w:rsidRDefault="009104A0" w:rsidP="003F62F5">
                                  <w:pPr>
                                    <w:pStyle w:val="Heading2"/>
                                    <w:spacing w:before="0"/>
                                  </w:pPr>
                                  <w:r>
                                    <w:t>Group 14 Final Thoughts</w:t>
                                  </w:r>
                                </w:p>
                                <w:p w14:paraId="3CBB707B" w14:textId="77777777" w:rsidR="009104A0" w:rsidRDefault="009104A0" w:rsidP="00D2649D">
                                  <w:pPr>
                                    <w:spacing w:after="0" w:line="240" w:lineRule="auto"/>
                                  </w:pPr>
                                  <w:r>
                                    <w:t>On completion, thoughts will be displayed.</w:t>
                                  </w:r>
                                </w:p>
                                <w:p w14:paraId="51472149" w14:textId="77777777" w:rsidR="009104A0" w:rsidRDefault="009104A0" w:rsidP="003F62F5">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2BFBD90" id="Text Box 116" o:spid="_x0000_s1061" type="#_x0000_t202" style="width:478.3pt;height:4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" filled="f" stroked="f">
                      <v:textbox>
                        <w:txbxContent>
                          <w:p w14:paraId="36FBCC05" w14:textId="77777777" w:rsidR="009104A0" w:rsidRDefault="009104A0" w:rsidP="003F62F5">
                            <w:pPr>
                              <w:pStyle w:val="Heading2"/>
                              <w:spacing w:before="0"/>
                            </w:pPr>
                          </w:p>
                          <w:p w14:paraId="74CE9F53" w14:textId="458C7623" w:rsidR="009104A0" w:rsidRPr="004F53E9" w:rsidRDefault="009104A0" w:rsidP="003F62F5">
                            <w:pPr>
                              <w:pStyle w:val="Heading2"/>
                              <w:spacing w:before="0"/>
                            </w:pPr>
                            <w:r>
                              <w:t>Sarah Harris</w:t>
                            </w:r>
                          </w:p>
                          <w:p w14:paraId="35C3263E" w14:textId="60B6D7A7" w:rsidR="009104A0" w:rsidRDefault="009104A0" w:rsidP="003F62F5">
                            <w:pPr>
                              <w:spacing w:after="0" w:line="240" w:lineRule="auto"/>
                            </w:pPr>
                            <w:r>
                              <w:t>On completion, thoughts will be displayed.</w:t>
                            </w:r>
                          </w:p>
                          <w:p w14:paraId="1A9EF25D" w14:textId="77777777" w:rsidR="009104A0" w:rsidRDefault="009104A0" w:rsidP="003F62F5">
                            <w:pPr>
                              <w:spacing w:after="0" w:line="240" w:lineRule="auto"/>
                            </w:pPr>
                          </w:p>
                          <w:p w14:paraId="5EC4AB75" w14:textId="5A7A66B7" w:rsidR="009104A0" w:rsidRDefault="009104A0" w:rsidP="003F62F5">
                            <w:pPr>
                              <w:pStyle w:val="Heading2"/>
                              <w:spacing w:before="0"/>
                            </w:pPr>
                            <w:r>
                              <w:t>Giovonni Taylor</w:t>
                            </w:r>
                          </w:p>
                          <w:p w14:paraId="59701AA7" w14:textId="77777777" w:rsidR="009104A0" w:rsidRDefault="009104A0" w:rsidP="00D2649D">
                            <w:pPr>
                              <w:spacing w:after="0" w:line="240" w:lineRule="auto"/>
                            </w:pPr>
                            <w:r>
                              <w:t>On completion, thoughts will be displayed.</w:t>
                            </w:r>
                          </w:p>
                          <w:p w14:paraId="14B4A11B" w14:textId="77777777" w:rsidR="009104A0" w:rsidRDefault="009104A0" w:rsidP="003F62F5">
                            <w:pPr>
                              <w:spacing w:after="0"/>
                            </w:pPr>
                          </w:p>
                          <w:p w14:paraId="70954354" w14:textId="47FC359C" w:rsidR="009104A0" w:rsidRDefault="009104A0" w:rsidP="003F62F5">
                            <w:pPr>
                              <w:pStyle w:val="Heading2"/>
                              <w:spacing w:before="0"/>
                            </w:pPr>
                            <w:r>
                              <w:t>Group 14 Final Thoughts</w:t>
                            </w:r>
                          </w:p>
                          <w:p w14:paraId="3CBB707B" w14:textId="77777777" w:rsidR="009104A0" w:rsidRDefault="009104A0" w:rsidP="00D2649D">
                            <w:pPr>
                              <w:spacing w:after="0" w:line="240" w:lineRule="auto"/>
                            </w:pPr>
                            <w:r>
                              <w:t>On completion, thoughts will be displayed.</w:t>
                            </w:r>
                          </w:p>
                          <w:p w14:paraId="51472149" w14:textId="77777777" w:rsidR="009104A0" w:rsidRDefault="009104A0" w:rsidP="003F62F5">
                            <w:pPr>
                              <w:spacing w:after="0"/>
                            </w:pPr>
                          </w:p>
                        </w:txbxContent>
                      </v:textbox>
                      <w10:anchorlock/>
                    </v:shape>
                  </w:pict>
                </mc:Fallback>
              </mc:AlternateContent>
            </w:r>
          </w:p>
        </w:tc>
      </w:tr>
    </w:tbl>
    <w:p w14:paraId="06C7CDC3" w14:textId="77777777" w:rsidR="003F62F5" w:rsidRPr="0031212E" w:rsidRDefault="003F62F5" w:rsidP="003F62F5">
      <w:pPr>
        <w:rPr>
          <w:sz w:val="24"/>
        </w:rPr>
      </w:pPr>
      <w:r>
        <w:rPr>
          <w:noProof/>
        </w:rPr>
        <mc:AlternateContent>
          <mc:Choice Requires="wpg">
            <w:drawing>
              <wp:anchor distT="0" distB="0" distL="114300" distR="114300" simplePos="0" relativeHeight="251688960" behindDoc="0" locked="0" layoutInCell="1" allowOverlap="1" wp14:anchorId="0C142F52" wp14:editId="3DC0606C">
                <wp:simplePos x="0" y="0"/>
                <wp:positionH relativeFrom="column">
                  <wp:posOffset>5417820</wp:posOffset>
                </wp:positionH>
                <wp:positionV relativeFrom="paragraph">
                  <wp:posOffset>-914400</wp:posOffset>
                </wp:positionV>
                <wp:extent cx="1951190" cy="1905000"/>
                <wp:effectExtent l="0" t="0" r="0" b="0"/>
                <wp:wrapNone/>
                <wp:docPr id="117" name="Group 117" descr="Hexagonal shapes"/>
                <wp:cNvGraphicFramePr/>
                <a:graphic xmlns:a="http://schemas.openxmlformats.org/drawingml/2006/main">
                  <a:graphicData uri="http://schemas.microsoft.com/office/word/2010/wordprocessingGroup">
                    <wpg:wgp>
                      <wpg:cNvGrpSpPr/>
                      <wpg:grpSpPr>
                        <a:xfrm>
                          <a:off x="0" y="0"/>
                          <a:ext cx="1951190" cy="1905000"/>
                          <a:chOff x="2137559" y="0"/>
                          <a:chExt cx="1951190" cy="1905000"/>
                        </a:xfrm>
                      </wpg:grpSpPr>
                      <pic:pic xmlns:pic="http://schemas.openxmlformats.org/drawingml/2006/picture">
                        <pic:nvPicPr>
                          <pic:cNvPr id="118" name="Graphic 118"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137559" y="0"/>
                            <a:ext cx="1647825" cy="1905000"/>
                          </a:xfrm>
                          <a:prstGeom prst="rect">
                            <a:avLst/>
                          </a:prstGeom>
                        </pic:spPr>
                      </pic:pic>
                      <pic:pic xmlns:pic="http://schemas.openxmlformats.org/drawingml/2006/picture">
                        <pic:nvPicPr>
                          <pic:cNvPr id="119" name="Graphic 119"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2BDAE95" id="Group 117" o:spid="_x0000_s1026" alt="Hexagonal shapes" style="position:absolute;margin-left:426.6pt;margin-top:-1in;width:153.65pt;height:150pt;z-index:251688960;mso-width-relative:margin;mso-height-relative:margin" coordorigin="21375" coordsize="195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">
                <v:shape id="Graphic 118" o:spid="_x0000_s1027"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">
                  <v:imagedata r:id="rId18" o:title="hexagon 3"/>
                </v:shape>
                <v:shape id="Graphic 119" o:spid="_x0000_s1028"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">
                  <v:imagedata r:id="rId17" o:title="hexagon 4"/>
                </v:shape>
              </v:group>
            </w:pict>
          </mc:Fallback>
        </mc:AlternateContent>
      </w:r>
    </w:p>
    <w:p w14:paraId="3A2D5488" w14:textId="77777777" w:rsidR="003F62F5" w:rsidRPr="0031212E" w:rsidRDefault="003F62F5" w:rsidP="003F62F5">
      <w:pPr>
        <w:tabs>
          <w:tab w:val="left" w:pos="7056"/>
        </w:tabs>
        <w:rPr>
          <w:sz w:val="24"/>
        </w:rPr>
      </w:pPr>
      <w:r>
        <w:rPr>
          <w:sz w:val="24"/>
        </w:rPr>
        <w:tab/>
      </w:r>
    </w:p>
    <w:p w14:paraId="7810C310" w14:textId="77777777" w:rsidR="003F62F5" w:rsidRPr="0031212E" w:rsidRDefault="003F62F5" w:rsidP="003F62F5">
      <w:pPr>
        <w:rPr>
          <w:sz w:val="24"/>
        </w:rPr>
      </w:pPr>
    </w:p>
    <w:p w14:paraId="36183EF7" w14:textId="77777777" w:rsidR="003F62F5" w:rsidRPr="0031212E" w:rsidRDefault="003F62F5" w:rsidP="003F62F5">
      <w:pPr>
        <w:rPr>
          <w:sz w:val="24"/>
        </w:rPr>
      </w:pPr>
    </w:p>
    <w:p w14:paraId="5B3450D6" w14:textId="77777777" w:rsidR="003F62F5" w:rsidRPr="0031212E" w:rsidRDefault="003F62F5" w:rsidP="003F62F5">
      <w:pPr>
        <w:rPr>
          <w:sz w:val="24"/>
        </w:rPr>
      </w:pPr>
    </w:p>
    <w:p w14:paraId="010E0A0C" w14:textId="77777777" w:rsidR="003F62F5" w:rsidRPr="0031212E" w:rsidRDefault="003F62F5" w:rsidP="003F62F5">
      <w:pPr>
        <w:rPr>
          <w:sz w:val="24"/>
        </w:rPr>
      </w:pPr>
    </w:p>
    <w:p w14:paraId="12A41BD8" w14:textId="77777777" w:rsidR="003F62F5" w:rsidRPr="0031212E" w:rsidRDefault="003F62F5" w:rsidP="003F62F5">
      <w:pPr>
        <w:rPr>
          <w:sz w:val="24"/>
        </w:rPr>
      </w:pPr>
    </w:p>
    <w:p w14:paraId="3CCCEAC3" w14:textId="77777777" w:rsidR="003F62F5" w:rsidRPr="0031212E" w:rsidRDefault="003F62F5" w:rsidP="003F62F5">
      <w:pPr>
        <w:rPr>
          <w:sz w:val="24"/>
        </w:rPr>
      </w:pPr>
    </w:p>
    <w:p w14:paraId="1C571026" w14:textId="77777777" w:rsidR="003F62F5" w:rsidRPr="0031212E" w:rsidRDefault="003F62F5" w:rsidP="003F62F5">
      <w:pPr>
        <w:rPr>
          <w:sz w:val="24"/>
        </w:rPr>
      </w:pPr>
    </w:p>
    <w:p w14:paraId="531340BE" w14:textId="77777777" w:rsidR="003F62F5" w:rsidRPr="0031212E" w:rsidRDefault="003F62F5" w:rsidP="003F62F5">
      <w:pPr>
        <w:rPr>
          <w:sz w:val="24"/>
        </w:rPr>
      </w:pPr>
    </w:p>
    <w:p w14:paraId="24A7A90B" w14:textId="77777777" w:rsidR="003F62F5" w:rsidRPr="0031212E" w:rsidRDefault="003F62F5" w:rsidP="003F62F5">
      <w:pPr>
        <w:rPr>
          <w:sz w:val="24"/>
        </w:rPr>
      </w:pPr>
    </w:p>
    <w:p w14:paraId="4F0CD3AD" w14:textId="77777777" w:rsidR="003F62F5" w:rsidRPr="0031212E" w:rsidRDefault="003F62F5" w:rsidP="003F62F5">
      <w:pPr>
        <w:rPr>
          <w:sz w:val="24"/>
        </w:rPr>
      </w:pPr>
    </w:p>
    <w:p w14:paraId="3A217508" w14:textId="77777777" w:rsidR="003F62F5" w:rsidRPr="0031212E" w:rsidRDefault="003F62F5" w:rsidP="003F62F5">
      <w:pPr>
        <w:rPr>
          <w:sz w:val="24"/>
        </w:rPr>
      </w:pPr>
    </w:p>
    <w:p w14:paraId="30937DF0" w14:textId="77777777" w:rsidR="003F62F5" w:rsidRPr="0031212E" w:rsidRDefault="003F62F5" w:rsidP="003F62F5">
      <w:pPr>
        <w:rPr>
          <w:sz w:val="24"/>
        </w:rPr>
      </w:pPr>
    </w:p>
    <w:p w14:paraId="25532559" w14:textId="77777777" w:rsidR="003F62F5" w:rsidRPr="0031212E" w:rsidRDefault="003F62F5" w:rsidP="003F62F5">
      <w:pPr>
        <w:rPr>
          <w:sz w:val="24"/>
        </w:rPr>
      </w:pPr>
    </w:p>
    <w:p w14:paraId="01CC93EA" w14:textId="77777777" w:rsidR="003F62F5" w:rsidRPr="0031212E" w:rsidRDefault="003F62F5" w:rsidP="003F62F5">
      <w:pPr>
        <w:rPr>
          <w:sz w:val="24"/>
        </w:rPr>
      </w:pPr>
    </w:p>
    <w:p w14:paraId="20531D8D" w14:textId="77777777" w:rsidR="003F62F5" w:rsidRPr="0031212E" w:rsidRDefault="003F62F5" w:rsidP="003F62F5">
      <w:pPr>
        <w:rPr>
          <w:sz w:val="24"/>
        </w:rPr>
      </w:pPr>
    </w:p>
    <w:p w14:paraId="2FA15DC7" w14:textId="77777777" w:rsidR="003F62F5" w:rsidRPr="0031212E" w:rsidRDefault="003F62F5" w:rsidP="003F62F5">
      <w:pPr>
        <w:rPr>
          <w:sz w:val="24"/>
        </w:rPr>
      </w:pPr>
    </w:p>
    <w:p w14:paraId="5C976492" w14:textId="77777777" w:rsidR="003F62F5" w:rsidRPr="0031212E" w:rsidRDefault="003F62F5" w:rsidP="003F62F5">
      <w:pPr>
        <w:rPr>
          <w:sz w:val="24"/>
        </w:rPr>
      </w:pPr>
    </w:p>
    <w:p w14:paraId="36FA279B" w14:textId="09E56BC5" w:rsidR="003F62F5" w:rsidRPr="0031212E" w:rsidRDefault="003F62F5" w:rsidP="003F62F5">
      <w:pPr>
        <w:rPr>
          <w:sz w:val="24"/>
        </w:rPr>
      </w:pPr>
      <w:r>
        <w:rPr>
          <w:noProof/>
        </w:rPr>
        <mc:AlternateContent>
          <mc:Choice Requires="wpg">
            <w:drawing>
              <wp:anchor distT="0" distB="0" distL="114300" distR="114300" simplePos="0" relativeHeight="251687936" behindDoc="0" locked="0" layoutInCell="1" allowOverlap="1" wp14:anchorId="1A7BC6F1" wp14:editId="183FE794">
                <wp:simplePos x="0" y="0"/>
                <wp:positionH relativeFrom="page">
                  <wp:posOffset>-350520</wp:posOffset>
                </wp:positionH>
                <wp:positionV relativeFrom="paragraph">
                  <wp:posOffset>476885</wp:posOffset>
                </wp:positionV>
                <wp:extent cx="3459480" cy="3665855"/>
                <wp:effectExtent l="0" t="0" r="7620" b="0"/>
                <wp:wrapNone/>
                <wp:docPr id="120" name="Group 120" descr="Hexagonal shapes"/>
                <wp:cNvGraphicFramePr/>
                <a:graphic xmlns:a="http://schemas.openxmlformats.org/drawingml/2006/main">
                  <a:graphicData uri="http://schemas.microsoft.com/office/word/2010/wordprocessingGroup">
                    <wpg:wgp>
                      <wpg:cNvGrpSpPr/>
                      <wpg:grpSpPr>
                        <a:xfrm rot="10800000">
                          <a:off x="0" y="0"/>
                          <a:ext cx="3459480" cy="3665855"/>
                          <a:chOff x="0" y="0"/>
                          <a:chExt cx="4363142" cy="4778829"/>
                        </a:xfrm>
                      </wpg:grpSpPr>
                      <pic:pic xmlns:pic="http://schemas.openxmlformats.org/drawingml/2006/picture">
                        <pic:nvPicPr>
                          <pic:cNvPr id="121" name="Graphic 121" descr="hexagon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831272" y="0"/>
                            <a:ext cx="3531870" cy="4088130"/>
                          </a:xfrm>
                          <a:prstGeom prst="rect">
                            <a:avLst/>
                          </a:prstGeom>
                        </pic:spPr>
                      </pic:pic>
                      <pic:pic xmlns:pic="http://schemas.openxmlformats.org/drawingml/2006/picture">
                        <pic:nvPicPr>
                          <pic:cNvPr id="122" name="Graphic 122"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320633" y="1080655"/>
                            <a:ext cx="2771775" cy="3203575"/>
                          </a:xfrm>
                          <a:prstGeom prst="rect">
                            <a:avLst/>
                          </a:prstGeom>
                        </pic:spPr>
                      </pic:pic>
                      <pic:pic xmlns:pic="http://schemas.openxmlformats.org/drawingml/2006/picture">
                        <pic:nvPicPr>
                          <pic:cNvPr id="123" name="Graphic 123"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2256312"/>
                            <a:ext cx="1583055" cy="1832610"/>
                          </a:xfrm>
                          <a:prstGeom prst="rect">
                            <a:avLst/>
                          </a:prstGeom>
                        </pic:spPr>
                      </pic:pic>
                      <pic:pic xmlns:pic="http://schemas.openxmlformats.org/drawingml/2006/picture">
                        <pic:nvPicPr>
                          <pic:cNvPr id="124" name="Graphic 124"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518F27C" id="Group 120" o:spid="_x0000_s1026" alt="Hexagonal shapes" style="position:absolute;margin-left:-27.6pt;margin-top:37.55pt;width:272.4pt;height:288.65pt;rotation:180;z-index:251687936;mso-position-horizont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UJgAAGOj1Zh6KEwAgLHRakw9&#10;FCYAwNhoNaYeChMAYGy0GlMPhQkAMDZ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">
                <v:shape id="Graphic 121"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">
                  <v:imagedata r:id="rId15" o:title="hexagon 1"/>
                </v:shape>
                <v:shape id="Graphic 122"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">
                  <v:imagedata r:id="rId16" o:title="hexagon 2"/>
                </v:shape>
                <v:shape id="Graphic 123"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">
                  <v:imagedata r:id="rId17" o:title="hexagon 4"/>
                </v:shape>
                <v:shape id="Graphic 124"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">
                  <v:imagedata r:id="rId18" o:title="hexagon 3"/>
                </v:shape>
                <w10:wrap anchorx="page"/>
              </v:group>
            </w:pict>
          </mc:Fallback>
        </mc:AlternateContent>
      </w:r>
    </w:p>
    <w:p w14:paraId="35CE34BC" w14:textId="2C4F2F3B" w:rsidR="003F62F5" w:rsidRDefault="003F62F5" w:rsidP="003F62F5"/>
    <w:p w14:paraId="42C9D874" w14:textId="77777777" w:rsidR="003F62F5" w:rsidRDefault="003F62F5" w:rsidP="003F62F5">
      <w:pPr>
        <w:rPr>
          <w:sz w:val="24"/>
        </w:rPr>
      </w:pPr>
    </w:p>
    <w:p w14:paraId="043EB746" w14:textId="7002F557" w:rsidR="00402F59" w:rsidRPr="00402F59" w:rsidRDefault="00402F59" w:rsidP="009368EE">
      <w:pPr>
        <w:tabs>
          <w:tab w:val="left" w:pos="8280"/>
        </w:tabs>
      </w:pPr>
    </w:p>
    <w:sectPr w:rsidR="00402F59" w:rsidRPr="00402F59">
      <w:headerReference w:type="default" r:id="rId48"/>
      <w:footerReference w:type="even" r:id="rId49"/>
      <w:footerReference w:type="default" r:id="rId50"/>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231E7" w14:textId="77777777" w:rsidR="00282881" w:rsidRDefault="00282881">
      <w:pPr>
        <w:spacing w:after="0" w:line="240" w:lineRule="auto"/>
      </w:pPr>
      <w:r>
        <w:separator/>
      </w:r>
    </w:p>
  </w:endnote>
  <w:endnote w:type="continuationSeparator" w:id="0">
    <w:p w14:paraId="562778F1" w14:textId="77777777" w:rsidR="00282881" w:rsidRDefault="00282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F915A" w14:textId="77777777" w:rsidR="009104A0" w:rsidRDefault="009104A0">
    <w:pPr>
      <w:jc w:val="right"/>
    </w:pPr>
  </w:p>
  <w:p w14:paraId="2127F12E" w14:textId="77777777" w:rsidR="009104A0" w:rsidRDefault="009104A0"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97FD5" w:themeColor="accent3"/>
      </w:rPr>
      <w:sym w:font="Wingdings 2" w:char="F097"/>
    </w:r>
  </w:p>
  <w:p w14:paraId="145C3021" w14:textId="77777777" w:rsidR="009104A0" w:rsidRDefault="009104A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4A66AC" w:themeColor="accent1"/>
      </w:rPr>
      <w:id w:val="-405526225"/>
      <w:docPartObj>
        <w:docPartGallery w:val="Page Numbers (Bottom of Page)"/>
        <w:docPartUnique/>
      </w:docPartObj>
    </w:sdtPr>
    <w:sdtEndPr>
      <w:rPr>
        <w:noProof/>
      </w:rPr>
    </w:sdtEndPr>
    <w:sdtContent>
      <w:p w14:paraId="6C9A9399" w14:textId="77777777" w:rsidR="009104A0" w:rsidRPr="005D120C" w:rsidRDefault="009104A0">
        <w:pPr>
          <w:pStyle w:val="Footer"/>
          <w:jc w:val="center"/>
          <w:rPr>
            <w:color w:val="4A66AC" w:themeColor="accent1"/>
          </w:rPr>
        </w:pPr>
        <w:r w:rsidRPr="005D120C">
          <w:rPr>
            <w:color w:val="4A66AC" w:themeColor="accent1"/>
          </w:rPr>
          <w:fldChar w:fldCharType="begin"/>
        </w:r>
        <w:r w:rsidRPr="005D120C">
          <w:rPr>
            <w:color w:val="4A66AC" w:themeColor="accent1"/>
          </w:rPr>
          <w:instrText xml:space="preserve"> PAGE   \* MERGEFORMAT </w:instrText>
        </w:r>
        <w:r w:rsidRPr="005D120C">
          <w:rPr>
            <w:color w:val="4A66AC" w:themeColor="accent1"/>
          </w:rPr>
          <w:fldChar w:fldCharType="separate"/>
        </w:r>
        <w:r>
          <w:rPr>
            <w:noProof/>
            <w:color w:val="4A66AC" w:themeColor="accent1"/>
          </w:rPr>
          <w:t>1</w:t>
        </w:r>
        <w:r w:rsidRPr="005D120C">
          <w:rPr>
            <w:noProof/>
            <w:color w:val="4A66AC" w:themeColor="accent1"/>
          </w:rPr>
          <w:fldChar w:fldCharType="end"/>
        </w:r>
      </w:p>
    </w:sdtContent>
  </w:sdt>
  <w:p w14:paraId="011D3325" w14:textId="77777777" w:rsidR="009104A0" w:rsidRDefault="009104A0" w:rsidP="005D12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77E4D8" w14:textId="77777777" w:rsidR="00282881" w:rsidRDefault="00282881">
      <w:pPr>
        <w:spacing w:after="0" w:line="240" w:lineRule="auto"/>
      </w:pPr>
      <w:r>
        <w:separator/>
      </w:r>
    </w:p>
  </w:footnote>
  <w:footnote w:type="continuationSeparator" w:id="0">
    <w:p w14:paraId="4DAE4281" w14:textId="77777777" w:rsidR="00282881" w:rsidRDefault="002828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4A66AC" w:themeColor="accent1"/>
      </w:rPr>
      <w:alias w:val="Title"/>
      <w:id w:val="-1396499233"/>
      <w:dataBinding w:prefixMappings="xmlns:ns0='http://schemas.openxmlformats.org/package/2006/metadata/core-properties' xmlns:ns1='http://purl.org/dc/elements/1.1/'" w:xpath="/ns0:coreProperties[1]/ns1:title[1]" w:storeItemID="{6C3C8BC8-F283-45AE-878A-BAB7291924A1}"/>
      <w:text/>
    </w:sdtPr>
    <w:sdtEndPr/>
    <w:sdtContent>
      <w:p w14:paraId="4A805857" w14:textId="3D7D6D79" w:rsidR="009104A0" w:rsidRDefault="009104A0">
        <w:pPr>
          <w:spacing w:after="0"/>
          <w:jc w:val="center"/>
          <w:rPr>
            <w:color w:val="ACCBF9" w:themeColor="background2"/>
          </w:rPr>
        </w:pPr>
        <w:r>
          <w:rPr>
            <w:color w:val="4A66AC" w:themeColor="accent1"/>
          </w:rPr>
          <w:t>Final Project Proposal: Hexagon Animal Shelter</w:t>
        </w:r>
      </w:p>
    </w:sdtContent>
  </w:sdt>
  <w:p w14:paraId="38C9DA19" w14:textId="77777777" w:rsidR="009104A0" w:rsidRPr="005D120C" w:rsidRDefault="009104A0">
    <w:pPr>
      <w:jc w:val="center"/>
      <w:rPr>
        <w:color w:val="242852" w:themeColor="text2"/>
      </w:rPr>
    </w:pPr>
    <w:r w:rsidRPr="005D120C">
      <w:rPr>
        <w:color w:val="242852" w:themeColor="text2"/>
      </w:rPr>
      <w:sym w:font="Symbol" w:char="F0B7"/>
    </w:r>
    <w:r w:rsidRPr="005D120C">
      <w:rPr>
        <w:color w:val="242852" w:themeColor="text2"/>
      </w:rPr>
      <w:t xml:space="preserve"> </w:t>
    </w:r>
    <w:r w:rsidRPr="005D120C">
      <w:rPr>
        <w:color w:val="242852" w:themeColor="text2"/>
      </w:rPr>
      <w:sym w:font="Symbol" w:char="F0B7"/>
    </w:r>
    <w:r w:rsidRPr="005D120C">
      <w:rPr>
        <w:color w:val="242852" w:themeColor="text2"/>
      </w:rPr>
      <w:t xml:space="preserve"> </w:t>
    </w:r>
    <w:r w:rsidRPr="005D120C">
      <w:rPr>
        <w:color w:val="242852" w:themeColor="text2"/>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29.8pt;height:244.2pt;visibility:visible;mso-wrap-style:square" o:bullet="t">
        <v:imagedata r:id="rId1" o:title=""/>
      </v:shape>
    </w:pict>
  </w:numPicBullet>
  <w:abstractNum w:abstractNumId="0" w15:restartNumberingAfterBreak="0">
    <w:nsid w:val="1C48325E"/>
    <w:multiLevelType w:val="hybridMultilevel"/>
    <w:tmpl w:val="17543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146E48"/>
    <w:multiLevelType w:val="hybridMultilevel"/>
    <w:tmpl w:val="08EE0456"/>
    <w:lvl w:ilvl="0" w:tplc="04090003">
      <w:start w:val="1"/>
      <w:numFmt w:val="bullet"/>
      <w:lvlText w:val="o"/>
      <w:lvlJc w:val="left"/>
      <w:pPr>
        <w:ind w:left="787" w:hanging="360"/>
      </w:pPr>
      <w:rPr>
        <w:rFonts w:ascii="Courier New"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 w15:restartNumberingAfterBreak="0">
    <w:nsid w:val="3CE31A97"/>
    <w:multiLevelType w:val="hybridMultilevel"/>
    <w:tmpl w:val="18CEF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AE7"/>
    <w:rsid w:val="0000081E"/>
    <w:rsid w:val="00007323"/>
    <w:rsid w:val="00023627"/>
    <w:rsid w:val="000252A4"/>
    <w:rsid w:val="00025508"/>
    <w:rsid w:val="0002661C"/>
    <w:rsid w:val="00026757"/>
    <w:rsid w:val="00054832"/>
    <w:rsid w:val="00054CB4"/>
    <w:rsid w:val="00061B34"/>
    <w:rsid w:val="0006502D"/>
    <w:rsid w:val="0007011C"/>
    <w:rsid w:val="00074B11"/>
    <w:rsid w:val="00080D5D"/>
    <w:rsid w:val="000841E5"/>
    <w:rsid w:val="000901E7"/>
    <w:rsid w:val="00096749"/>
    <w:rsid w:val="000A2DD6"/>
    <w:rsid w:val="000C4923"/>
    <w:rsid w:val="000C5E18"/>
    <w:rsid w:val="000D0A6D"/>
    <w:rsid w:val="000E0897"/>
    <w:rsid w:val="000E32E7"/>
    <w:rsid w:val="000E5939"/>
    <w:rsid w:val="001025AD"/>
    <w:rsid w:val="001077B8"/>
    <w:rsid w:val="001177F4"/>
    <w:rsid w:val="00155DCB"/>
    <w:rsid w:val="00172D10"/>
    <w:rsid w:val="001829B9"/>
    <w:rsid w:val="001937B6"/>
    <w:rsid w:val="00196A1D"/>
    <w:rsid w:val="001A2155"/>
    <w:rsid w:val="001C62C8"/>
    <w:rsid w:val="001C786C"/>
    <w:rsid w:val="001E0E95"/>
    <w:rsid w:val="001E58D7"/>
    <w:rsid w:val="001F3FC2"/>
    <w:rsid w:val="001F494D"/>
    <w:rsid w:val="00207BC5"/>
    <w:rsid w:val="002253DD"/>
    <w:rsid w:val="00241303"/>
    <w:rsid w:val="0024402E"/>
    <w:rsid w:val="00244488"/>
    <w:rsid w:val="00244587"/>
    <w:rsid w:val="002472CF"/>
    <w:rsid w:val="00252BC8"/>
    <w:rsid w:val="00260E5B"/>
    <w:rsid w:val="00282881"/>
    <w:rsid w:val="002A0F3F"/>
    <w:rsid w:val="002A2E02"/>
    <w:rsid w:val="002B4856"/>
    <w:rsid w:val="002B6EA3"/>
    <w:rsid w:val="002C0FA2"/>
    <w:rsid w:val="002D4BCC"/>
    <w:rsid w:val="002E03AF"/>
    <w:rsid w:val="002E4CF7"/>
    <w:rsid w:val="002F0D1E"/>
    <w:rsid w:val="0031212E"/>
    <w:rsid w:val="0031363A"/>
    <w:rsid w:val="00337854"/>
    <w:rsid w:val="00352855"/>
    <w:rsid w:val="00354781"/>
    <w:rsid w:val="00372BF1"/>
    <w:rsid w:val="00374C02"/>
    <w:rsid w:val="00395317"/>
    <w:rsid w:val="003A53C0"/>
    <w:rsid w:val="003B18FD"/>
    <w:rsid w:val="003C0BD1"/>
    <w:rsid w:val="003C2209"/>
    <w:rsid w:val="003C5E29"/>
    <w:rsid w:val="003D7A83"/>
    <w:rsid w:val="003F62F5"/>
    <w:rsid w:val="00401B9E"/>
    <w:rsid w:val="00402F59"/>
    <w:rsid w:val="00410C6F"/>
    <w:rsid w:val="00415157"/>
    <w:rsid w:val="00426F60"/>
    <w:rsid w:val="00436247"/>
    <w:rsid w:val="00492D79"/>
    <w:rsid w:val="004938EE"/>
    <w:rsid w:val="004B00A9"/>
    <w:rsid w:val="004B06EA"/>
    <w:rsid w:val="004B1948"/>
    <w:rsid w:val="004B6CC7"/>
    <w:rsid w:val="004E4A7F"/>
    <w:rsid w:val="004F53E9"/>
    <w:rsid w:val="00500882"/>
    <w:rsid w:val="00503E70"/>
    <w:rsid w:val="00505894"/>
    <w:rsid w:val="00522AFA"/>
    <w:rsid w:val="0053554C"/>
    <w:rsid w:val="005448DF"/>
    <w:rsid w:val="005466EC"/>
    <w:rsid w:val="00553113"/>
    <w:rsid w:val="00554113"/>
    <w:rsid w:val="00575FA0"/>
    <w:rsid w:val="00583180"/>
    <w:rsid w:val="00583328"/>
    <w:rsid w:val="0058495B"/>
    <w:rsid w:val="00585112"/>
    <w:rsid w:val="005856D0"/>
    <w:rsid w:val="0058593D"/>
    <w:rsid w:val="00585B7C"/>
    <w:rsid w:val="00585B85"/>
    <w:rsid w:val="005913B2"/>
    <w:rsid w:val="005A46C2"/>
    <w:rsid w:val="005A75A0"/>
    <w:rsid w:val="005B770C"/>
    <w:rsid w:val="005D120C"/>
    <w:rsid w:val="00642D3A"/>
    <w:rsid w:val="006456A7"/>
    <w:rsid w:val="006739A3"/>
    <w:rsid w:val="006C1017"/>
    <w:rsid w:val="006D3681"/>
    <w:rsid w:val="006D40FB"/>
    <w:rsid w:val="006E183F"/>
    <w:rsid w:val="006F64F7"/>
    <w:rsid w:val="006F78F4"/>
    <w:rsid w:val="00714137"/>
    <w:rsid w:val="007236AF"/>
    <w:rsid w:val="00732598"/>
    <w:rsid w:val="00734586"/>
    <w:rsid w:val="00737192"/>
    <w:rsid w:val="00750089"/>
    <w:rsid w:val="00750FA4"/>
    <w:rsid w:val="007538E4"/>
    <w:rsid w:val="00755D7F"/>
    <w:rsid w:val="0077283A"/>
    <w:rsid w:val="00775F4B"/>
    <w:rsid w:val="00780B77"/>
    <w:rsid w:val="00783843"/>
    <w:rsid w:val="00786F72"/>
    <w:rsid w:val="007A6123"/>
    <w:rsid w:val="007B4D4B"/>
    <w:rsid w:val="007C5265"/>
    <w:rsid w:val="007E24B3"/>
    <w:rsid w:val="007F4D8B"/>
    <w:rsid w:val="00803165"/>
    <w:rsid w:val="0081184E"/>
    <w:rsid w:val="008139A2"/>
    <w:rsid w:val="008142B3"/>
    <w:rsid w:val="00830B38"/>
    <w:rsid w:val="00850105"/>
    <w:rsid w:val="00852ACE"/>
    <w:rsid w:val="00852B32"/>
    <w:rsid w:val="008531C2"/>
    <w:rsid w:val="008642C7"/>
    <w:rsid w:val="0089524B"/>
    <w:rsid w:val="008A25CD"/>
    <w:rsid w:val="008A3844"/>
    <w:rsid w:val="008B0E65"/>
    <w:rsid w:val="008B278E"/>
    <w:rsid w:val="008B4DBF"/>
    <w:rsid w:val="008C0FE2"/>
    <w:rsid w:val="008E224E"/>
    <w:rsid w:val="008E7433"/>
    <w:rsid w:val="008F3BB4"/>
    <w:rsid w:val="00901939"/>
    <w:rsid w:val="009104A0"/>
    <w:rsid w:val="009158C8"/>
    <w:rsid w:val="009368EE"/>
    <w:rsid w:val="00955504"/>
    <w:rsid w:val="0096164A"/>
    <w:rsid w:val="00965A40"/>
    <w:rsid w:val="00972E4C"/>
    <w:rsid w:val="009779B4"/>
    <w:rsid w:val="009823B0"/>
    <w:rsid w:val="009924C2"/>
    <w:rsid w:val="00996868"/>
    <w:rsid w:val="009E1AC3"/>
    <w:rsid w:val="009F4995"/>
    <w:rsid w:val="00A01BCA"/>
    <w:rsid w:val="00A14FE2"/>
    <w:rsid w:val="00A15972"/>
    <w:rsid w:val="00A17244"/>
    <w:rsid w:val="00A23F4E"/>
    <w:rsid w:val="00A26013"/>
    <w:rsid w:val="00A272E4"/>
    <w:rsid w:val="00A30D10"/>
    <w:rsid w:val="00A33775"/>
    <w:rsid w:val="00A35AFF"/>
    <w:rsid w:val="00A415F4"/>
    <w:rsid w:val="00A432BE"/>
    <w:rsid w:val="00A56F38"/>
    <w:rsid w:val="00A758B6"/>
    <w:rsid w:val="00A83939"/>
    <w:rsid w:val="00AF7ED6"/>
    <w:rsid w:val="00B113D4"/>
    <w:rsid w:val="00B17BDA"/>
    <w:rsid w:val="00B200D6"/>
    <w:rsid w:val="00B3046C"/>
    <w:rsid w:val="00B408A5"/>
    <w:rsid w:val="00B52A5D"/>
    <w:rsid w:val="00B67C68"/>
    <w:rsid w:val="00B76B9C"/>
    <w:rsid w:val="00B8238B"/>
    <w:rsid w:val="00B903A7"/>
    <w:rsid w:val="00B922E6"/>
    <w:rsid w:val="00B93FE7"/>
    <w:rsid w:val="00BC05AC"/>
    <w:rsid w:val="00BD5296"/>
    <w:rsid w:val="00C205B6"/>
    <w:rsid w:val="00C24C84"/>
    <w:rsid w:val="00C41EB9"/>
    <w:rsid w:val="00C53E50"/>
    <w:rsid w:val="00C62007"/>
    <w:rsid w:val="00C75CD7"/>
    <w:rsid w:val="00C75DBB"/>
    <w:rsid w:val="00C81E3B"/>
    <w:rsid w:val="00C831C0"/>
    <w:rsid w:val="00C92825"/>
    <w:rsid w:val="00C93140"/>
    <w:rsid w:val="00CA3D6B"/>
    <w:rsid w:val="00CB1EDB"/>
    <w:rsid w:val="00CB4389"/>
    <w:rsid w:val="00CC08DC"/>
    <w:rsid w:val="00CC43FA"/>
    <w:rsid w:val="00CD361C"/>
    <w:rsid w:val="00CD792D"/>
    <w:rsid w:val="00CE0C43"/>
    <w:rsid w:val="00CE413E"/>
    <w:rsid w:val="00CE5592"/>
    <w:rsid w:val="00D02D35"/>
    <w:rsid w:val="00D07984"/>
    <w:rsid w:val="00D20693"/>
    <w:rsid w:val="00D2649D"/>
    <w:rsid w:val="00D44BB3"/>
    <w:rsid w:val="00D47CE3"/>
    <w:rsid w:val="00DC0FCE"/>
    <w:rsid w:val="00DC25FB"/>
    <w:rsid w:val="00DC4887"/>
    <w:rsid w:val="00DD0623"/>
    <w:rsid w:val="00DE14B4"/>
    <w:rsid w:val="00E0036F"/>
    <w:rsid w:val="00E264BA"/>
    <w:rsid w:val="00E35536"/>
    <w:rsid w:val="00E561A8"/>
    <w:rsid w:val="00E633C8"/>
    <w:rsid w:val="00E64AE7"/>
    <w:rsid w:val="00E76565"/>
    <w:rsid w:val="00E8327B"/>
    <w:rsid w:val="00E84400"/>
    <w:rsid w:val="00EA60B0"/>
    <w:rsid w:val="00EB0076"/>
    <w:rsid w:val="00EB5AE8"/>
    <w:rsid w:val="00EC29E4"/>
    <w:rsid w:val="00ED216C"/>
    <w:rsid w:val="00EF725A"/>
    <w:rsid w:val="00F00A1D"/>
    <w:rsid w:val="00F06E5F"/>
    <w:rsid w:val="00F22447"/>
    <w:rsid w:val="00F316AA"/>
    <w:rsid w:val="00F40E12"/>
    <w:rsid w:val="00F416E3"/>
    <w:rsid w:val="00F436E8"/>
    <w:rsid w:val="00F53EC4"/>
    <w:rsid w:val="00F65783"/>
    <w:rsid w:val="00F81FE0"/>
    <w:rsid w:val="00FA0217"/>
    <w:rsid w:val="00FA4F98"/>
    <w:rsid w:val="00FB611C"/>
    <w:rsid w:val="00FD2FA9"/>
    <w:rsid w:val="00FD70CC"/>
    <w:rsid w:val="00FE1210"/>
    <w:rsid w:val="00FF037E"/>
    <w:rsid w:val="00FF1997"/>
    <w:rsid w:val="00FF36A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A8B4F"/>
  <w15:docId w15:val="{1FD0431F-FDAF-4415-A190-C4AF2D911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3E9"/>
    <w:pPr>
      <w:keepNext/>
      <w:keepLines/>
      <w:shd w:val="clear" w:color="auto" w:fill="4A66AC" w:themeFill="accent1"/>
      <w:spacing w:before="360" w:after="0" w:line="240" w:lineRule="auto"/>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4A66AC" w:themeColor="accent1"/>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242852"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42852"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4A66AC" w:themeFill="accent1"/>
    </w:rPr>
  </w:style>
  <w:style w:type="character" w:customStyle="1" w:styleId="Heading2Char">
    <w:name w:val="Heading 2 Char"/>
    <w:basedOn w:val="DefaultParagraphFont"/>
    <w:link w:val="Heading2"/>
    <w:uiPriority w:val="9"/>
    <w:rsid w:val="00B76B9C"/>
    <w:rPr>
      <w:rFonts w:asciiTheme="majorHAnsi" w:eastAsiaTheme="majorEastAsia" w:hAnsiTheme="majorHAnsi" w:cstheme="majorBidi"/>
      <w:b/>
      <w:bCs/>
      <w:color w:val="4A66AC" w:themeColor="accent1"/>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rsid w:val="008A25CD"/>
    <w:pPr>
      <w:spacing w:after="300" w:line="240" w:lineRule="auto"/>
      <w:contextualSpacing/>
    </w:pPr>
    <w:rPr>
      <w:rFonts w:asciiTheme="majorHAnsi" w:eastAsiaTheme="majorEastAsia" w:hAnsiTheme="majorHAnsi" w:cstheme="majorBidi"/>
      <w:b/>
      <w:color w:val="242852" w:themeColor="text2"/>
      <w:spacing w:val="5"/>
      <w:kern w:val="28"/>
      <w:sz w:val="44"/>
      <w:szCs w:val="56"/>
      <w14:ligatures w14:val="standardContextual"/>
      <w14:cntxtAlts/>
    </w:rPr>
  </w:style>
  <w:style w:type="character" w:customStyle="1" w:styleId="TitleChar">
    <w:name w:val="Title Char"/>
    <w:basedOn w:val="DefaultParagraphFont"/>
    <w:link w:val="Title"/>
    <w:uiPriority w:val="10"/>
    <w:rsid w:val="008A25CD"/>
    <w:rPr>
      <w:rFonts w:asciiTheme="majorHAnsi" w:eastAsiaTheme="majorEastAsia" w:hAnsiTheme="majorHAnsi" w:cstheme="majorBidi"/>
      <w:b/>
      <w:color w:val="242852" w:themeColor="text2"/>
      <w:spacing w:val="5"/>
      <w:kern w:val="28"/>
      <w:sz w:val="44"/>
      <w:szCs w:val="56"/>
      <w14:ligatures w14:val="standardContextual"/>
      <w14:cntxtAlts/>
    </w:rPr>
  </w:style>
  <w:style w:type="paragraph" w:styleId="Subtitle">
    <w:name w:val="Subtitle"/>
    <w:basedOn w:val="Normal"/>
    <w:next w:val="Normal"/>
    <w:link w:val="SubtitleChar"/>
    <w:uiPriority w:val="11"/>
    <w:qFormat/>
    <w:rsid w:val="00B76B9C"/>
    <w:pPr>
      <w:numPr>
        <w:ilvl w:val="1"/>
      </w:numPr>
    </w:pPr>
    <w:rPr>
      <w:rFonts w:eastAsiaTheme="majorEastAsia" w:cstheme="majorBidi"/>
      <w:b/>
      <w:iCs/>
      <w:color w:val="297FD5" w:themeColor="accent3"/>
      <w:spacing w:val="15"/>
      <w:sz w:val="28"/>
      <w:szCs w:val="24"/>
    </w:rPr>
  </w:style>
  <w:style w:type="character" w:customStyle="1" w:styleId="SubtitleChar">
    <w:name w:val="Subtitle Char"/>
    <w:basedOn w:val="DefaultParagraphFont"/>
    <w:link w:val="Subtitle"/>
    <w:uiPriority w:val="11"/>
    <w:rsid w:val="00B76B9C"/>
    <w:rPr>
      <w:rFonts w:eastAsiaTheme="majorEastAsia" w:cstheme="majorBidi"/>
      <w:b/>
      <w:iCs/>
      <w:color w:val="297FD5"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242852"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4A66AC"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4A66AC" w:themeColor="accent1"/>
        <w:left w:val="single" w:sz="36" w:space="8" w:color="4A66AC" w:themeColor="accent1"/>
        <w:bottom w:val="single" w:sz="36" w:space="8" w:color="4A66AC" w:themeColor="accent1"/>
        <w:right w:val="single" w:sz="36" w:space="8" w:color="4A66AC" w:themeColor="accent1"/>
      </w:pBdr>
      <w:shd w:val="clear" w:color="auto" w:fill="4A66AC"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4A66AC"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2A2E02"/>
    <w:pPr>
      <w:framePr w:hSpace="187" w:wrap="around" w:vAnchor="page" w:hAnchor="margin" w:xAlign="center" w:y="4942"/>
      <w:jc w:val="center"/>
    </w:pPr>
    <w:rPr>
      <w:b w:val="0"/>
    </w:rPr>
  </w:style>
  <w:style w:type="character" w:customStyle="1" w:styleId="Style1Char">
    <w:name w:val="Style1 Char"/>
    <w:basedOn w:val="TitleChar"/>
    <w:link w:val="Style1"/>
    <w:rsid w:val="002A2E02"/>
    <w:rPr>
      <w:rFonts w:asciiTheme="majorHAnsi" w:eastAsiaTheme="majorEastAsia" w:hAnsiTheme="majorHAnsi" w:cstheme="majorBidi"/>
      <w:b w:val="0"/>
      <w:color w:val="242852" w:themeColor="text2"/>
      <w:spacing w:val="5"/>
      <w:kern w:val="28"/>
      <w:sz w:val="60"/>
      <w:szCs w:val="56"/>
      <w14:ligatures w14:val="standardContextual"/>
      <w14:cntxtAlts/>
    </w:rPr>
  </w:style>
  <w:style w:type="table" w:styleId="PlainTable5">
    <w:name w:val="Plain Table 5"/>
    <w:basedOn w:val="TableNormal"/>
    <w:uiPriority w:val="45"/>
    <w:rsid w:val="0031212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3">
    <w:name w:val="Grid Table 4 Accent 3"/>
    <w:basedOn w:val="TableNormal"/>
    <w:uiPriority w:val="49"/>
    <w:rsid w:val="00372BF1"/>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2">
    <w:name w:val="Grid Table 4 Accent 2"/>
    <w:basedOn w:val="TableNormal"/>
    <w:uiPriority w:val="49"/>
    <w:rsid w:val="00372BF1"/>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4-Accent1">
    <w:name w:val="Grid Table 4 Accent 1"/>
    <w:basedOn w:val="TableNormal"/>
    <w:uiPriority w:val="49"/>
    <w:rsid w:val="00372BF1"/>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372BF1"/>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2">
    <w:name w:val="Grid Table 6 Colorful Accent 2"/>
    <w:basedOn w:val="TableNormal"/>
    <w:uiPriority w:val="51"/>
    <w:rsid w:val="00372BF1"/>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PlainTable3">
    <w:name w:val="Plain Table 3"/>
    <w:basedOn w:val="TableNormal"/>
    <w:uiPriority w:val="43"/>
    <w:rsid w:val="00A415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Accent1">
    <w:name w:val="Grid Table 7 Colorful Accent 1"/>
    <w:basedOn w:val="TableNormal"/>
    <w:uiPriority w:val="52"/>
    <w:rsid w:val="00F40E12"/>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7Colorful-Accent2">
    <w:name w:val="Grid Table 7 Colorful Accent 2"/>
    <w:basedOn w:val="TableNormal"/>
    <w:uiPriority w:val="52"/>
    <w:rsid w:val="005856D0"/>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7Colorful-Accent3">
    <w:name w:val="Grid Table 7 Colorful Accent 3"/>
    <w:basedOn w:val="TableNormal"/>
    <w:uiPriority w:val="52"/>
    <w:rsid w:val="00E264BA"/>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2-Accent5">
    <w:name w:val="Grid Table 2 Accent 5"/>
    <w:basedOn w:val="TableNormal"/>
    <w:uiPriority w:val="47"/>
    <w:rsid w:val="00E264BA"/>
    <w:pPr>
      <w:spacing w:after="0" w:line="240" w:lineRule="auto"/>
    </w:pPr>
    <w:tblPr>
      <w:tblStyleRowBandSize w:val="1"/>
      <w:tblStyleColBandSize w:val="1"/>
      <w:tblBorders>
        <w:top w:val="single" w:sz="2" w:space="0" w:color="9BC7CE" w:themeColor="accent5" w:themeTint="99"/>
        <w:bottom w:val="single" w:sz="2" w:space="0" w:color="9BC7CE" w:themeColor="accent5" w:themeTint="99"/>
        <w:insideH w:val="single" w:sz="2" w:space="0" w:color="9BC7CE" w:themeColor="accent5" w:themeTint="99"/>
        <w:insideV w:val="single" w:sz="2" w:space="0" w:color="9BC7CE" w:themeColor="accent5" w:themeTint="99"/>
      </w:tblBorders>
    </w:tblPr>
    <w:tblStylePr w:type="firstRow">
      <w:rPr>
        <w:b/>
        <w:bCs/>
      </w:rPr>
      <w:tblPr/>
      <w:tcPr>
        <w:tcBorders>
          <w:top w:val="nil"/>
          <w:bottom w:val="single" w:sz="12" w:space="0" w:color="9BC7CE" w:themeColor="accent5" w:themeTint="99"/>
          <w:insideH w:val="nil"/>
          <w:insideV w:val="nil"/>
        </w:tcBorders>
        <w:shd w:val="clear" w:color="auto" w:fill="FFFFFF" w:themeFill="background1"/>
      </w:tcPr>
    </w:tblStylePr>
    <w:tblStylePr w:type="lastRow">
      <w:rPr>
        <w:b/>
        <w:bCs/>
      </w:rPr>
      <w:tblPr/>
      <w:tcPr>
        <w:tcBorders>
          <w:top w:val="double" w:sz="2" w:space="0" w:color="9BC7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1">
    <w:name w:val="Grid Table 5 Dark Accent 1"/>
    <w:basedOn w:val="TableNormal"/>
    <w:uiPriority w:val="50"/>
    <w:rsid w:val="00E264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ListTable1Light-Accent1">
    <w:name w:val="List Table 1 Light Accent 1"/>
    <w:basedOn w:val="TableNormal"/>
    <w:uiPriority w:val="46"/>
    <w:rsid w:val="00B52A5D"/>
    <w:pPr>
      <w:spacing w:after="0" w:line="240" w:lineRule="auto"/>
    </w:pPr>
    <w:tblPr>
      <w:tblStyleRowBandSize w:val="1"/>
      <w:tblStyleColBandSize w:val="1"/>
    </w:tblPr>
    <w:tblStylePr w:type="firstRow">
      <w:rPr>
        <w:b/>
        <w:bCs/>
      </w:rPr>
      <w:tblPr/>
      <w:tcPr>
        <w:tcBorders>
          <w:bottom w:val="single" w:sz="4" w:space="0" w:color="90A1CF" w:themeColor="accent1" w:themeTint="99"/>
        </w:tcBorders>
      </w:tcPr>
    </w:tblStylePr>
    <w:tblStylePr w:type="lastRow">
      <w:rPr>
        <w:b/>
        <w:bCs/>
      </w:rPr>
      <w:tblPr/>
      <w:tcPr>
        <w:tcBorders>
          <w:top w:val="sing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1">
    <w:name w:val="Grid Table 6 Colorful Accent 1"/>
    <w:basedOn w:val="TableNormal"/>
    <w:uiPriority w:val="51"/>
    <w:rsid w:val="00B52A5D"/>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character" w:styleId="Hyperlink">
    <w:name w:val="Hyperlink"/>
    <w:basedOn w:val="DefaultParagraphFont"/>
    <w:uiPriority w:val="99"/>
    <w:unhideWhenUsed/>
    <w:rsid w:val="00CE0C43"/>
    <w:rPr>
      <w:color w:val="9454C3" w:themeColor="hyperlink"/>
      <w:u w:val="single"/>
    </w:rPr>
  </w:style>
  <w:style w:type="character" w:styleId="UnresolvedMention">
    <w:name w:val="Unresolved Mention"/>
    <w:basedOn w:val="DefaultParagraphFont"/>
    <w:uiPriority w:val="99"/>
    <w:semiHidden/>
    <w:unhideWhenUsed/>
    <w:rsid w:val="00CE0C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632824">
      <w:bodyDiv w:val="1"/>
      <w:marLeft w:val="0"/>
      <w:marRight w:val="0"/>
      <w:marTop w:val="0"/>
      <w:marBottom w:val="0"/>
      <w:divBdr>
        <w:top w:val="none" w:sz="0" w:space="0" w:color="auto"/>
        <w:left w:val="none" w:sz="0" w:space="0" w:color="auto"/>
        <w:bottom w:val="none" w:sz="0" w:space="0" w:color="auto"/>
        <w:right w:val="none" w:sz="0" w:space="0" w:color="auto"/>
      </w:divBdr>
      <w:divsChild>
        <w:div w:id="155078570">
          <w:marLeft w:val="0"/>
          <w:marRight w:val="0"/>
          <w:marTop w:val="0"/>
          <w:marBottom w:val="0"/>
          <w:divBdr>
            <w:top w:val="none" w:sz="0" w:space="0" w:color="auto"/>
            <w:left w:val="none" w:sz="0" w:space="0" w:color="auto"/>
            <w:bottom w:val="none" w:sz="0" w:space="0" w:color="auto"/>
            <w:right w:val="none" w:sz="0" w:space="0" w:color="auto"/>
          </w:divBdr>
        </w:div>
        <w:div w:id="1242830490">
          <w:marLeft w:val="0"/>
          <w:marRight w:val="0"/>
          <w:marTop w:val="0"/>
          <w:marBottom w:val="0"/>
          <w:divBdr>
            <w:top w:val="none" w:sz="0" w:space="0" w:color="auto"/>
            <w:left w:val="none" w:sz="0" w:space="0" w:color="auto"/>
            <w:bottom w:val="none" w:sz="0" w:space="0" w:color="auto"/>
            <w:right w:val="none" w:sz="0" w:space="0" w:color="auto"/>
          </w:divBdr>
        </w:div>
        <w:div w:id="595290552">
          <w:marLeft w:val="0"/>
          <w:marRight w:val="0"/>
          <w:marTop w:val="0"/>
          <w:marBottom w:val="0"/>
          <w:divBdr>
            <w:top w:val="none" w:sz="0" w:space="0" w:color="auto"/>
            <w:left w:val="none" w:sz="0" w:space="0" w:color="auto"/>
            <w:bottom w:val="none" w:sz="0" w:space="0" w:color="auto"/>
            <w:right w:val="none" w:sz="0" w:space="0" w:color="auto"/>
          </w:divBdr>
        </w:div>
        <w:div w:id="1499152472">
          <w:marLeft w:val="0"/>
          <w:marRight w:val="0"/>
          <w:marTop w:val="0"/>
          <w:marBottom w:val="0"/>
          <w:divBdr>
            <w:top w:val="none" w:sz="0" w:space="0" w:color="auto"/>
            <w:left w:val="none" w:sz="0" w:space="0" w:color="auto"/>
            <w:bottom w:val="none" w:sz="0" w:space="0" w:color="auto"/>
            <w:right w:val="none" w:sz="0" w:space="0" w:color="auto"/>
          </w:divBdr>
        </w:div>
        <w:div w:id="446432796">
          <w:marLeft w:val="0"/>
          <w:marRight w:val="0"/>
          <w:marTop w:val="0"/>
          <w:marBottom w:val="0"/>
          <w:divBdr>
            <w:top w:val="none" w:sz="0" w:space="0" w:color="auto"/>
            <w:left w:val="none" w:sz="0" w:space="0" w:color="auto"/>
            <w:bottom w:val="none" w:sz="0" w:space="0" w:color="auto"/>
            <w:right w:val="none" w:sz="0" w:space="0" w:color="auto"/>
          </w:divBdr>
        </w:div>
        <w:div w:id="1709068628">
          <w:marLeft w:val="0"/>
          <w:marRight w:val="0"/>
          <w:marTop w:val="0"/>
          <w:marBottom w:val="0"/>
          <w:divBdr>
            <w:top w:val="none" w:sz="0" w:space="0" w:color="auto"/>
            <w:left w:val="none" w:sz="0" w:space="0" w:color="auto"/>
            <w:bottom w:val="none" w:sz="0" w:space="0" w:color="auto"/>
            <w:right w:val="none" w:sz="0" w:space="0" w:color="auto"/>
          </w:divBdr>
        </w:div>
        <w:div w:id="414087882">
          <w:marLeft w:val="0"/>
          <w:marRight w:val="0"/>
          <w:marTop w:val="0"/>
          <w:marBottom w:val="0"/>
          <w:divBdr>
            <w:top w:val="none" w:sz="0" w:space="0" w:color="auto"/>
            <w:left w:val="none" w:sz="0" w:space="0" w:color="auto"/>
            <w:bottom w:val="none" w:sz="0" w:space="0" w:color="auto"/>
            <w:right w:val="none" w:sz="0" w:space="0" w:color="auto"/>
          </w:divBdr>
        </w:div>
        <w:div w:id="1257446708">
          <w:marLeft w:val="0"/>
          <w:marRight w:val="0"/>
          <w:marTop w:val="0"/>
          <w:marBottom w:val="0"/>
          <w:divBdr>
            <w:top w:val="none" w:sz="0" w:space="0" w:color="auto"/>
            <w:left w:val="none" w:sz="0" w:space="0" w:color="auto"/>
            <w:bottom w:val="none" w:sz="0" w:space="0" w:color="auto"/>
            <w:right w:val="none" w:sz="0" w:space="0" w:color="auto"/>
          </w:divBdr>
        </w:div>
        <w:div w:id="1518885067">
          <w:marLeft w:val="0"/>
          <w:marRight w:val="0"/>
          <w:marTop w:val="0"/>
          <w:marBottom w:val="0"/>
          <w:divBdr>
            <w:top w:val="none" w:sz="0" w:space="0" w:color="auto"/>
            <w:left w:val="none" w:sz="0" w:space="0" w:color="auto"/>
            <w:bottom w:val="none" w:sz="0" w:space="0" w:color="auto"/>
            <w:right w:val="none" w:sz="0" w:space="0" w:color="auto"/>
          </w:divBdr>
        </w:div>
        <w:div w:id="81950416">
          <w:marLeft w:val="0"/>
          <w:marRight w:val="0"/>
          <w:marTop w:val="0"/>
          <w:marBottom w:val="0"/>
          <w:divBdr>
            <w:top w:val="none" w:sz="0" w:space="0" w:color="auto"/>
            <w:left w:val="none" w:sz="0" w:space="0" w:color="auto"/>
            <w:bottom w:val="none" w:sz="0" w:space="0" w:color="auto"/>
            <w:right w:val="none" w:sz="0" w:space="0" w:color="auto"/>
          </w:divBdr>
        </w:div>
        <w:div w:id="583756960">
          <w:marLeft w:val="0"/>
          <w:marRight w:val="0"/>
          <w:marTop w:val="0"/>
          <w:marBottom w:val="0"/>
          <w:divBdr>
            <w:top w:val="none" w:sz="0" w:space="0" w:color="auto"/>
            <w:left w:val="none" w:sz="0" w:space="0" w:color="auto"/>
            <w:bottom w:val="none" w:sz="0" w:space="0" w:color="auto"/>
            <w:right w:val="none" w:sz="0" w:space="0" w:color="auto"/>
          </w:divBdr>
        </w:div>
        <w:div w:id="1374841161">
          <w:marLeft w:val="0"/>
          <w:marRight w:val="0"/>
          <w:marTop w:val="0"/>
          <w:marBottom w:val="0"/>
          <w:divBdr>
            <w:top w:val="none" w:sz="0" w:space="0" w:color="auto"/>
            <w:left w:val="none" w:sz="0" w:space="0" w:color="auto"/>
            <w:bottom w:val="none" w:sz="0" w:space="0" w:color="auto"/>
            <w:right w:val="none" w:sz="0" w:space="0" w:color="auto"/>
          </w:divBdr>
        </w:div>
        <w:div w:id="1071150008">
          <w:marLeft w:val="0"/>
          <w:marRight w:val="0"/>
          <w:marTop w:val="0"/>
          <w:marBottom w:val="0"/>
          <w:divBdr>
            <w:top w:val="none" w:sz="0" w:space="0" w:color="auto"/>
            <w:left w:val="none" w:sz="0" w:space="0" w:color="auto"/>
            <w:bottom w:val="none" w:sz="0" w:space="0" w:color="auto"/>
            <w:right w:val="none" w:sz="0" w:space="0" w:color="auto"/>
          </w:divBdr>
        </w:div>
        <w:div w:id="169180781">
          <w:marLeft w:val="0"/>
          <w:marRight w:val="0"/>
          <w:marTop w:val="0"/>
          <w:marBottom w:val="0"/>
          <w:divBdr>
            <w:top w:val="none" w:sz="0" w:space="0" w:color="auto"/>
            <w:left w:val="none" w:sz="0" w:space="0" w:color="auto"/>
            <w:bottom w:val="none" w:sz="0" w:space="0" w:color="auto"/>
            <w:right w:val="none" w:sz="0" w:space="0" w:color="auto"/>
          </w:divBdr>
        </w:div>
        <w:div w:id="1522351172">
          <w:marLeft w:val="0"/>
          <w:marRight w:val="0"/>
          <w:marTop w:val="0"/>
          <w:marBottom w:val="0"/>
          <w:divBdr>
            <w:top w:val="none" w:sz="0" w:space="0" w:color="auto"/>
            <w:left w:val="none" w:sz="0" w:space="0" w:color="auto"/>
            <w:bottom w:val="none" w:sz="0" w:space="0" w:color="auto"/>
            <w:right w:val="none" w:sz="0" w:space="0" w:color="auto"/>
          </w:divBdr>
        </w:div>
        <w:div w:id="387609380">
          <w:marLeft w:val="0"/>
          <w:marRight w:val="0"/>
          <w:marTop w:val="0"/>
          <w:marBottom w:val="0"/>
          <w:divBdr>
            <w:top w:val="none" w:sz="0" w:space="0" w:color="auto"/>
            <w:left w:val="none" w:sz="0" w:space="0" w:color="auto"/>
            <w:bottom w:val="none" w:sz="0" w:space="0" w:color="auto"/>
            <w:right w:val="none" w:sz="0" w:space="0" w:color="auto"/>
          </w:divBdr>
        </w:div>
        <w:div w:id="1460567306">
          <w:marLeft w:val="0"/>
          <w:marRight w:val="0"/>
          <w:marTop w:val="0"/>
          <w:marBottom w:val="0"/>
          <w:divBdr>
            <w:top w:val="none" w:sz="0" w:space="0" w:color="auto"/>
            <w:left w:val="none" w:sz="0" w:space="0" w:color="auto"/>
            <w:bottom w:val="none" w:sz="0" w:space="0" w:color="auto"/>
            <w:right w:val="none" w:sz="0" w:space="0" w:color="auto"/>
          </w:divBdr>
        </w:div>
        <w:div w:id="87391950">
          <w:marLeft w:val="0"/>
          <w:marRight w:val="0"/>
          <w:marTop w:val="0"/>
          <w:marBottom w:val="0"/>
          <w:divBdr>
            <w:top w:val="none" w:sz="0" w:space="0" w:color="auto"/>
            <w:left w:val="none" w:sz="0" w:space="0" w:color="auto"/>
            <w:bottom w:val="none" w:sz="0" w:space="0" w:color="auto"/>
            <w:right w:val="none" w:sz="0" w:space="0" w:color="auto"/>
          </w:divBdr>
        </w:div>
        <w:div w:id="1131677362">
          <w:marLeft w:val="0"/>
          <w:marRight w:val="0"/>
          <w:marTop w:val="0"/>
          <w:marBottom w:val="0"/>
          <w:divBdr>
            <w:top w:val="none" w:sz="0" w:space="0" w:color="auto"/>
            <w:left w:val="none" w:sz="0" w:space="0" w:color="auto"/>
            <w:bottom w:val="none" w:sz="0" w:space="0" w:color="auto"/>
            <w:right w:val="none" w:sz="0" w:space="0" w:color="auto"/>
          </w:divBdr>
        </w:div>
        <w:div w:id="1416631912">
          <w:marLeft w:val="0"/>
          <w:marRight w:val="0"/>
          <w:marTop w:val="0"/>
          <w:marBottom w:val="0"/>
          <w:divBdr>
            <w:top w:val="none" w:sz="0" w:space="0" w:color="auto"/>
            <w:left w:val="none" w:sz="0" w:space="0" w:color="auto"/>
            <w:bottom w:val="none" w:sz="0" w:space="0" w:color="auto"/>
            <w:right w:val="none" w:sz="0" w:space="0" w:color="auto"/>
          </w:divBdr>
        </w:div>
        <w:div w:id="394664914">
          <w:marLeft w:val="0"/>
          <w:marRight w:val="0"/>
          <w:marTop w:val="0"/>
          <w:marBottom w:val="0"/>
          <w:divBdr>
            <w:top w:val="none" w:sz="0" w:space="0" w:color="auto"/>
            <w:left w:val="none" w:sz="0" w:space="0" w:color="auto"/>
            <w:bottom w:val="none" w:sz="0" w:space="0" w:color="auto"/>
            <w:right w:val="none" w:sz="0" w:space="0" w:color="auto"/>
          </w:divBdr>
        </w:div>
        <w:div w:id="1478062723">
          <w:marLeft w:val="0"/>
          <w:marRight w:val="0"/>
          <w:marTop w:val="0"/>
          <w:marBottom w:val="0"/>
          <w:divBdr>
            <w:top w:val="none" w:sz="0" w:space="0" w:color="auto"/>
            <w:left w:val="none" w:sz="0" w:space="0" w:color="auto"/>
            <w:bottom w:val="none" w:sz="0" w:space="0" w:color="auto"/>
            <w:right w:val="none" w:sz="0" w:space="0" w:color="auto"/>
          </w:divBdr>
        </w:div>
        <w:div w:id="867569283">
          <w:marLeft w:val="0"/>
          <w:marRight w:val="0"/>
          <w:marTop w:val="0"/>
          <w:marBottom w:val="0"/>
          <w:divBdr>
            <w:top w:val="none" w:sz="0" w:space="0" w:color="auto"/>
            <w:left w:val="none" w:sz="0" w:space="0" w:color="auto"/>
            <w:bottom w:val="none" w:sz="0" w:space="0" w:color="auto"/>
            <w:right w:val="none" w:sz="0" w:space="0" w:color="auto"/>
          </w:divBdr>
        </w:div>
        <w:div w:id="1439452048">
          <w:marLeft w:val="0"/>
          <w:marRight w:val="0"/>
          <w:marTop w:val="0"/>
          <w:marBottom w:val="0"/>
          <w:divBdr>
            <w:top w:val="none" w:sz="0" w:space="0" w:color="auto"/>
            <w:left w:val="none" w:sz="0" w:space="0" w:color="auto"/>
            <w:bottom w:val="none" w:sz="0" w:space="0" w:color="auto"/>
            <w:right w:val="none" w:sz="0" w:space="0" w:color="auto"/>
          </w:divBdr>
        </w:div>
        <w:div w:id="2090344505">
          <w:marLeft w:val="0"/>
          <w:marRight w:val="0"/>
          <w:marTop w:val="0"/>
          <w:marBottom w:val="0"/>
          <w:divBdr>
            <w:top w:val="none" w:sz="0" w:space="0" w:color="auto"/>
            <w:left w:val="none" w:sz="0" w:space="0" w:color="auto"/>
            <w:bottom w:val="none" w:sz="0" w:space="0" w:color="auto"/>
            <w:right w:val="none" w:sz="0" w:space="0" w:color="auto"/>
          </w:divBdr>
        </w:div>
      </w:divsChild>
    </w:div>
    <w:div w:id="1988893519">
      <w:bodyDiv w:val="1"/>
      <w:marLeft w:val="0"/>
      <w:marRight w:val="0"/>
      <w:marTop w:val="0"/>
      <w:marBottom w:val="0"/>
      <w:divBdr>
        <w:top w:val="none" w:sz="0" w:space="0" w:color="auto"/>
        <w:left w:val="none" w:sz="0" w:space="0" w:color="auto"/>
        <w:bottom w:val="none" w:sz="0" w:space="0" w:color="auto"/>
        <w:right w:val="none" w:sz="0" w:space="0" w:color="auto"/>
      </w:divBdr>
      <w:divsChild>
        <w:div w:id="1959867562">
          <w:marLeft w:val="0"/>
          <w:marRight w:val="0"/>
          <w:marTop w:val="0"/>
          <w:marBottom w:val="0"/>
          <w:divBdr>
            <w:top w:val="none" w:sz="0" w:space="0" w:color="auto"/>
            <w:left w:val="none" w:sz="0" w:space="0" w:color="auto"/>
            <w:bottom w:val="none" w:sz="0" w:space="0" w:color="auto"/>
            <w:right w:val="none" w:sz="0" w:space="0" w:color="auto"/>
          </w:divBdr>
        </w:div>
        <w:div w:id="1756975543">
          <w:marLeft w:val="0"/>
          <w:marRight w:val="0"/>
          <w:marTop w:val="0"/>
          <w:marBottom w:val="0"/>
          <w:divBdr>
            <w:top w:val="none" w:sz="0" w:space="0" w:color="auto"/>
            <w:left w:val="none" w:sz="0" w:space="0" w:color="auto"/>
            <w:bottom w:val="none" w:sz="0" w:space="0" w:color="auto"/>
            <w:right w:val="none" w:sz="0" w:space="0" w:color="auto"/>
          </w:divBdr>
        </w:div>
        <w:div w:id="2023580334">
          <w:marLeft w:val="0"/>
          <w:marRight w:val="0"/>
          <w:marTop w:val="0"/>
          <w:marBottom w:val="0"/>
          <w:divBdr>
            <w:top w:val="none" w:sz="0" w:space="0" w:color="auto"/>
            <w:left w:val="none" w:sz="0" w:space="0" w:color="auto"/>
            <w:bottom w:val="none" w:sz="0" w:space="0" w:color="auto"/>
            <w:right w:val="none" w:sz="0" w:space="0" w:color="auto"/>
          </w:divBdr>
        </w:div>
        <w:div w:id="1290404109">
          <w:marLeft w:val="0"/>
          <w:marRight w:val="0"/>
          <w:marTop w:val="0"/>
          <w:marBottom w:val="0"/>
          <w:divBdr>
            <w:top w:val="none" w:sz="0" w:space="0" w:color="auto"/>
            <w:left w:val="none" w:sz="0" w:space="0" w:color="auto"/>
            <w:bottom w:val="none" w:sz="0" w:space="0" w:color="auto"/>
            <w:right w:val="none" w:sz="0" w:space="0" w:color="auto"/>
          </w:divBdr>
        </w:div>
        <w:div w:id="1719434685">
          <w:marLeft w:val="0"/>
          <w:marRight w:val="0"/>
          <w:marTop w:val="0"/>
          <w:marBottom w:val="0"/>
          <w:divBdr>
            <w:top w:val="none" w:sz="0" w:space="0" w:color="auto"/>
            <w:left w:val="none" w:sz="0" w:space="0" w:color="auto"/>
            <w:bottom w:val="none" w:sz="0" w:space="0" w:color="auto"/>
            <w:right w:val="none" w:sz="0" w:space="0" w:color="auto"/>
          </w:divBdr>
        </w:div>
        <w:div w:id="1546408866">
          <w:marLeft w:val="0"/>
          <w:marRight w:val="0"/>
          <w:marTop w:val="0"/>
          <w:marBottom w:val="0"/>
          <w:divBdr>
            <w:top w:val="none" w:sz="0" w:space="0" w:color="auto"/>
            <w:left w:val="none" w:sz="0" w:space="0" w:color="auto"/>
            <w:bottom w:val="none" w:sz="0" w:space="0" w:color="auto"/>
            <w:right w:val="none" w:sz="0" w:space="0" w:color="auto"/>
          </w:divBdr>
        </w:div>
        <w:div w:id="265161377">
          <w:marLeft w:val="0"/>
          <w:marRight w:val="0"/>
          <w:marTop w:val="0"/>
          <w:marBottom w:val="0"/>
          <w:divBdr>
            <w:top w:val="none" w:sz="0" w:space="0" w:color="auto"/>
            <w:left w:val="none" w:sz="0" w:space="0" w:color="auto"/>
            <w:bottom w:val="none" w:sz="0" w:space="0" w:color="auto"/>
            <w:right w:val="none" w:sz="0" w:space="0" w:color="auto"/>
          </w:divBdr>
        </w:div>
        <w:div w:id="1611743632">
          <w:marLeft w:val="0"/>
          <w:marRight w:val="0"/>
          <w:marTop w:val="0"/>
          <w:marBottom w:val="0"/>
          <w:divBdr>
            <w:top w:val="none" w:sz="0" w:space="0" w:color="auto"/>
            <w:left w:val="none" w:sz="0" w:space="0" w:color="auto"/>
            <w:bottom w:val="none" w:sz="0" w:space="0" w:color="auto"/>
            <w:right w:val="none" w:sz="0" w:space="0" w:color="auto"/>
          </w:divBdr>
        </w:div>
        <w:div w:id="1052266299">
          <w:marLeft w:val="0"/>
          <w:marRight w:val="0"/>
          <w:marTop w:val="0"/>
          <w:marBottom w:val="0"/>
          <w:divBdr>
            <w:top w:val="none" w:sz="0" w:space="0" w:color="auto"/>
            <w:left w:val="none" w:sz="0" w:space="0" w:color="auto"/>
            <w:bottom w:val="none" w:sz="0" w:space="0" w:color="auto"/>
            <w:right w:val="none" w:sz="0" w:space="0" w:color="auto"/>
          </w:divBdr>
        </w:div>
        <w:div w:id="892498635">
          <w:marLeft w:val="0"/>
          <w:marRight w:val="0"/>
          <w:marTop w:val="0"/>
          <w:marBottom w:val="0"/>
          <w:divBdr>
            <w:top w:val="none" w:sz="0" w:space="0" w:color="auto"/>
            <w:left w:val="none" w:sz="0" w:space="0" w:color="auto"/>
            <w:bottom w:val="none" w:sz="0" w:space="0" w:color="auto"/>
            <w:right w:val="none" w:sz="0" w:space="0" w:color="auto"/>
          </w:divBdr>
        </w:div>
        <w:div w:id="20909019">
          <w:marLeft w:val="0"/>
          <w:marRight w:val="0"/>
          <w:marTop w:val="0"/>
          <w:marBottom w:val="0"/>
          <w:divBdr>
            <w:top w:val="none" w:sz="0" w:space="0" w:color="auto"/>
            <w:left w:val="none" w:sz="0" w:space="0" w:color="auto"/>
            <w:bottom w:val="none" w:sz="0" w:space="0" w:color="auto"/>
            <w:right w:val="none" w:sz="0" w:space="0" w:color="auto"/>
          </w:divBdr>
        </w:div>
        <w:div w:id="1484351216">
          <w:marLeft w:val="0"/>
          <w:marRight w:val="0"/>
          <w:marTop w:val="0"/>
          <w:marBottom w:val="0"/>
          <w:divBdr>
            <w:top w:val="none" w:sz="0" w:space="0" w:color="auto"/>
            <w:left w:val="none" w:sz="0" w:space="0" w:color="auto"/>
            <w:bottom w:val="none" w:sz="0" w:space="0" w:color="auto"/>
            <w:right w:val="none" w:sz="0" w:space="0" w:color="auto"/>
          </w:divBdr>
        </w:div>
        <w:div w:id="661473513">
          <w:marLeft w:val="0"/>
          <w:marRight w:val="0"/>
          <w:marTop w:val="0"/>
          <w:marBottom w:val="0"/>
          <w:divBdr>
            <w:top w:val="none" w:sz="0" w:space="0" w:color="auto"/>
            <w:left w:val="none" w:sz="0" w:space="0" w:color="auto"/>
            <w:bottom w:val="none" w:sz="0" w:space="0" w:color="auto"/>
            <w:right w:val="none" w:sz="0" w:space="0" w:color="auto"/>
          </w:divBdr>
        </w:div>
        <w:div w:id="843935137">
          <w:marLeft w:val="0"/>
          <w:marRight w:val="0"/>
          <w:marTop w:val="0"/>
          <w:marBottom w:val="0"/>
          <w:divBdr>
            <w:top w:val="none" w:sz="0" w:space="0" w:color="auto"/>
            <w:left w:val="none" w:sz="0" w:space="0" w:color="auto"/>
            <w:bottom w:val="none" w:sz="0" w:space="0" w:color="auto"/>
            <w:right w:val="none" w:sz="0" w:space="0" w:color="auto"/>
          </w:divBdr>
        </w:div>
        <w:div w:id="1683699615">
          <w:marLeft w:val="0"/>
          <w:marRight w:val="0"/>
          <w:marTop w:val="0"/>
          <w:marBottom w:val="0"/>
          <w:divBdr>
            <w:top w:val="none" w:sz="0" w:space="0" w:color="auto"/>
            <w:left w:val="none" w:sz="0" w:space="0" w:color="auto"/>
            <w:bottom w:val="none" w:sz="0" w:space="0" w:color="auto"/>
            <w:right w:val="none" w:sz="0" w:space="0" w:color="auto"/>
          </w:divBdr>
        </w:div>
        <w:div w:id="1932931470">
          <w:marLeft w:val="0"/>
          <w:marRight w:val="0"/>
          <w:marTop w:val="0"/>
          <w:marBottom w:val="0"/>
          <w:divBdr>
            <w:top w:val="none" w:sz="0" w:space="0" w:color="auto"/>
            <w:left w:val="none" w:sz="0" w:space="0" w:color="auto"/>
            <w:bottom w:val="none" w:sz="0" w:space="0" w:color="auto"/>
            <w:right w:val="none" w:sz="0" w:space="0" w:color="auto"/>
          </w:divBdr>
        </w:div>
        <w:div w:id="785539014">
          <w:marLeft w:val="0"/>
          <w:marRight w:val="0"/>
          <w:marTop w:val="0"/>
          <w:marBottom w:val="0"/>
          <w:divBdr>
            <w:top w:val="none" w:sz="0" w:space="0" w:color="auto"/>
            <w:left w:val="none" w:sz="0" w:space="0" w:color="auto"/>
            <w:bottom w:val="none" w:sz="0" w:space="0" w:color="auto"/>
            <w:right w:val="none" w:sz="0" w:space="0" w:color="auto"/>
          </w:divBdr>
        </w:div>
        <w:div w:id="1618636025">
          <w:marLeft w:val="0"/>
          <w:marRight w:val="0"/>
          <w:marTop w:val="0"/>
          <w:marBottom w:val="0"/>
          <w:divBdr>
            <w:top w:val="none" w:sz="0" w:space="0" w:color="auto"/>
            <w:left w:val="none" w:sz="0" w:space="0" w:color="auto"/>
            <w:bottom w:val="none" w:sz="0" w:space="0" w:color="auto"/>
            <w:right w:val="none" w:sz="0" w:space="0" w:color="auto"/>
          </w:divBdr>
        </w:div>
        <w:div w:id="1135220431">
          <w:marLeft w:val="0"/>
          <w:marRight w:val="0"/>
          <w:marTop w:val="0"/>
          <w:marBottom w:val="0"/>
          <w:divBdr>
            <w:top w:val="none" w:sz="0" w:space="0" w:color="auto"/>
            <w:left w:val="none" w:sz="0" w:space="0" w:color="auto"/>
            <w:bottom w:val="none" w:sz="0" w:space="0" w:color="auto"/>
            <w:right w:val="none" w:sz="0" w:space="0" w:color="auto"/>
          </w:divBdr>
        </w:div>
        <w:div w:id="156314543">
          <w:marLeft w:val="0"/>
          <w:marRight w:val="0"/>
          <w:marTop w:val="0"/>
          <w:marBottom w:val="0"/>
          <w:divBdr>
            <w:top w:val="none" w:sz="0" w:space="0" w:color="auto"/>
            <w:left w:val="none" w:sz="0" w:space="0" w:color="auto"/>
            <w:bottom w:val="none" w:sz="0" w:space="0" w:color="auto"/>
            <w:right w:val="none" w:sz="0" w:space="0" w:color="auto"/>
          </w:divBdr>
        </w:div>
        <w:div w:id="2125032430">
          <w:marLeft w:val="0"/>
          <w:marRight w:val="0"/>
          <w:marTop w:val="0"/>
          <w:marBottom w:val="0"/>
          <w:divBdr>
            <w:top w:val="none" w:sz="0" w:space="0" w:color="auto"/>
            <w:left w:val="none" w:sz="0" w:space="0" w:color="auto"/>
            <w:bottom w:val="none" w:sz="0" w:space="0" w:color="auto"/>
            <w:right w:val="none" w:sz="0" w:space="0" w:color="auto"/>
          </w:divBdr>
        </w:div>
        <w:div w:id="1130438459">
          <w:marLeft w:val="0"/>
          <w:marRight w:val="0"/>
          <w:marTop w:val="0"/>
          <w:marBottom w:val="0"/>
          <w:divBdr>
            <w:top w:val="none" w:sz="0" w:space="0" w:color="auto"/>
            <w:left w:val="none" w:sz="0" w:space="0" w:color="auto"/>
            <w:bottom w:val="none" w:sz="0" w:space="0" w:color="auto"/>
            <w:right w:val="none" w:sz="0" w:space="0" w:color="auto"/>
          </w:divBdr>
        </w:div>
        <w:div w:id="531261828">
          <w:marLeft w:val="0"/>
          <w:marRight w:val="0"/>
          <w:marTop w:val="0"/>
          <w:marBottom w:val="0"/>
          <w:divBdr>
            <w:top w:val="none" w:sz="0" w:space="0" w:color="auto"/>
            <w:left w:val="none" w:sz="0" w:space="0" w:color="auto"/>
            <w:bottom w:val="none" w:sz="0" w:space="0" w:color="auto"/>
            <w:right w:val="none" w:sz="0" w:space="0" w:color="auto"/>
          </w:divBdr>
        </w:div>
        <w:div w:id="521020116">
          <w:marLeft w:val="0"/>
          <w:marRight w:val="0"/>
          <w:marTop w:val="0"/>
          <w:marBottom w:val="0"/>
          <w:divBdr>
            <w:top w:val="none" w:sz="0" w:space="0" w:color="auto"/>
            <w:left w:val="none" w:sz="0" w:space="0" w:color="auto"/>
            <w:bottom w:val="none" w:sz="0" w:space="0" w:color="auto"/>
            <w:right w:val="none" w:sz="0" w:space="0" w:color="auto"/>
          </w:divBdr>
        </w:div>
        <w:div w:id="7642322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sv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svg"/><Relationship Id="rId42" Type="http://schemas.openxmlformats.org/officeDocument/2006/relationships/image" Target="media/image34.png"/><Relationship Id="rId47" Type="http://schemas.openxmlformats.org/officeDocument/2006/relationships/image" Target="media/image35.jpeg"/><Relationship Id="rId50"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 Id="rId46" Type="http://schemas.openxmlformats.org/officeDocument/2006/relationships/image" Target="media/image38.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svg"/><Relationship Id="rId29" Type="http://schemas.openxmlformats.org/officeDocument/2006/relationships/image" Target="media/image24.png"/><Relationship Id="rId41" Type="http://schemas.openxmlformats.org/officeDocument/2006/relationships/hyperlink" Target="mailto:jk@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svg"/><Relationship Id="rId37" Type="http://schemas.openxmlformats.org/officeDocument/2006/relationships/image" Target="media/image32.svg"/><Relationship Id="rId40" Type="http://schemas.openxmlformats.org/officeDocument/2006/relationships/hyperlink" Target="mailto:jk@mail.com" TargetMode="External"/><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svg"/><Relationship Id="rId36" Type="http://schemas.openxmlformats.org/officeDocument/2006/relationships/image" Target="media/image31.png"/><Relationship Id="rId49" Type="http://schemas.openxmlformats.org/officeDocument/2006/relationships/footer" Target="footer1.xml"/><Relationship Id="rId10" Type="http://schemas.openxmlformats.org/officeDocument/2006/relationships/image" Target="media/image5.sv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sv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3.svg"/><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ah\AppData\Local\Packages\Microsoft.Office.Desktop_8wekyb3d8bbwe\LocalCache\Roaming\Microsoft\Templates\Report%20(Executiv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Executiv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(Executive design)</Template>
  <TotalTime>597</TotalTime>
  <Pages>14</Pages>
  <Words>229</Words>
  <Characters>1311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Final Project Proposal: Hexagon Animal Shelter</vt:lpstr>
    </vt:vector>
  </TitlesOfParts>
  <Company/>
  <LinksUpToDate>false</LinksUpToDate>
  <CharactersWithSpaces>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Proposal: Hexagon Animal Shelter</dc:title>
  <dc:creator>Sar Har</dc:creator>
  <cp:lastModifiedBy>Sar Har</cp:lastModifiedBy>
  <cp:revision>205</cp:revision>
  <cp:lastPrinted>2009-08-05T20:41:00Z</cp:lastPrinted>
  <dcterms:created xsi:type="dcterms:W3CDTF">2019-03-28T20:42:00Z</dcterms:created>
  <dcterms:modified xsi:type="dcterms:W3CDTF">2019-03-29T23:43:00Z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